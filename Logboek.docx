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B3BDA" w14:textId="77777777" w:rsidR="00483C62" w:rsidRPr="00483C62" w:rsidRDefault="00483C62" w:rsidP="007D6A7D">
      <w:pPr>
        <w:ind w:firstLine="567"/>
        <w:rPr>
          <w:b/>
        </w:rPr>
      </w:pPr>
    </w:p>
    <w:p w14:paraId="1983DE62" w14:textId="77777777" w:rsidR="00483C62" w:rsidRPr="00483C62" w:rsidRDefault="00483C62" w:rsidP="007D6A7D">
      <w:pPr>
        <w:ind w:firstLine="567"/>
        <w:rPr>
          <w:b/>
        </w:rPr>
      </w:pPr>
    </w:p>
    <w:p w14:paraId="72F71450" w14:textId="77777777" w:rsidR="00483C62" w:rsidRPr="00483C62" w:rsidRDefault="00483C62" w:rsidP="007D6A7D">
      <w:pPr>
        <w:ind w:firstLine="567"/>
        <w:rPr>
          <w:b/>
        </w:rPr>
      </w:pPr>
    </w:p>
    <w:p w14:paraId="0BD3428B" w14:textId="77777777" w:rsidR="008422F9" w:rsidRPr="00483C62" w:rsidRDefault="00483C62" w:rsidP="007D6A7D">
      <w:pPr>
        <w:ind w:firstLine="567"/>
      </w:pPr>
      <w:r w:rsidRPr="00483C62">
        <w:rPr>
          <w:noProof/>
        </w:rPr>
        <mc:AlternateContent>
          <mc:Choice Requires="wps">
            <w:drawing>
              <wp:anchor distT="0" distB="0" distL="114300" distR="114300" simplePos="0" relativeHeight="251659264" behindDoc="1" locked="0" layoutInCell="1" allowOverlap="1" wp14:anchorId="4D69AC8C" wp14:editId="6A0D4CBA">
                <wp:simplePos x="0" y="0"/>
                <wp:positionH relativeFrom="column">
                  <wp:posOffset>278130</wp:posOffset>
                </wp:positionH>
                <wp:positionV relativeFrom="paragraph">
                  <wp:posOffset>116840</wp:posOffset>
                </wp:positionV>
                <wp:extent cx="61912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3985"/>
                        </a:xfrm>
                        <a:prstGeom prst="rect">
                          <a:avLst/>
                        </a:prstGeom>
                        <a:noFill/>
                        <a:ln w="0">
                          <a:noFill/>
                          <a:miter lim="800000"/>
                          <a:headEnd/>
                          <a:tailEnd/>
                        </a:ln>
                      </wps:spPr>
                      <wps:txbx>
                        <w:txbxContent>
                          <w:p w14:paraId="623D408F" w14:textId="77777777" w:rsidR="00EE3AAB" w:rsidRPr="00AF7C2A" w:rsidRDefault="00EE3AAB">
                            <w:pPr>
                              <w:rPr>
                                <w:sz w:val="72"/>
                                <w:lang w:val="en-US"/>
                              </w:rPr>
                            </w:pPr>
                            <w:r>
                              <w:rPr>
                                <w:sz w:val="72"/>
                                <w:lang w:val="en-US"/>
                              </w:rPr>
                              <w:t>Stage Semester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69AC8C" id="_x0000_t202" coordsize="21600,21600" o:spt="202" path="m,l,21600r21600,l21600,xe">
                <v:stroke joinstyle="miter"/>
                <v:path gradientshapeok="t" o:connecttype="rect"/>
              </v:shapetype>
              <v:shape id="Text Box 2" o:spid="_x0000_s1026" type="#_x0000_t202" style="position:absolute;left:0;text-align:left;margin-left:21.9pt;margin-top:9.2pt;width:487.5pt;height:110.5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" filled="f" stroked="f" strokeweight="0">
                <v:textbox style="mso-fit-shape-to-text:t">
                  <w:txbxContent>
                    <w:p w14:paraId="623D408F" w14:textId="77777777" w:rsidR="00EE3AAB" w:rsidRPr="00AF7C2A" w:rsidRDefault="00EE3AAB">
                      <w:pPr>
                        <w:rPr>
                          <w:sz w:val="72"/>
                          <w:lang w:val="en-US"/>
                        </w:rPr>
                      </w:pPr>
                      <w:r>
                        <w:rPr>
                          <w:sz w:val="72"/>
                          <w:lang w:val="en-US"/>
                        </w:rPr>
                        <w:t>Stage Semester 5</w:t>
                      </w:r>
                    </w:p>
                  </w:txbxContent>
                </v:textbox>
              </v:shape>
            </w:pict>
          </mc:Fallback>
        </mc:AlternateContent>
      </w:r>
    </w:p>
    <w:p w14:paraId="62E2A23C" w14:textId="77777777" w:rsidR="007D6A7D" w:rsidRPr="00483C62" w:rsidRDefault="007D6A7D" w:rsidP="007D6A7D">
      <w:pPr>
        <w:ind w:firstLine="567"/>
      </w:pPr>
    </w:p>
    <w:p w14:paraId="2B76D467" w14:textId="77777777" w:rsidR="00483C62" w:rsidRDefault="00483C62" w:rsidP="00845D2B">
      <w:pPr>
        <w:ind w:firstLine="567"/>
      </w:pPr>
    </w:p>
    <w:p w14:paraId="08BF4FE2" w14:textId="77777777" w:rsidR="008422F9" w:rsidRPr="0062699C" w:rsidRDefault="00845D2B" w:rsidP="003A0D32">
      <w:r w:rsidRPr="00483C62">
        <w:rPr>
          <w:noProof/>
        </w:rPr>
        <mc:AlternateContent>
          <mc:Choice Requires="wps">
            <w:drawing>
              <wp:anchor distT="0" distB="0" distL="114300" distR="114300" simplePos="0" relativeHeight="251663360" behindDoc="0" locked="0" layoutInCell="1" allowOverlap="1" wp14:anchorId="39091D7A" wp14:editId="2DBC9608">
                <wp:simplePos x="0" y="0"/>
                <wp:positionH relativeFrom="column">
                  <wp:posOffset>2736850</wp:posOffset>
                </wp:positionH>
                <wp:positionV relativeFrom="paragraph">
                  <wp:posOffset>4580327</wp:posOffset>
                </wp:positionV>
                <wp:extent cx="3575230" cy="103517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230" cy="1035170"/>
                        </a:xfrm>
                        <a:prstGeom prst="rect">
                          <a:avLst/>
                        </a:prstGeom>
                        <a:noFill/>
                        <a:ln w="9525">
                          <a:noFill/>
                          <a:miter lim="800000"/>
                          <a:headEnd/>
                          <a:tailEnd/>
                        </a:ln>
                      </wps:spPr>
                      <wps:txbx>
                        <w:txbxContent>
                          <w:p w14:paraId="2F1A44FD" w14:textId="3BB10562" w:rsidR="00EE3AAB" w:rsidRPr="00595931" w:rsidRDefault="00EE3AAB" w:rsidP="0099113E">
                            <w:pPr>
                              <w:tabs>
                                <w:tab w:val="left" w:pos="-1440"/>
                                <w:tab w:val="left" w:pos="-720"/>
                                <w:tab w:val="left" w:pos="2268"/>
                              </w:tabs>
                              <w:suppressAutoHyphens/>
                              <w:ind w:left="2694" w:hanging="2694"/>
                            </w:pPr>
                            <w:r w:rsidRPr="00595931">
                              <w:t>Bestand</w:t>
                            </w:r>
                            <w:r w:rsidRPr="00595931">
                              <w:tab/>
                              <w:t>:</w:t>
                            </w:r>
                            <w:r>
                              <w:tab/>
                              <w:t>Logboek.docx</w:t>
                            </w:r>
                          </w:p>
                          <w:p w14:paraId="1DD56193" w14:textId="45E33CD3" w:rsidR="00EE3AAB" w:rsidRPr="0062699C" w:rsidRDefault="00EE3AAB" w:rsidP="0099113E">
                            <w:pPr>
                              <w:tabs>
                                <w:tab w:val="left" w:pos="-1440"/>
                                <w:tab w:val="left" w:pos="-720"/>
                                <w:tab w:val="left" w:pos="2268"/>
                              </w:tabs>
                              <w:suppressAutoHyphens/>
                              <w:ind w:left="2694" w:hanging="2694"/>
                            </w:pPr>
                            <w:r w:rsidRPr="0062699C">
                              <w:t>Versie</w:t>
                            </w:r>
                            <w:r w:rsidRPr="0062699C">
                              <w:tab/>
                              <w:t>:</w:t>
                            </w:r>
                            <w:r w:rsidRPr="0062699C">
                              <w:tab/>
                            </w:r>
                            <w:r>
                              <w:t>0.12.2</w:t>
                            </w:r>
                            <w:r>
                              <w:fldChar w:fldCharType="begin"/>
                            </w:r>
                            <w:r>
                              <w:instrText xml:space="preserve"> SUBJECT  \* MERGEFORMAT </w:instrText>
                            </w:r>
                            <w:r>
                              <w:fldChar w:fldCharType="end"/>
                            </w:r>
                          </w:p>
                          <w:p w14:paraId="1E0CF8B4" w14:textId="30480C80" w:rsidR="00EE3AAB" w:rsidRPr="0062699C" w:rsidRDefault="00EE3AAB" w:rsidP="0099113E">
                            <w:pPr>
                              <w:tabs>
                                <w:tab w:val="left" w:pos="-1440"/>
                                <w:tab w:val="left" w:pos="-720"/>
                                <w:tab w:val="left" w:pos="2268"/>
                              </w:tabs>
                              <w:suppressAutoHyphens/>
                              <w:ind w:left="2694" w:hanging="2694"/>
                            </w:pPr>
                            <w:r w:rsidRPr="0062699C">
                              <w:t>Datum van uitgifte</w:t>
                            </w:r>
                            <w:r w:rsidRPr="0062699C">
                              <w:tab/>
                              <w:t>:</w:t>
                            </w:r>
                            <w:r w:rsidRPr="0062699C">
                              <w:tab/>
                            </w:r>
                            <w:r w:rsidRPr="00D9594A">
                              <w:rPr>
                                <w:bCs/>
                              </w:rPr>
                              <w:fldChar w:fldCharType="begin"/>
                            </w:r>
                            <w:r w:rsidRPr="00D9594A">
                              <w:rPr>
                                <w:bCs/>
                              </w:rPr>
                              <w:instrText xml:space="preserve"> DATE \@ "d-M-yyyy" \* MERGEFORMAT </w:instrText>
                            </w:r>
                            <w:r w:rsidRPr="00D9594A">
                              <w:rPr>
                                <w:bCs/>
                              </w:rPr>
                              <w:fldChar w:fldCharType="separate"/>
                            </w:r>
                            <w:r>
                              <w:rPr>
                                <w:bCs/>
                                <w:noProof/>
                              </w:rPr>
                              <w:t>1-6-2018</w:t>
                            </w:r>
                            <w:r w:rsidRPr="00D9594A">
                              <w:rPr>
                                <w:bCs/>
                              </w:rPr>
                              <w:fldChar w:fldCharType="end"/>
                            </w:r>
                          </w:p>
                          <w:p w14:paraId="72ADE2FC" w14:textId="77777777" w:rsidR="00EE3AAB" w:rsidRPr="0062699C" w:rsidRDefault="00EE3AAB" w:rsidP="0099113E">
                            <w:pPr>
                              <w:tabs>
                                <w:tab w:val="left" w:pos="-1440"/>
                                <w:tab w:val="left" w:pos="-720"/>
                                <w:tab w:val="left" w:pos="2268"/>
                              </w:tabs>
                              <w:suppressAutoHyphens/>
                              <w:ind w:left="2694" w:hanging="2694"/>
                            </w:pPr>
                            <w:r w:rsidRPr="0062699C">
                              <w:t>Opgesteld door</w:t>
                            </w:r>
                            <w:r w:rsidRPr="0062699C">
                              <w:tab/>
                              <w:t>:</w:t>
                            </w:r>
                            <w:r w:rsidRPr="0062699C">
                              <w:tab/>
                            </w:r>
                            <w:r>
                              <w:rPr>
                                <w:bCs/>
                              </w:rPr>
                              <w:t>Koen Wartenberg</w:t>
                            </w:r>
                          </w:p>
                          <w:p w14:paraId="13E9D656" w14:textId="77777777" w:rsidR="00EE3AAB" w:rsidRPr="0062699C" w:rsidRDefault="00EE3AAB" w:rsidP="003A0D32">
                            <w:pPr>
                              <w:tabs>
                                <w:tab w:val="left" w:pos="-1440"/>
                                <w:tab w:val="left" w:pos="-720"/>
                                <w:tab w:val="left" w:pos="2268"/>
                              </w:tabs>
                              <w:suppressAutoHyphens/>
                            </w:pPr>
                          </w:p>
                          <w:p w14:paraId="0CD04D3B" w14:textId="77777777" w:rsidR="00EE3AAB" w:rsidRPr="00241BB8" w:rsidRDefault="00EE3AAB" w:rsidP="00483C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91D7A" id="_x0000_s1027" type="#_x0000_t202" style="position:absolute;margin-left:215.5pt;margin-top:360.65pt;width:281.5pt;height: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" filled="f" stroked="f">
                <v:textbox>
                  <w:txbxContent>
                    <w:p w14:paraId="2F1A44FD" w14:textId="3BB10562" w:rsidR="00EE3AAB" w:rsidRPr="00595931" w:rsidRDefault="00EE3AAB" w:rsidP="0099113E">
                      <w:pPr>
                        <w:tabs>
                          <w:tab w:val="left" w:pos="-1440"/>
                          <w:tab w:val="left" w:pos="-720"/>
                          <w:tab w:val="left" w:pos="2268"/>
                        </w:tabs>
                        <w:suppressAutoHyphens/>
                        <w:ind w:left="2694" w:hanging="2694"/>
                      </w:pPr>
                      <w:r w:rsidRPr="00595931">
                        <w:t>Bestand</w:t>
                      </w:r>
                      <w:r w:rsidRPr="00595931">
                        <w:tab/>
                        <w:t>:</w:t>
                      </w:r>
                      <w:r>
                        <w:tab/>
                        <w:t>Logboek.docx</w:t>
                      </w:r>
                    </w:p>
                    <w:p w14:paraId="1DD56193" w14:textId="45E33CD3" w:rsidR="00EE3AAB" w:rsidRPr="0062699C" w:rsidRDefault="00EE3AAB" w:rsidP="0099113E">
                      <w:pPr>
                        <w:tabs>
                          <w:tab w:val="left" w:pos="-1440"/>
                          <w:tab w:val="left" w:pos="-720"/>
                          <w:tab w:val="left" w:pos="2268"/>
                        </w:tabs>
                        <w:suppressAutoHyphens/>
                        <w:ind w:left="2694" w:hanging="2694"/>
                      </w:pPr>
                      <w:r w:rsidRPr="0062699C">
                        <w:t>Versie</w:t>
                      </w:r>
                      <w:r w:rsidRPr="0062699C">
                        <w:tab/>
                        <w:t>:</w:t>
                      </w:r>
                      <w:r w:rsidRPr="0062699C">
                        <w:tab/>
                      </w:r>
                      <w:r>
                        <w:t>0.12.2</w:t>
                      </w:r>
                      <w:r>
                        <w:fldChar w:fldCharType="begin"/>
                      </w:r>
                      <w:r>
                        <w:instrText xml:space="preserve"> SUBJECT  \* MERGEFORMAT </w:instrText>
                      </w:r>
                      <w:r>
                        <w:fldChar w:fldCharType="end"/>
                      </w:r>
                    </w:p>
                    <w:p w14:paraId="1E0CF8B4" w14:textId="30480C80" w:rsidR="00EE3AAB" w:rsidRPr="0062699C" w:rsidRDefault="00EE3AAB" w:rsidP="0099113E">
                      <w:pPr>
                        <w:tabs>
                          <w:tab w:val="left" w:pos="-1440"/>
                          <w:tab w:val="left" w:pos="-720"/>
                          <w:tab w:val="left" w:pos="2268"/>
                        </w:tabs>
                        <w:suppressAutoHyphens/>
                        <w:ind w:left="2694" w:hanging="2694"/>
                      </w:pPr>
                      <w:r w:rsidRPr="0062699C">
                        <w:t>Datum van uitgifte</w:t>
                      </w:r>
                      <w:r w:rsidRPr="0062699C">
                        <w:tab/>
                        <w:t>:</w:t>
                      </w:r>
                      <w:r w:rsidRPr="0062699C">
                        <w:tab/>
                      </w:r>
                      <w:r w:rsidRPr="00D9594A">
                        <w:rPr>
                          <w:bCs/>
                        </w:rPr>
                        <w:fldChar w:fldCharType="begin"/>
                      </w:r>
                      <w:r w:rsidRPr="00D9594A">
                        <w:rPr>
                          <w:bCs/>
                        </w:rPr>
                        <w:instrText xml:space="preserve"> DATE \@ "d-M-yyyy" \* MERGEFORMAT </w:instrText>
                      </w:r>
                      <w:r w:rsidRPr="00D9594A">
                        <w:rPr>
                          <w:bCs/>
                        </w:rPr>
                        <w:fldChar w:fldCharType="separate"/>
                      </w:r>
                      <w:r>
                        <w:rPr>
                          <w:bCs/>
                          <w:noProof/>
                        </w:rPr>
                        <w:t>1-6-2018</w:t>
                      </w:r>
                      <w:r w:rsidRPr="00D9594A">
                        <w:rPr>
                          <w:bCs/>
                        </w:rPr>
                        <w:fldChar w:fldCharType="end"/>
                      </w:r>
                    </w:p>
                    <w:p w14:paraId="72ADE2FC" w14:textId="77777777" w:rsidR="00EE3AAB" w:rsidRPr="0062699C" w:rsidRDefault="00EE3AAB" w:rsidP="0099113E">
                      <w:pPr>
                        <w:tabs>
                          <w:tab w:val="left" w:pos="-1440"/>
                          <w:tab w:val="left" w:pos="-720"/>
                          <w:tab w:val="left" w:pos="2268"/>
                        </w:tabs>
                        <w:suppressAutoHyphens/>
                        <w:ind w:left="2694" w:hanging="2694"/>
                      </w:pPr>
                      <w:r w:rsidRPr="0062699C">
                        <w:t>Opgesteld door</w:t>
                      </w:r>
                      <w:r w:rsidRPr="0062699C">
                        <w:tab/>
                        <w:t>:</w:t>
                      </w:r>
                      <w:r w:rsidRPr="0062699C">
                        <w:tab/>
                      </w:r>
                      <w:r>
                        <w:rPr>
                          <w:bCs/>
                        </w:rPr>
                        <w:t>Koen Wartenberg</w:t>
                      </w:r>
                    </w:p>
                    <w:p w14:paraId="13E9D656" w14:textId="77777777" w:rsidR="00EE3AAB" w:rsidRPr="0062699C" w:rsidRDefault="00EE3AAB" w:rsidP="003A0D32">
                      <w:pPr>
                        <w:tabs>
                          <w:tab w:val="left" w:pos="-1440"/>
                          <w:tab w:val="left" w:pos="-720"/>
                          <w:tab w:val="left" w:pos="2268"/>
                        </w:tabs>
                        <w:suppressAutoHyphens/>
                      </w:pPr>
                    </w:p>
                    <w:p w14:paraId="0CD04D3B" w14:textId="77777777" w:rsidR="00EE3AAB" w:rsidRPr="00241BB8" w:rsidRDefault="00EE3AAB" w:rsidP="00483C62"/>
                  </w:txbxContent>
                </v:textbox>
              </v:shape>
            </w:pict>
          </mc:Fallback>
        </mc:AlternateContent>
      </w:r>
      <w:r w:rsidR="00483C62" w:rsidRPr="00483C62">
        <w:rPr>
          <w:noProof/>
        </w:rPr>
        <mc:AlternateContent>
          <mc:Choice Requires="wps">
            <w:drawing>
              <wp:anchor distT="0" distB="0" distL="114300" distR="114300" simplePos="0" relativeHeight="251661312" behindDoc="0" locked="0" layoutInCell="1" allowOverlap="1" wp14:anchorId="25672322" wp14:editId="00BBA081">
                <wp:simplePos x="0" y="0"/>
                <wp:positionH relativeFrom="column">
                  <wp:posOffset>325755</wp:posOffset>
                </wp:positionH>
                <wp:positionV relativeFrom="paragraph">
                  <wp:posOffset>1481455</wp:posOffset>
                </wp:positionV>
                <wp:extent cx="619125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03985"/>
                        </a:xfrm>
                        <a:prstGeom prst="rect">
                          <a:avLst/>
                        </a:prstGeom>
                        <a:noFill/>
                        <a:ln w="9525">
                          <a:noFill/>
                          <a:miter lim="800000"/>
                          <a:headEnd/>
                          <a:tailEnd/>
                        </a:ln>
                      </wps:spPr>
                      <wps:txbx>
                        <w:txbxContent>
                          <w:p w14:paraId="02474EEC" w14:textId="77777777" w:rsidR="00EE3AAB" w:rsidRPr="00845D2B" w:rsidRDefault="00EE3AAB" w:rsidP="00483C62">
                            <w:pPr>
                              <w:rPr>
                                <w:sz w:val="48"/>
                                <w:lang w:val="en-US"/>
                              </w:rPr>
                            </w:pPr>
                            <w:r>
                              <w:rPr>
                                <w:sz w:val="52"/>
                                <w:lang w:val="en-US"/>
                              </w:rPr>
                              <w:t>Logboek</w:t>
                            </w:r>
                          </w:p>
                          <w:p w14:paraId="04AB6005" w14:textId="77777777" w:rsidR="00EE3AAB" w:rsidRPr="00845D2B" w:rsidRDefault="00EE3AAB" w:rsidP="00483C62">
                            <w:pPr>
                              <w:rPr>
                                <w:sz w:val="36"/>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72322" id="_x0000_s1028" type="#_x0000_t202" style="position:absolute;margin-left:25.65pt;margin-top:116.65pt;width:48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" filled="f" stroked="f">
                <v:textbox style="mso-fit-shape-to-text:t">
                  <w:txbxContent>
                    <w:p w14:paraId="02474EEC" w14:textId="77777777" w:rsidR="00EE3AAB" w:rsidRPr="00845D2B" w:rsidRDefault="00EE3AAB" w:rsidP="00483C62">
                      <w:pPr>
                        <w:rPr>
                          <w:sz w:val="48"/>
                          <w:lang w:val="en-US"/>
                        </w:rPr>
                      </w:pPr>
                      <w:r>
                        <w:rPr>
                          <w:sz w:val="52"/>
                          <w:lang w:val="en-US"/>
                        </w:rPr>
                        <w:t>Logboek</w:t>
                      </w:r>
                    </w:p>
                    <w:p w14:paraId="04AB6005" w14:textId="77777777" w:rsidR="00EE3AAB" w:rsidRPr="00845D2B" w:rsidRDefault="00EE3AAB" w:rsidP="00483C62">
                      <w:pPr>
                        <w:rPr>
                          <w:sz w:val="36"/>
                          <w:lang w:val="en-US"/>
                        </w:rPr>
                      </w:pPr>
                    </w:p>
                  </w:txbxContent>
                </v:textbox>
              </v:shape>
            </w:pict>
          </mc:Fallback>
        </mc:AlternateContent>
      </w:r>
      <w:r w:rsidR="00483C62">
        <w:br w:type="page"/>
      </w:r>
    </w:p>
    <w:p w14:paraId="3D8F60B5" w14:textId="77777777" w:rsidR="003A0D32" w:rsidRDefault="003A0D32" w:rsidP="003A0D32">
      <w:pPr>
        <w:pStyle w:val="Heading1"/>
        <w:keepNext w:val="0"/>
        <w:pageBreakBefore/>
        <w:tabs>
          <w:tab w:val="num" w:pos="709"/>
        </w:tabs>
        <w:spacing w:before="120" w:after="60" w:line="360" w:lineRule="auto"/>
        <w:ind w:left="709" w:hanging="709"/>
      </w:pPr>
      <w:bookmarkStart w:id="0" w:name="_Toc505599931"/>
      <w:bookmarkStart w:id="1" w:name="_Toc505699105"/>
      <w:bookmarkStart w:id="2" w:name="_Toc513640186"/>
      <w:bookmarkStart w:id="3" w:name="_Toc307303802"/>
      <w:r w:rsidRPr="00492252">
        <w:lastRenderedPageBreak/>
        <w:t>Versie</w:t>
      </w:r>
      <w:r>
        <w:t>beheer</w:t>
      </w:r>
      <w:bookmarkEnd w:id="0"/>
      <w:bookmarkEnd w:id="1"/>
      <w:bookmarkEnd w:id="2"/>
    </w:p>
    <w:p w14:paraId="407DD5C3" w14:textId="77777777" w:rsidR="003A0D32" w:rsidRPr="00F51F42" w:rsidRDefault="003A0D32" w:rsidP="003A0D32"/>
    <w:tbl>
      <w:tblPr>
        <w:tblW w:w="9101"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447"/>
        <w:gridCol w:w="6520"/>
      </w:tblGrid>
      <w:tr w:rsidR="00DC08F2" w:rsidRPr="00F51F42" w14:paraId="4311995E" w14:textId="77777777" w:rsidTr="00DC08F2">
        <w:trPr>
          <w:trHeight w:val="454"/>
        </w:trPr>
        <w:tc>
          <w:tcPr>
            <w:tcW w:w="1134" w:type="dxa"/>
            <w:shd w:val="clear" w:color="auto" w:fill="FFFFFF" w:themeFill="background1"/>
            <w:vAlign w:val="center"/>
          </w:tcPr>
          <w:p w14:paraId="367E787A" w14:textId="77777777" w:rsidR="00DC08F2" w:rsidRPr="00D0263B" w:rsidRDefault="00DC08F2" w:rsidP="000315FA">
            <w:pPr>
              <w:pStyle w:val="tabelheader"/>
              <w:rPr>
                <w:b/>
                <w:sz w:val="22"/>
                <w:szCs w:val="22"/>
              </w:rPr>
            </w:pPr>
            <w:r w:rsidRPr="00D0263B">
              <w:rPr>
                <w:b/>
                <w:sz w:val="22"/>
                <w:szCs w:val="22"/>
              </w:rPr>
              <w:t>Versie</w:t>
            </w:r>
          </w:p>
        </w:tc>
        <w:tc>
          <w:tcPr>
            <w:tcW w:w="1447" w:type="dxa"/>
            <w:shd w:val="clear" w:color="auto" w:fill="FFFFFF" w:themeFill="background1"/>
            <w:vAlign w:val="center"/>
          </w:tcPr>
          <w:p w14:paraId="2CE0A39B" w14:textId="77777777" w:rsidR="00DC08F2" w:rsidRPr="00D0263B" w:rsidRDefault="00DC08F2" w:rsidP="000315FA">
            <w:pPr>
              <w:pStyle w:val="tabelheader"/>
              <w:rPr>
                <w:b/>
                <w:sz w:val="22"/>
                <w:szCs w:val="22"/>
              </w:rPr>
            </w:pPr>
            <w:r w:rsidRPr="00D0263B">
              <w:rPr>
                <w:b/>
                <w:sz w:val="22"/>
                <w:szCs w:val="22"/>
              </w:rPr>
              <w:t>Datum</w:t>
            </w:r>
          </w:p>
        </w:tc>
        <w:tc>
          <w:tcPr>
            <w:tcW w:w="6520" w:type="dxa"/>
            <w:shd w:val="clear" w:color="auto" w:fill="FFFFFF" w:themeFill="background1"/>
            <w:vAlign w:val="center"/>
          </w:tcPr>
          <w:p w14:paraId="04837AFB" w14:textId="77777777" w:rsidR="00DC08F2" w:rsidRPr="00D0263B" w:rsidRDefault="00DC08F2" w:rsidP="000315FA">
            <w:pPr>
              <w:pStyle w:val="tabelheader"/>
              <w:rPr>
                <w:b/>
                <w:sz w:val="22"/>
                <w:szCs w:val="22"/>
              </w:rPr>
            </w:pPr>
            <w:r w:rsidRPr="00D0263B">
              <w:rPr>
                <w:b/>
                <w:sz w:val="22"/>
                <w:szCs w:val="22"/>
              </w:rPr>
              <w:t>Wijzigingen</w:t>
            </w:r>
          </w:p>
        </w:tc>
      </w:tr>
      <w:tr w:rsidR="00DC08F2" w:rsidRPr="00492252" w14:paraId="4E793F10" w14:textId="77777777" w:rsidTr="00DC08F2">
        <w:trPr>
          <w:trHeight w:val="340"/>
        </w:trPr>
        <w:tc>
          <w:tcPr>
            <w:tcW w:w="1134" w:type="dxa"/>
          </w:tcPr>
          <w:p w14:paraId="15358F1B" w14:textId="77777777" w:rsidR="00DC08F2" w:rsidRPr="00DC08F2" w:rsidRDefault="00DC08F2" w:rsidP="00BF4BA7">
            <w:bookmarkStart w:id="4" w:name="Start"/>
            <w:bookmarkEnd w:id="4"/>
            <w:r w:rsidRPr="00DC08F2">
              <w:t>0.0.1</w:t>
            </w:r>
          </w:p>
        </w:tc>
        <w:tc>
          <w:tcPr>
            <w:tcW w:w="1447" w:type="dxa"/>
          </w:tcPr>
          <w:p w14:paraId="42BFBE20" w14:textId="4872753A" w:rsidR="00DC08F2" w:rsidRPr="00DC08F2" w:rsidRDefault="00DC08F2" w:rsidP="00BF4BA7">
            <w:r w:rsidRPr="00DC08F2">
              <w:t>31-01-2018</w:t>
            </w:r>
          </w:p>
        </w:tc>
        <w:tc>
          <w:tcPr>
            <w:tcW w:w="6520" w:type="dxa"/>
          </w:tcPr>
          <w:p w14:paraId="45E3C7EA" w14:textId="77777777" w:rsidR="00DC08F2" w:rsidRPr="00DC08F2" w:rsidRDefault="00DC08F2" w:rsidP="00BF4BA7">
            <w:r w:rsidRPr="00DC08F2">
              <w:t>Eerste versie document opgezet</w:t>
            </w:r>
          </w:p>
        </w:tc>
      </w:tr>
      <w:tr w:rsidR="00DC08F2" w:rsidRPr="00492252" w14:paraId="02BE5065" w14:textId="77777777" w:rsidTr="00DC08F2">
        <w:trPr>
          <w:trHeight w:val="340"/>
        </w:trPr>
        <w:tc>
          <w:tcPr>
            <w:tcW w:w="1134" w:type="dxa"/>
          </w:tcPr>
          <w:p w14:paraId="1C752799" w14:textId="77777777" w:rsidR="00DC08F2" w:rsidRPr="00DC08F2" w:rsidRDefault="00DC08F2" w:rsidP="00BF4BA7">
            <w:r w:rsidRPr="00DC08F2">
              <w:t>0.0.2</w:t>
            </w:r>
          </w:p>
        </w:tc>
        <w:tc>
          <w:tcPr>
            <w:tcW w:w="1447" w:type="dxa"/>
          </w:tcPr>
          <w:p w14:paraId="557CE9CE" w14:textId="08E8779D" w:rsidR="00DC08F2" w:rsidRPr="00DC08F2" w:rsidRDefault="00DC08F2" w:rsidP="00BF4BA7">
            <w:r w:rsidRPr="00DC08F2">
              <w:t>01-02-2018</w:t>
            </w:r>
          </w:p>
        </w:tc>
        <w:tc>
          <w:tcPr>
            <w:tcW w:w="6520" w:type="dxa"/>
          </w:tcPr>
          <w:p w14:paraId="24DB0E3F" w14:textId="555A7BC8" w:rsidR="00DC08F2" w:rsidRPr="00DC08F2" w:rsidRDefault="00DC08F2" w:rsidP="00BF4BA7">
            <w:r w:rsidRPr="00DC08F2">
              <w:t>toevoeging nieuwe kopjes</w:t>
            </w:r>
          </w:p>
        </w:tc>
      </w:tr>
      <w:tr w:rsidR="00DC08F2" w:rsidRPr="00492252" w14:paraId="466EFBE6" w14:textId="77777777" w:rsidTr="00DC08F2">
        <w:trPr>
          <w:trHeight w:val="340"/>
        </w:trPr>
        <w:tc>
          <w:tcPr>
            <w:tcW w:w="1134" w:type="dxa"/>
          </w:tcPr>
          <w:p w14:paraId="5A1EED6F" w14:textId="77777777" w:rsidR="00DC08F2" w:rsidRPr="00DC08F2" w:rsidRDefault="00DC08F2" w:rsidP="00BF4BA7">
            <w:r w:rsidRPr="00DC08F2">
              <w:t>0.0.3</w:t>
            </w:r>
          </w:p>
        </w:tc>
        <w:tc>
          <w:tcPr>
            <w:tcW w:w="1447" w:type="dxa"/>
          </w:tcPr>
          <w:p w14:paraId="6F87A4C0" w14:textId="62A1C848" w:rsidR="00DC08F2" w:rsidRPr="00DC08F2" w:rsidRDefault="00DC08F2" w:rsidP="00BF4BA7">
            <w:r w:rsidRPr="00DC08F2">
              <w:t>07-02-2018</w:t>
            </w:r>
          </w:p>
        </w:tc>
        <w:tc>
          <w:tcPr>
            <w:tcW w:w="6520" w:type="dxa"/>
          </w:tcPr>
          <w:p w14:paraId="39672E7B" w14:textId="3990066F" w:rsidR="00DC08F2" w:rsidRPr="00DC08F2" w:rsidRDefault="00DC08F2" w:rsidP="00BF4BA7">
            <w:r w:rsidRPr="00DC08F2">
              <w:t>Eerste dagen ingevuld</w:t>
            </w:r>
          </w:p>
        </w:tc>
      </w:tr>
      <w:tr w:rsidR="00DC08F2" w:rsidRPr="00492252" w14:paraId="3420D956" w14:textId="77777777" w:rsidTr="00DC08F2">
        <w:trPr>
          <w:trHeight w:val="340"/>
        </w:trPr>
        <w:tc>
          <w:tcPr>
            <w:tcW w:w="1134" w:type="dxa"/>
          </w:tcPr>
          <w:p w14:paraId="2AC290E1" w14:textId="687ECD83" w:rsidR="00DC08F2" w:rsidRPr="00DC08F2" w:rsidRDefault="00DC08F2" w:rsidP="00BF4BA7">
            <w:r w:rsidRPr="00DC08F2">
              <w:t>0.</w:t>
            </w:r>
            <w:r w:rsidR="000B642A">
              <w:t>1.0</w:t>
            </w:r>
          </w:p>
        </w:tc>
        <w:tc>
          <w:tcPr>
            <w:tcW w:w="1447" w:type="dxa"/>
          </w:tcPr>
          <w:p w14:paraId="053CD7EA" w14:textId="779FD2BA" w:rsidR="00DC08F2" w:rsidRPr="00DC08F2" w:rsidRDefault="00DC08F2" w:rsidP="00BF4BA7">
            <w:r w:rsidRPr="00DC08F2">
              <w:t>0</w:t>
            </w:r>
            <w:r w:rsidR="00F1626F">
              <w:t>9</w:t>
            </w:r>
            <w:r w:rsidRPr="00DC08F2">
              <w:t>-02-2018</w:t>
            </w:r>
          </w:p>
        </w:tc>
        <w:tc>
          <w:tcPr>
            <w:tcW w:w="6520" w:type="dxa"/>
          </w:tcPr>
          <w:p w14:paraId="051C922F" w14:textId="4A8E1321" w:rsidR="00DC08F2" w:rsidRPr="00DC08F2" w:rsidRDefault="00512F14" w:rsidP="00BF4BA7">
            <w:r>
              <w:t>Laatste dagen eerste week ingevuld</w:t>
            </w:r>
          </w:p>
        </w:tc>
      </w:tr>
      <w:tr w:rsidR="00DC08F2" w:rsidRPr="00492252" w14:paraId="1794207A" w14:textId="77777777" w:rsidTr="00512F14">
        <w:trPr>
          <w:trHeight w:val="59"/>
        </w:trPr>
        <w:tc>
          <w:tcPr>
            <w:tcW w:w="1134" w:type="dxa"/>
          </w:tcPr>
          <w:p w14:paraId="6B3E7DEC" w14:textId="26D88A64" w:rsidR="00DC08F2" w:rsidRPr="00DC08F2" w:rsidRDefault="007F0368" w:rsidP="00BA0349">
            <w:pPr>
              <w:spacing w:line="276" w:lineRule="auto"/>
            </w:pPr>
            <w:r>
              <w:t>0.1.1</w:t>
            </w:r>
          </w:p>
        </w:tc>
        <w:tc>
          <w:tcPr>
            <w:tcW w:w="1447" w:type="dxa"/>
          </w:tcPr>
          <w:p w14:paraId="5771C417" w14:textId="260361D7" w:rsidR="00DC08F2" w:rsidRPr="00DC08F2" w:rsidRDefault="00CA635D" w:rsidP="00BA0349">
            <w:pPr>
              <w:spacing w:line="276" w:lineRule="auto"/>
            </w:pPr>
            <w:r>
              <w:t>12-02-2018</w:t>
            </w:r>
          </w:p>
        </w:tc>
        <w:tc>
          <w:tcPr>
            <w:tcW w:w="6520" w:type="dxa"/>
          </w:tcPr>
          <w:p w14:paraId="3CA81756" w14:textId="237EDC4D" w:rsidR="00DC08F2" w:rsidRPr="00DC08F2" w:rsidRDefault="00CA635D" w:rsidP="00BA0349">
            <w:pPr>
              <w:spacing w:line="276" w:lineRule="auto"/>
            </w:pPr>
            <w:r>
              <w:t>Eerste dag week 2 ingevuld</w:t>
            </w:r>
          </w:p>
        </w:tc>
      </w:tr>
      <w:tr w:rsidR="00DC08F2" w:rsidRPr="00492252" w14:paraId="5328F1F7" w14:textId="77777777" w:rsidTr="00DC08F2">
        <w:trPr>
          <w:trHeight w:val="340"/>
        </w:trPr>
        <w:tc>
          <w:tcPr>
            <w:tcW w:w="1134" w:type="dxa"/>
          </w:tcPr>
          <w:p w14:paraId="28AEA0D1" w14:textId="272D1FD7" w:rsidR="00DC08F2" w:rsidRPr="00DC08F2" w:rsidRDefault="00800B34" w:rsidP="00BF4BA7">
            <w:r>
              <w:t>0.1.2</w:t>
            </w:r>
          </w:p>
        </w:tc>
        <w:tc>
          <w:tcPr>
            <w:tcW w:w="1447" w:type="dxa"/>
          </w:tcPr>
          <w:p w14:paraId="4E5C4A1E" w14:textId="3572E904" w:rsidR="00DC08F2" w:rsidRPr="00DC08F2" w:rsidRDefault="00800B34" w:rsidP="00BF4BA7">
            <w:r>
              <w:t>15-02-2018</w:t>
            </w:r>
          </w:p>
        </w:tc>
        <w:tc>
          <w:tcPr>
            <w:tcW w:w="6520" w:type="dxa"/>
          </w:tcPr>
          <w:p w14:paraId="616AA42B" w14:textId="707995D2" w:rsidR="00DC08F2" w:rsidRPr="00DC08F2" w:rsidRDefault="00800B34" w:rsidP="00BF4BA7">
            <w:r>
              <w:t>Tweede week dag  2 en 3 ingevuld</w:t>
            </w:r>
          </w:p>
        </w:tc>
      </w:tr>
      <w:tr w:rsidR="00DC08F2" w:rsidRPr="00492252" w14:paraId="112C0B24" w14:textId="77777777" w:rsidTr="00DC08F2">
        <w:trPr>
          <w:trHeight w:val="340"/>
        </w:trPr>
        <w:tc>
          <w:tcPr>
            <w:tcW w:w="1134" w:type="dxa"/>
          </w:tcPr>
          <w:p w14:paraId="64D78398" w14:textId="3741DC36" w:rsidR="00DC08F2" w:rsidRPr="00DC08F2" w:rsidRDefault="00BF4BA7" w:rsidP="00512F14">
            <w:r>
              <w:t>0.1.3</w:t>
            </w:r>
          </w:p>
        </w:tc>
        <w:tc>
          <w:tcPr>
            <w:tcW w:w="1447" w:type="dxa"/>
          </w:tcPr>
          <w:p w14:paraId="3AE04984" w14:textId="2B16D9C7" w:rsidR="00DC08F2" w:rsidRPr="00DC08F2" w:rsidRDefault="00BF4BA7" w:rsidP="00512F14">
            <w:r>
              <w:t>16-02-2018</w:t>
            </w:r>
          </w:p>
        </w:tc>
        <w:tc>
          <w:tcPr>
            <w:tcW w:w="6520" w:type="dxa"/>
          </w:tcPr>
          <w:p w14:paraId="158B042E" w14:textId="3DCF963F" w:rsidR="00DC08F2" w:rsidRPr="00DC08F2" w:rsidRDefault="00BF4BA7" w:rsidP="00512F14">
            <w:r>
              <w:t>Tweede week laatste dagen ingevuld</w:t>
            </w:r>
          </w:p>
        </w:tc>
      </w:tr>
      <w:tr w:rsidR="00DC08F2" w:rsidRPr="00492252" w14:paraId="1F1ED4C1" w14:textId="77777777" w:rsidTr="00DC08F2">
        <w:trPr>
          <w:trHeight w:val="340"/>
        </w:trPr>
        <w:tc>
          <w:tcPr>
            <w:tcW w:w="1134" w:type="dxa"/>
          </w:tcPr>
          <w:p w14:paraId="61B420EB" w14:textId="264FA0CB" w:rsidR="00DC08F2" w:rsidRPr="00DC08F2" w:rsidRDefault="001A0007" w:rsidP="00ED781C">
            <w:r>
              <w:t>0.2.0</w:t>
            </w:r>
          </w:p>
        </w:tc>
        <w:tc>
          <w:tcPr>
            <w:tcW w:w="1447" w:type="dxa"/>
          </w:tcPr>
          <w:p w14:paraId="565FC417" w14:textId="3665CF8E" w:rsidR="00DC08F2" w:rsidRPr="00DC08F2" w:rsidRDefault="001A0007" w:rsidP="00ED781C">
            <w:r>
              <w:t>19-02-2018</w:t>
            </w:r>
          </w:p>
        </w:tc>
        <w:tc>
          <w:tcPr>
            <w:tcW w:w="6520" w:type="dxa"/>
          </w:tcPr>
          <w:p w14:paraId="1F65CAB9" w14:textId="100D15DC" w:rsidR="00DC08F2" w:rsidRPr="00DC08F2" w:rsidRDefault="001A0007" w:rsidP="00ED781C">
            <w:r>
              <w:t>Begin derde week ingevuld</w:t>
            </w:r>
          </w:p>
        </w:tc>
      </w:tr>
      <w:tr w:rsidR="00DC08F2" w:rsidRPr="00492252" w14:paraId="7B83D037" w14:textId="77777777" w:rsidTr="00DC08F2">
        <w:trPr>
          <w:trHeight w:val="340"/>
        </w:trPr>
        <w:tc>
          <w:tcPr>
            <w:tcW w:w="1134" w:type="dxa"/>
          </w:tcPr>
          <w:p w14:paraId="7CD4B6C4" w14:textId="1963CF40" w:rsidR="00DC08F2" w:rsidRPr="00DC08F2" w:rsidRDefault="00646BFB" w:rsidP="00ED781C">
            <w:r>
              <w:t>0.2.1</w:t>
            </w:r>
          </w:p>
        </w:tc>
        <w:tc>
          <w:tcPr>
            <w:tcW w:w="1447" w:type="dxa"/>
          </w:tcPr>
          <w:p w14:paraId="0774886C" w14:textId="53049821" w:rsidR="00DC08F2" w:rsidRPr="00DC08F2" w:rsidRDefault="00646BFB" w:rsidP="00ED781C">
            <w:r>
              <w:t>22-02-2018</w:t>
            </w:r>
          </w:p>
        </w:tc>
        <w:tc>
          <w:tcPr>
            <w:tcW w:w="6520" w:type="dxa"/>
          </w:tcPr>
          <w:p w14:paraId="1BED5934" w14:textId="4472E094" w:rsidR="00DC08F2" w:rsidRPr="00DC08F2" w:rsidRDefault="00646BFB" w:rsidP="00ED781C">
            <w:r>
              <w:t>Alles tot dag 14 bijgewerkt</w:t>
            </w:r>
          </w:p>
        </w:tc>
      </w:tr>
      <w:tr w:rsidR="00DC08F2" w:rsidRPr="00492252" w14:paraId="2CBCB0F6" w14:textId="77777777" w:rsidTr="00DC08F2">
        <w:trPr>
          <w:trHeight w:val="340"/>
        </w:trPr>
        <w:tc>
          <w:tcPr>
            <w:tcW w:w="1134" w:type="dxa"/>
          </w:tcPr>
          <w:p w14:paraId="0AD7D441" w14:textId="0A8DA394" w:rsidR="00DC08F2" w:rsidRPr="00DC08F2" w:rsidRDefault="00135C7F" w:rsidP="00ED781C">
            <w:r>
              <w:t>0.2.2</w:t>
            </w:r>
          </w:p>
        </w:tc>
        <w:tc>
          <w:tcPr>
            <w:tcW w:w="1447" w:type="dxa"/>
          </w:tcPr>
          <w:p w14:paraId="14F68846" w14:textId="55225BD7" w:rsidR="00DC08F2" w:rsidRPr="00DC08F2" w:rsidRDefault="00135C7F" w:rsidP="00ED781C">
            <w:r>
              <w:t>23-02-2018</w:t>
            </w:r>
          </w:p>
        </w:tc>
        <w:tc>
          <w:tcPr>
            <w:tcW w:w="6520" w:type="dxa"/>
          </w:tcPr>
          <w:p w14:paraId="555B5AF1" w14:textId="4CA39660" w:rsidR="00DC08F2" w:rsidRPr="00DC08F2" w:rsidRDefault="00135C7F" w:rsidP="00ED781C">
            <w:r>
              <w:t>Week 3 volledig ingevuld</w:t>
            </w:r>
          </w:p>
        </w:tc>
      </w:tr>
      <w:tr w:rsidR="00DC08F2" w:rsidRPr="00492252" w14:paraId="6ABA9C22" w14:textId="77777777" w:rsidTr="00DC08F2">
        <w:trPr>
          <w:trHeight w:val="340"/>
        </w:trPr>
        <w:tc>
          <w:tcPr>
            <w:tcW w:w="1134" w:type="dxa"/>
          </w:tcPr>
          <w:p w14:paraId="5DDD85F0" w14:textId="4159B905" w:rsidR="00DC08F2" w:rsidRPr="00DC08F2" w:rsidRDefault="00075835" w:rsidP="00ED781C">
            <w:r>
              <w:t>0.3.0</w:t>
            </w:r>
          </w:p>
        </w:tc>
        <w:tc>
          <w:tcPr>
            <w:tcW w:w="1447" w:type="dxa"/>
          </w:tcPr>
          <w:p w14:paraId="16682759" w14:textId="7323528E" w:rsidR="00DC08F2" w:rsidRPr="00DC08F2" w:rsidRDefault="00075835" w:rsidP="00ED781C">
            <w:r>
              <w:t>27-02-2018</w:t>
            </w:r>
          </w:p>
        </w:tc>
        <w:tc>
          <w:tcPr>
            <w:tcW w:w="6520" w:type="dxa"/>
          </w:tcPr>
          <w:p w14:paraId="6A76CD9B" w14:textId="616D18E3" w:rsidR="00DC08F2" w:rsidRPr="00DC08F2" w:rsidRDefault="00075835" w:rsidP="00ED781C">
            <w:r>
              <w:t>Week 4 eerste twee dagen toegevoegd</w:t>
            </w:r>
          </w:p>
        </w:tc>
      </w:tr>
      <w:tr w:rsidR="00DC08F2" w:rsidRPr="00492252" w14:paraId="5170CE79" w14:textId="77777777" w:rsidTr="00DC08F2">
        <w:trPr>
          <w:trHeight w:val="340"/>
        </w:trPr>
        <w:tc>
          <w:tcPr>
            <w:tcW w:w="1134" w:type="dxa"/>
          </w:tcPr>
          <w:p w14:paraId="1404A29D" w14:textId="42434A97" w:rsidR="00DC08F2" w:rsidRPr="00DC08F2" w:rsidRDefault="00CE3F5F" w:rsidP="00ED781C">
            <w:r>
              <w:t>0.3.1</w:t>
            </w:r>
          </w:p>
        </w:tc>
        <w:tc>
          <w:tcPr>
            <w:tcW w:w="1447" w:type="dxa"/>
          </w:tcPr>
          <w:p w14:paraId="10DF27D8" w14:textId="21801437" w:rsidR="00DC08F2" w:rsidRPr="00DC08F2" w:rsidRDefault="00120A0F" w:rsidP="00ED781C">
            <w:r>
              <w:t>02-03</w:t>
            </w:r>
            <w:r w:rsidR="00CE3F5F">
              <w:t>-2018</w:t>
            </w:r>
          </w:p>
        </w:tc>
        <w:tc>
          <w:tcPr>
            <w:tcW w:w="6520" w:type="dxa"/>
          </w:tcPr>
          <w:p w14:paraId="46D41685" w14:textId="6491B9D3" w:rsidR="00DC08F2" w:rsidRPr="00DC08F2" w:rsidRDefault="00CE3F5F" w:rsidP="00ED781C">
            <w:r>
              <w:t>Week 4 helemaal ingevuld</w:t>
            </w:r>
          </w:p>
        </w:tc>
      </w:tr>
      <w:tr w:rsidR="00DC08F2" w:rsidRPr="00492252" w14:paraId="4FD2AA85" w14:textId="77777777" w:rsidTr="00DC08F2">
        <w:trPr>
          <w:trHeight w:val="340"/>
        </w:trPr>
        <w:tc>
          <w:tcPr>
            <w:tcW w:w="1134" w:type="dxa"/>
          </w:tcPr>
          <w:p w14:paraId="6FADCFD8" w14:textId="34B302F6" w:rsidR="00DC08F2" w:rsidRPr="00DC08F2" w:rsidRDefault="00120A0F" w:rsidP="00ED781C">
            <w:r>
              <w:t>0.4.0</w:t>
            </w:r>
          </w:p>
        </w:tc>
        <w:tc>
          <w:tcPr>
            <w:tcW w:w="1447" w:type="dxa"/>
          </w:tcPr>
          <w:p w14:paraId="7A0B9424" w14:textId="61CA2439" w:rsidR="00DC08F2" w:rsidRPr="00DC08F2" w:rsidRDefault="00120A0F" w:rsidP="00ED781C">
            <w:r>
              <w:t>07-03-2018</w:t>
            </w:r>
          </w:p>
        </w:tc>
        <w:tc>
          <w:tcPr>
            <w:tcW w:w="6520" w:type="dxa"/>
          </w:tcPr>
          <w:p w14:paraId="75DD8F62" w14:textId="32F42952" w:rsidR="00DC08F2" w:rsidRPr="00DC08F2" w:rsidRDefault="00120A0F" w:rsidP="00ED781C">
            <w:r>
              <w:t>Week 5 eerste 2 dagen toegevoegd</w:t>
            </w:r>
          </w:p>
        </w:tc>
      </w:tr>
      <w:tr w:rsidR="00075835" w:rsidRPr="00492252" w14:paraId="709531C1" w14:textId="77777777" w:rsidTr="00DC08F2">
        <w:trPr>
          <w:trHeight w:val="340"/>
        </w:trPr>
        <w:tc>
          <w:tcPr>
            <w:tcW w:w="1134" w:type="dxa"/>
          </w:tcPr>
          <w:p w14:paraId="47983583" w14:textId="35F44B8A" w:rsidR="00075835" w:rsidRPr="00DC08F2" w:rsidRDefault="00DD15E9" w:rsidP="00ED781C">
            <w:r>
              <w:t>0.5.0</w:t>
            </w:r>
          </w:p>
        </w:tc>
        <w:tc>
          <w:tcPr>
            <w:tcW w:w="1447" w:type="dxa"/>
          </w:tcPr>
          <w:p w14:paraId="3549BAB5" w14:textId="7020D4A4" w:rsidR="00075835" w:rsidRPr="00DC08F2" w:rsidRDefault="00DD15E9" w:rsidP="00ED781C">
            <w:r>
              <w:t>12-03-2018</w:t>
            </w:r>
          </w:p>
        </w:tc>
        <w:tc>
          <w:tcPr>
            <w:tcW w:w="6520" w:type="dxa"/>
          </w:tcPr>
          <w:p w14:paraId="688C7C9B" w14:textId="16D83801" w:rsidR="00075835" w:rsidRPr="00DC08F2" w:rsidRDefault="00DD15E9" w:rsidP="00ED781C">
            <w:r>
              <w:t>Week 5 bijgewerkt</w:t>
            </w:r>
          </w:p>
        </w:tc>
      </w:tr>
      <w:tr w:rsidR="00075835" w:rsidRPr="00492252" w14:paraId="35AEF554" w14:textId="77777777" w:rsidTr="00DC08F2">
        <w:trPr>
          <w:trHeight w:val="340"/>
        </w:trPr>
        <w:tc>
          <w:tcPr>
            <w:tcW w:w="1134" w:type="dxa"/>
          </w:tcPr>
          <w:p w14:paraId="26A2A516" w14:textId="13A0DDFC" w:rsidR="00075835" w:rsidRPr="00DC08F2" w:rsidRDefault="00DE044B" w:rsidP="00ED781C">
            <w:r>
              <w:t>0.5.1</w:t>
            </w:r>
          </w:p>
        </w:tc>
        <w:tc>
          <w:tcPr>
            <w:tcW w:w="1447" w:type="dxa"/>
          </w:tcPr>
          <w:p w14:paraId="48A40D17" w14:textId="26B124DD" w:rsidR="00075835" w:rsidRPr="00DC08F2" w:rsidRDefault="00DE044B" w:rsidP="00ED781C">
            <w:r>
              <w:t>13-0</w:t>
            </w:r>
            <w:r w:rsidR="000D2C14">
              <w:t>3-</w:t>
            </w:r>
            <w:r>
              <w:t>2018</w:t>
            </w:r>
          </w:p>
        </w:tc>
        <w:tc>
          <w:tcPr>
            <w:tcW w:w="6520" w:type="dxa"/>
          </w:tcPr>
          <w:p w14:paraId="58970BDD" w14:textId="1642856A" w:rsidR="00075835" w:rsidRPr="00DC08F2" w:rsidRDefault="00DE044B" w:rsidP="00ED781C">
            <w:r>
              <w:t>Week 6 eerste dagen bijgewerkt</w:t>
            </w:r>
          </w:p>
        </w:tc>
      </w:tr>
      <w:tr w:rsidR="00075835" w:rsidRPr="00492252" w14:paraId="2E85BEF8" w14:textId="77777777" w:rsidTr="00DC08F2">
        <w:trPr>
          <w:trHeight w:val="340"/>
        </w:trPr>
        <w:tc>
          <w:tcPr>
            <w:tcW w:w="1134" w:type="dxa"/>
          </w:tcPr>
          <w:p w14:paraId="14065B67" w14:textId="1F03B4D0" w:rsidR="00075835" w:rsidRPr="00DC08F2" w:rsidRDefault="000D2C14" w:rsidP="00ED781C">
            <w:r>
              <w:t>0.5.2</w:t>
            </w:r>
          </w:p>
        </w:tc>
        <w:tc>
          <w:tcPr>
            <w:tcW w:w="1447" w:type="dxa"/>
          </w:tcPr>
          <w:p w14:paraId="52ED479F" w14:textId="2C900185" w:rsidR="00075835" w:rsidRPr="00DC08F2" w:rsidRDefault="000D2C14" w:rsidP="00ED781C">
            <w:r>
              <w:t>16-03-2018</w:t>
            </w:r>
          </w:p>
        </w:tc>
        <w:tc>
          <w:tcPr>
            <w:tcW w:w="6520" w:type="dxa"/>
          </w:tcPr>
          <w:p w14:paraId="73E18A5B" w14:textId="34152605" w:rsidR="00075835" w:rsidRPr="00DC08F2" w:rsidRDefault="000D2C14" w:rsidP="00ED781C">
            <w:r>
              <w:t>Week 6 volledig ingevuld</w:t>
            </w:r>
          </w:p>
        </w:tc>
      </w:tr>
      <w:tr w:rsidR="00075835" w:rsidRPr="00492252" w14:paraId="564DF4AE" w14:textId="77777777" w:rsidTr="00DC08F2">
        <w:trPr>
          <w:trHeight w:val="340"/>
        </w:trPr>
        <w:tc>
          <w:tcPr>
            <w:tcW w:w="1134" w:type="dxa"/>
          </w:tcPr>
          <w:p w14:paraId="5BFBF7F3" w14:textId="1A3A51B8" w:rsidR="00075835" w:rsidRPr="00DC08F2" w:rsidRDefault="00E56775" w:rsidP="00ED781C">
            <w:r>
              <w:t>0.6.0</w:t>
            </w:r>
          </w:p>
        </w:tc>
        <w:tc>
          <w:tcPr>
            <w:tcW w:w="1447" w:type="dxa"/>
          </w:tcPr>
          <w:p w14:paraId="6C640688" w14:textId="606589B4" w:rsidR="00075835" w:rsidRPr="00DC08F2" w:rsidRDefault="00E56775" w:rsidP="00ED781C">
            <w:r>
              <w:t>22-03-2018</w:t>
            </w:r>
          </w:p>
        </w:tc>
        <w:tc>
          <w:tcPr>
            <w:tcW w:w="6520" w:type="dxa"/>
          </w:tcPr>
          <w:p w14:paraId="545B86C4" w14:textId="1BB9BADD" w:rsidR="00075835" w:rsidRPr="00DC08F2" w:rsidRDefault="00E56775" w:rsidP="00ED781C">
            <w:r>
              <w:t>Week 7 eerste 3 dagen update</w:t>
            </w:r>
          </w:p>
        </w:tc>
      </w:tr>
      <w:tr w:rsidR="00075835" w:rsidRPr="00492252" w14:paraId="131C78D7" w14:textId="77777777" w:rsidTr="00DC08F2">
        <w:trPr>
          <w:trHeight w:val="340"/>
        </w:trPr>
        <w:tc>
          <w:tcPr>
            <w:tcW w:w="1134" w:type="dxa"/>
          </w:tcPr>
          <w:p w14:paraId="07B08B22" w14:textId="3EDBCD66" w:rsidR="00075835" w:rsidRPr="00DC08F2" w:rsidRDefault="0022550A" w:rsidP="00ED781C">
            <w:r>
              <w:t>0.7.0</w:t>
            </w:r>
          </w:p>
        </w:tc>
        <w:tc>
          <w:tcPr>
            <w:tcW w:w="1447" w:type="dxa"/>
          </w:tcPr>
          <w:p w14:paraId="1AD65B9D" w14:textId="504ACEE3" w:rsidR="00075835" w:rsidRPr="00DC08F2" w:rsidRDefault="0022550A" w:rsidP="00ED781C">
            <w:r>
              <w:t>26-03-2018</w:t>
            </w:r>
          </w:p>
        </w:tc>
        <w:tc>
          <w:tcPr>
            <w:tcW w:w="6520" w:type="dxa"/>
          </w:tcPr>
          <w:p w14:paraId="2C855BB8" w14:textId="5D70BF13" w:rsidR="00075835" w:rsidRPr="00DC08F2" w:rsidRDefault="0022550A" w:rsidP="00ED781C">
            <w:r>
              <w:t>Begin week 8 en einde week 7 ingevuld</w:t>
            </w:r>
          </w:p>
        </w:tc>
      </w:tr>
      <w:tr w:rsidR="00075835" w:rsidRPr="00492252" w14:paraId="69D8B98B" w14:textId="77777777" w:rsidTr="00DC08F2">
        <w:trPr>
          <w:trHeight w:val="340"/>
        </w:trPr>
        <w:tc>
          <w:tcPr>
            <w:tcW w:w="1134" w:type="dxa"/>
          </w:tcPr>
          <w:p w14:paraId="46547F29" w14:textId="125BBE72" w:rsidR="00075835" w:rsidRPr="00DC08F2" w:rsidRDefault="00AB6580" w:rsidP="00ED781C">
            <w:r>
              <w:t>0.7.1</w:t>
            </w:r>
          </w:p>
        </w:tc>
        <w:tc>
          <w:tcPr>
            <w:tcW w:w="1447" w:type="dxa"/>
          </w:tcPr>
          <w:p w14:paraId="329F246F" w14:textId="18B7BA02" w:rsidR="00075835" w:rsidRPr="00DC08F2" w:rsidRDefault="00AB6580" w:rsidP="00ED781C">
            <w:r>
              <w:t>28-03-2018</w:t>
            </w:r>
          </w:p>
        </w:tc>
        <w:tc>
          <w:tcPr>
            <w:tcW w:w="6520" w:type="dxa"/>
          </w:tcPr>
          <w:p w14:paraId="1E457651" w14:textId="3865A785" w:rsidR="00075835" w:rsidRPr="00DC08F2" w:rsidRDefault="00AB6580" w:rsidP="00ED781C">
            <w:r>
              <w:t>Begin week 8 ingevuld (extra)</w:t>
            </w:r>
          </w:p>
        </w:tc>
      </w:tr>
      <w:tr w:rsidR="00075835" w:rsidRPr="00492252" w14:paraId="0E5D192B" w14:textId="77777777" w:rsidTr="00DC08F2">
        <w:trPr>
          <w:trHeight w:val="340"/>
        </w:trPr>
        <w:tc>
          <w:tcPr>
            <w:tcW w:w="1134" w:type="dxa"/>
          </w:tcPr>
          <w:p w14:paraId="3A530B93" w14:textId="65B9C02E" w:rsidR="00075835" w:rsidRPr="00DC08F2" w:rsidRDefault="00071D42" w:rsidP="00ED781C">
            <w:r>
              <w:t>0.7.2</w:t>
            </w:r>
          </w:p>
        </w:tc>
        <w:tc>
          <w:tcPr>
            <w:tcW w:w="1447" w:type="dxa"/>
          </w:tcPr>
          <w:p w14:paraId="1EEFC678" w14:textId="7175864B" w:rsidR="00075835" w:rsidRPr="00DC08F2" w:rsidRDefault="00071D42" w:rsidP="00ED781C">
            <w:r>
              <w:t>30-03-2018</w:t>
            </w:r>
          </w:p>
        </w:tc>
        <w:tc>
          <w:tcPr>
            <w:tcW w:w="6520" w:type="dxa"/>
          </w:tcPr>
          <w:p w14:paraId="6F9DA8AE" w14:textId="5D50C63E" w:rsidR="00075835" w:rsidRPr="00DC08F2" w:rsidRDefault="00071D42" w:rsidP="00ED781C">
            <w:r>
              <w:t>Einde week 8 ingevuld</w:t>
            </w:r>
          </w:p>
        </w:tc>
      </w:tr>
      <w:tr w:rsidR="00075835" w:rsidRPr="00492252" w14:paraId="1F126972" w14:textId="77777777" w:rsidTr="00DC08F2">
        <w:trPr>
          <w:trHeight w:val="340"/>
        </w:trPr>
        <w:tc>
          <w:tcPr>
            <w:tcW w:w="1134" w:type="dxa"/>
          </w:tcPr>
          <w:p w14:paraId="249B4723" w14:textId="7CD09874" w:rsidR="00075835" w:rsidRPr="00DC08F2" w:rsidRDefault="00454F47" w:rsidP="00ED781C">
            <w:r>
              <w:t>0.8.0</w:t>
            </w:r>
          </w:p>
        </w:tc>
        <w:tc>
          <w:tcPr>
            <w:tcW w:w="1447" w:type="dxa"/>
          </w:tcPr>
          <w:p w14:paraId="7404CC40" w14:textId="55C817AC" w:rsidR="00075835" w:rsidRPr="00DC08F2" w:rsidRDefault="004F07F2" w:rsidP="00ED781C">
            <w:r>
              <w:t>0</w:t>
            </w:r>
            <w:r w:rsidR="00454F47">
              <w:t>5-04-2018</w:t>
            </w:r>
          </w:p>
        </w:tc>
        <w:tc>
          <w:tcPr>
            <w:tcW w:w="6520" w:type="dxa"/>
          </w:tcPr>
          <w:p w14:paraId="771C987A" w14:textId="3BB0AA48" w:rsidR="00075835" w:rsidRPr="00DC08F2" w:rsidRDefault="004F07F2" w:rsidP="00ED781C">
            <w:r>
              <w:t>Begin week 9 ingevuld</w:t>
            </w:r>
          </w:p>
        </w:tc>
      </w:tr>
      <w:tr w:rsidR="00075835" w:rsidRPr="00492252" w14:paraId="5DAE58A6" w14:textId="77777777" w:rsidTr="00DC08F2">
        <w:trPr>
          <w:trHeight w:val="340"/>
        </w:trPr>
        <w:tc>
          <w:tcPr>
            <w:tcW w:w="1134" w:type="dxa"/>
          </w:tcPr>
          <w:p w14:paraId="20640E43" w14:textId="2F157C8F" w:rsidR="00075835" w:rsidRPr="00DC08F2" w:rsidRDefault="00AF7E87" w:rsidP="00ED781C">
            <w:r>
              <w:t>0.8.1</w:t>
            </w:r>
          </w:p>
        </w:tc>
        <w:tc>
          <w:tcPr>
            <w:tcW w:w="1447" w:type="dxa"/>
          </w:tcPr>
          <w:p w14:paraId="3983DDA2" w14:textId="0A69C30D" w:rsidR="00075835" w:rsidRPr="00DC08F2" w:rsidRDefault="00AF7E87" w:rsidP="00ED781C">
            <w:r>
              <w:t>06</w:t>
            </w:r>
            <w:r w:rsidR="00424A42">
              <w:t>-</w:t>
            </w:r>
            <w:r>
              <w:t>04-2018</w:t>
            </w:r>
          </w:p>
        </w:tc>
        <w:tc>
          <w:tcPr>
            <w:tcW w:w="6520" w:type="dxa"/>
          </w:tcPr>
          <w:p w14:paraId="12DA59A9" w14:textId="40820258" w:rsidR="00075835" w:rsidRPr="00DC08F2" w:rsidRDefault="00AF7E87" w:rsidP="00ED781C">
            <w:r>
              <w:t>Eind week 9 ingevuld</w:t>
            </w:r>
          </w:p>
        </w:tc>
      </w:tr>
      <w:tr w:rsidR="00454F47" w:rsidRPr="00492252" w14:paraId="773858A7" w14:textId="77777777" w:rsidTr="00DC08F2">
        <w:trPr>
          <w:trHeight w:val="340"/>
        </w:trPr>
        <w:tc>
          <w:tcPr>
            <w:tcW w:w="1134" w:type="dxa"/>
          </w:tcPr>
          <w:p w14:paraId="02FEEE46" w14:textId="0340F735" w:rsidR="00454F47" w:rsidRPr="00DC08F2" w:rsidRDefault="00424A42" w:rsidP="00ED781C">
            <w:r>
              <w:t>0.</w:t>
            </w:r>
            <w:r w:rsidR="009909B5">
              <w:t>9.0</w:t>
            </w:r>
          </w:p>
        </w:tc>
        <w:tc>
          <w:tcPr>
            <w:tcW w:w="1447" w:type="dxa"/>
          </w:tcPr>
          <w:p w14:paraId="09079766" w14:textId="57A6C2F8" w:rsidR="00454F47" w:rsidRPr="00DC08F2" w:rsidRDefault="00424A42" w:rsidP="00ED781C">
            <w:r>
              <w:t>11-04-2018</w:t>
            </w:r>
          </w:p>
        </w:tc>
        <w:tc>
          <w:tcPr>
            <w:tcW w:w="6520" w:type="dxa"/>
          </w:tcPr>
          <w:p w14:paraId="0347DEBB" w14:textId="3F86A116" w:rsidR="00454F47" w:rsidRPr="00DC08F2" w:rsidRDefault="00424A42" w:rsidP="00ED781C">
            <w:r>
              <w:t>Begin week 10 toegevoegd</w:t>
            </w:r>
          </w:p>
        </w:tc>
      </w:tr>
      <w:tr w:rsidR="00454F47" w:rsidRPr="00492252" w14:paraId="343769F6" w14:textId="77777777" w:rsidTr="00DC08F2">
        <w:trPr>
          <w:trHeight w:val="340"/>
        </w:trPr>
        <w:tc>
          <w:tcPr>
            <w:tcW w:w="1134" w:type="dxa"/>
          </w:tcPr>
          <w:p w14:paraId="47AE0079" w14:textId="671094B3" w:rsidR="00454F47" w:rsidRPr="00DC08F2" w:rsidRDefault="00E764F4" w:rsidP="00ED781C">
            <w:r>
              <w:t>0.10.0</w:t>
            </w:r>
          </w:p>
        </w:tc>
        <w:tc>
          <w:tcPr>
            <w:tcW w:w="1447" w:type="dxa"/>
          </w:tcPr>
          <w:p w14:paraId="79550AEE" w14:textId="02D3B1F9" w:rsidR="00454F47" w:rsidRPr="00DC08F2" w:rsidRDefault="00E764F4" w:rsidP="00ED781C">
            <w:r>
              <w:t>19-04-2018</w:t>
            </w:r>
          </w:p>
        </w:tc>
        <w:tc>
          <w:tcPr>
            <w:tcW w:w="6520" w:type="dxa"/>
          </w:tcPr>
          <w:p w14:paraId="4E9138A8" w14:textId="7C3A5544" w:rsidR="00454F47" w:rsidRPr="00DC08F2" w:rsidRDefault="00E764F4" w:rsidP="00ED781C">
            <w:r>
              <w:t>Begin week 11 toegevoegd</w:t>
            </w:r>
          </w:p>
        </w:tc>
      </w:tr>
      <w:tr w:rsidR="00454F47" w:rsidRPr="00492252" w14:paraId="1110FE5F" w14:textId="77777777" w:rsidTr="00DC08F2">
        <w:trPr>
          <w:trHeight w:val="340"/>
        </w:trPr>
        <w:tc>
          <w:tcPr>
            <w:tcW w:w="1134" w:type="dxa"/>
          </w:tcPr>
          <w:p w14:paraId="4CE8CF8B" w14:textId="6C22FEE9" w:rsidR="00454F47" w:rsidRPr="00DC08F2" w:rsidRDefault="00126909" w:rsidP="00ED781C">
            <w:r>
              <w:t>0.11.0</w:t>
            </w:r>
          </w:p>
        </w:tc>
        <w:tc>
          <w:tcPr>
            <w:tcW w:w="1447" w:type="dxa"/>
          </w:tcPr>
          <w:p w14:paraId="1A6EE4C9" w14:textId="1CA58EB2" w:rsidR="00454F47" w:rsidRPr="00DC08F2" w:rsidRDefault="00126909" w:rsidP="00ED781C">
            <w:r>
              <w:t>24-</w:t>
            </w:r>
            <w:r w:rsidR="00BA0349">
              <w:t>0</w:t>
            </w:r>
            <w:r>
              <w:t>4-2018</w:t>
            </w:r>
          </w:p>
        </w:tc>
        <w:tc>
          <w:tcPr>
            <w:tcW w:w="6520" w:type="dxa"/>
          </w:tcPr>
          <w:p w14:paraId="2B4BABF7" w14:textId="003BCE7D" w:rsidR="00454F47" w:rsidRPr="00DC08F2" w:rsidRDefault="00126909" w:rsidP="00ED781C">
            <w:r>
              <w:t>Week 12 toegevoegd</w:t>
            </w:r>
          </w:p>
        </w:tc>
      </w:tr>
      <w:tr w:rsidR="00454F47" w:rsidRPr="00492252" w14:paraId="0F2570C1" w14:textId="77777777" w:rsidTr="00DC08F2">
        <w:trPr>
          <w:trHeight w:val="340"/>
        </w:trPr>
        <w:tc>
          <w:tcPr>
            <w:tcW w:w="1134" w:type="dxa"/>
          </w:tcPr>
          <w:p w14:paraId="53FB3B9B" w14:textId="28C449C1" w:rsidR="00454F47" w:rsidRPr="00DC08F2" w:rsidRDefault="00C67416" w:rsidP="00ED781C">
            <w:r>
              <w:t>0.11.1</w:t>
            </w:r>
          </w:p>
        </w:tc>
        <w:tc>
          <w:tcPr>
            <w:tcW w:w="1447" w:type="dxa"/>
          </w:tcPr>
          <w:p w14:paraId="682A92E1" w14:textId="2B274597" w:rsidR="00454F47" w:rsidRPr="00DC08F2" w:rsidRDefault="00C67416" w:rsidP="00ED781C">
            <w:r>
              <w:t>25-</w:t>
            </w:r>
            <w:r w:rsidR="00BA0349">
              <w:t>0</w:t>
            </w:r>
            <w:r>
              <w:t>4-2018</w:t>
            </w:r>
          </w:p>
        </w:tc>
        <w:tc>
          <w:tcPr>
            <w:tcW w:w="6520" w:type="dxa"/>
          </w:tcPr>
          <w:p w14:paraId="4451BF51" w14:textId="02D62621" w:rsidR="00454F47" w:rsidRPr="00DC08F2" w:rsidRDefault="00C67416" w:rsidP="00ED781C">
            <w:r>
              <w:t>Week 12 uitgebreid</w:t>
            </w:r>
          </w:p>
        </w:tc>
      </w:tr>
      <w:tr w:rsidR="00126909" w:rsidRPr="00492252" w14:paraId="007F48CD" w14:textId="77777777" w:rsidTr="00DC08F2">
        <w:trPr>
          <w:trHeight w:val="340"/>
        </w:trPr>
        <w:tc>
          <w:tcPr>
            <w:tcW w:w="1134" w:type="dxa"/>
          </w:tcPr>
          <w:p w14:paraId="3F0F57FE" w14:textId="4F1816C4" w:rsidR="00126909" w:rsidRPr="00DC08F2" w:rsidRDefault="00BA0349" w:rsidP="00ED781C">
            <w:r>
              <w:t>0.12.0</w:t>
            </w:r>
          </w:p>
        </w:tc>
        <w:tc>
          <w:tcPr>
            <w:tcW w:w="1447" w:type="dxa"/>
          </w:tcPr>
          <w:p w14:paraId="4AAF7D78" w14:textId="237719D8" w:rsidR="00126909" w:rsidRPr="00DC08F2" w:rsidRDefault="00BA0349" w:rsidP="00ED781C">
            <w:r>
              <w:t>01-05-2018</w:t>
            </w:r>
          </w:p>
        </w:tc>
        <w:tc>
          <w:tcPr>
            <w:tcW w:w="6520" w:type="dxa"/>
          </w:tcPr>
          <w:p w14:paraId="496D4866" w14:textId="60B9177E" w:rsidR="00126909" w:rsidRPr="00DC08F2" w:rsidRDefault="00BA0349" w:rsidP="00ED781C">
            <w:r>
              <w:t>Week 13 toegevoegd</w:t>
            </w:r>
          </w:p>
        </w:tc>
      </w:tr>
      <w:tr w:rsidR="00126909" w:rsidRPr="00492252" w14:paraId="4EA44482" w14:textId="77777777" w:rsidTr="00DC08F2">
        <w:trPr>
          <w:trHeight w:val="340"/>
        </w:trPr>
        <w:tc>
          <w:tcPr>
            <w:tcW w:w="1134" w:type="dxa"/>
          </w:tcPr>
          <w:p w14:paraId="2E18887C" w14:textId="7981ED24" w:rsidR="00126909" w:rsidRPr="00DC08F2" w:rsidRDefault="009F4B0B" w:rsidP="00ED781C">
            <w:r>
              <w:t>0.12.1</w:t>
            </w:r>
          </w:p>
        </w:tc>
        <w:tc>
          <w:tcPr>
            <w:tcW w:w="1447" w:type="dxa"/>
          </w:tcPr>
          <w:p w14:paraId="7E38D6BC" w14:textId="23225D8F" w:rsidR="00126909" w:rsidRPr="00DC08F2" w:rsidRDefault="009F4B0B" w:rsidP="00ED781C">
            <w:r>
              <w:t>02-05-2018</w:t>
            </w:r>
          </w:p>
        </w:tc>
        <w:tc>
          <w:tcPr>
            <w:tcW w:w="6520" w:type="dxa"/>
          </w:tcPr>
          <w:p w14:paraId="6592DFE5" w14:textId="5C0EBDB1" w:rsidR="00126909" w:rsidRPr="00DC08F2" w:rsidRDefault="009F4B0B" w:rsidP="00ED781C">
            <w:r>
              <w:t>Week 13 bijgewerkt</w:t>
            </w:r>
          </w:p>
        </w:tc>
      </w:tr>
      <w:tr w:rsidR="00126909" w:rsidRPr="00492252" w14:paraId="2C5F7DEE" w14:textId="77777777" w:rsidTr="00DC08F2">
        <w:trPr>
          <w:trHeight w:val="340"/>
        </w:trPr>
        <w:tc>
          <w:tcPr>
            <w:tcW w:w="1134" w:type="dxa"/>
          </w:tcPr>
          <w:p w14:paraId="0EE513C9" w14:textId="5228049D" w:rsidR="00126909" w:rsidRPr="00DC08F2" w:rsidRDefault="005D3C18" w:rsidP="00ED781C">
            <w:r>
              <w:t>0.12.2</w:t>
            </w:r>
          </w:p>
        </w:tc>
        <w:tc>
          <w:tcPr>
            <w:tcW w:w="1447" w:type="dxa"/>
          </w:tcPr>
          <w:p w14:paraId="0534B05C" w14:textId="6220413F" w:rsidR="00126909" w:rsidRPr="00DC08F2" w:rsidRDefault="005D3C18" w:rsidP="00ED781C">
            <w:r>
              <w:t>04-05-2018</w:t>
            </w:r>
          </w:p>
        </w:tc>
        <w:tc>
          <w:tcPr>
            <w:tcW w:w="6520" w:type="dxa"/>
          </w:tcPr>
          <w:p w14:paraId="515E5E96" w14:textId="5A30B638" w:rsidR="00126909" w:rsidRPr="00DC08F2" w:rsidRDefault="005D3C18" w:rsidP="00ED781C">
            <w:r>
              <w:t>Week 13 helemaal aangevuld</w:t>
            </w:r>
          </w:p>
        </w:tc>
      </w:tr>
      <w:tr w:rsidR="00126909" w:rsidRPr="00492252" w14:paraId="6FC7C2CD" w14:textId="77777777" w:rsidTr="00DC08F2">
        <w:trPr>
          <w:trHeight w:val="340"/>
        </w:trPr>
        <w:tc>
          <w:tcPr>
            <w:tcW w:w="1134" w:type="dxa"/>
          </w:tcPr>
          <w:p w14:paraId="666EDA57" w14:textId="4862AA9B" w:rsidR="00126909" w:rsidRPr="00DC08F2" w:rsidRDefault="007B000E" w:rsidP="00ED781C">
            <w:r>
              <w:t>0.13.0</w:t>
            </w:r>
          </w:p>
        </w:tc>
        <w:tc>
          <w:tcPr>
            <w:tcW w:w="1447" w:type="dxa"/>
          </w:tcPr>
          <w:p w14:paraId="45BB355D" w14:textId="76028AA8" w:rsidR="00126909" w:rsidRPr="00DC08F2" w:rsidRDefault="007B000E" w:rsidP="00ED781C">
            <w:r>
              <w:t>09-05-2018</w:t>
            </w:r>
          </w:p>
        </w:tc>
        <w:tc>
          <w:tcPr>
            <w:tcW w:w="6520" w:type="dxa"/>
          </w:tcPr>
          <w:p w14:paraId="39FB10FE" w14:textId="766FF237" w:rsidR="00126909" w:rsidRPr="00DC08F2" w:rsidRDefault="007B000E" w:rsidP="00ED781C">
            <w:r>
              <w:t>Week 14 ingevuld</w:t>
            </w:r>
          </w:p>
        </w:tc>
      </w:tr>
      <w:tr w:rsidR="00126909" w:rsidRPr="00492252" w14:paraId="25D3561C" w14:textId="77777777" w:rsidTr="00DC08F2">
        <w:trPr>
          <w:trHeight w:val="340"/>
        </w:trPr>
        <w:tc>
          <w:tcPr>
            <w:tcW w:w="1134" w:type="dxa"/>
          </w:tcPr>
          <w:p w14:paraId="5D892D34" w14:textId="16EB749B" w:rsidR="00126909" w:rsidRPr="00DC08F2" w:rsidRDefault="00F0359E" w:rsidP="00ED781C">
            <w:r>
              <w:t>0.14.0</w:t>
            </w:r>
          </w:p>
        </w:tc>
        <w:tc>
          <w:tcPr>
            <w:tcW w:w="1447" w:type="dxa"/>
          </w:tcPr>
          <w:p w14:paraId="7298121B" w14:textId="233F8389" w:rsidR="00126909" w:rsidRPr="00DC08F2" w:rsidRDefault="00F0359E" w:rsidP="00ED781C">
            <w:r>
              <w:t>16-05</w:t>
            </w:r>
            <w:r w:rsidR="00CD235D">
              <w:t>-2018</w:t>
            </w:r>
          </w:p>
        </w:tc>
        <w:tc>
          <w:tcPr>
            <w:tcW w:w="6520" w:type="dxa"/>
          </w:tcPr>
          <w:p w14:paraId="4EFB9D6E" w14:textId="29AD6003" w:rsidR="00126909" w:rsidRPr="00DC08F2" w:rsidRDefault="00CD235D" w:rsidP="00ED781C">
            <w:r>
              <w:t>Begin week 15 gemaakt</w:t>
            </w:r>
          </w:p>
        </w:tc>
      </w:tr>
      <w:tr w:rsidR="00126909" w:rsidRPr="00492252" w14:paraId="04479843" w14:textId="77777777" w:rsidTr="00DC08F2">
        <w:trPr>
          <w:trHeight w:val="340"/>
        </w:trPr>
        <w:tc>
          <w:tcPr>
            <w:tcW w:w="1134" w:type="dxa"/>
          </w:tcPr>
          <w:p w14:paraId="379B3F26" w14:textId="2084D72C" w:rsidR="00126909" w:rsidRPr="00DC08F2" w:rsidRDefault="00F0539C" w:rsidP="00ED781C">
            <w:r>
              <w:t>0.15.0</w:t>
            </w:r>
          </w:p>
        </w:tc>
        <w:tc>
          <w:tcPr>
            <w:tcW w:w="1447" w:type="dxa"/>
          </w:tcPr>
          <w:p w14:paraId="59D25983" w14:textId="19C939C5" w:rsidR="00126909" w:rsidRPr="00DC08F2" w:rsidRDefault="00F0539C" w:rsidP="00ED781C">
            <w:r>
              <w:t>24-05-2018</w:t>
            </w:r>
          </w:p>
        </w:tc>
        <w:tc>
          <w:tcPr>
            <w:tcW w:w="6520" w:type="dxa"/>
          </w:tcPr>
          <w:p w14:paraId="75C0E615" w14:textId="53733BAF" w:rsidR="00126909" w:rsidRPr="00DC08F2" w:rsidRDefault="00F0539C" w:rsidP="00ED781C">
            <w:r>
              <w:t>Begin week 16 gemaakt</w:t>
            </w:r>
          </w:p>
        </w:tc>
      </w:tr>
      <w:tr w:rsidR="00126909" w:rsidRPr="00492252" w14:paraId="516F8B14" w14:textId="77777777" w:rsidTr="00DC08F2">
        <w:trPr>
          <w:trHeight w:val="340"/>
        </w:trPr>
        <w:tc>
          <w:tcPr>
            <w:tcW w:w="1134" w:type="dxa"/>
          </w:tcPr>
          <w:p w14:paraId="49A8F3B8" w14:textId="63CDC8C0" w:rsidR="00126909" w:rsidRPr="00DC08F2" w:rsidRDefault="00BC5E34" w:rsidP="00ED781C">
            <w:r>
              <w:t>0.15.1</w:t>
            </w:r>
          </w:p>
        </w:tc>
        <w:tc>
          <w:tcPr>
            <w:tcW w:w="1447" w:type="dxa"/>
          </w:tcPr>
          <w:p w14:paraId="719AA837" w14:textId="3EEA426C" w:rsidR="00126909" w:rsidRPr="00DC08F2" w:rsidRDefault="00BC5E34" w:rsidP="00ED781C">
            <w:r>
              <w:t>25-05-2018</w:t>
            </w:r>
          </w:p>
        </w:tc>
        <w:tc>
          <w:tcPr>
            <w:tcW w:w="6520" w:type="dxa"/>
          </w:tcPr>
          <w:p w14:paraId="55344608" w14:textId="0AB80C6C" w:rsidR="00126909" w:rsidRPr="00DC08F2" w:rsidRDefault="00BC5E34" w:rsidP="00ED781C">
            <w:r>
              <w:t>Laatste dingen week 1</w:t>
            </w:r>
            <w:r w:rsidR="0003248C">
              <w:t>6</w:t>
            </w:r>
            <w:r>
              <w:t xml:space="preserve"> ingevuld</w:t>
            </w:r>
          </w:p>
        </w:tc>
      </w:tr>
      <w:tr w:rsidR="00126909" w:rsidRPr="00492252" w14:paraId="3B11C413" w14:textId="77777777" w:rsidTr="00DC08F2">
        <w:trPr>
          <w:trHeight w:val="340"/>
        </w:trPr>
        <w:tc>
          <w:tcPr>
            <w:tcW w:w="1134" w:type="dxa"/>
          </w:tcPr>
          <w:p w14:paraId="3F3766DE" w14:textId="46220D04" w:rsidR="00126909" w:rsidRPr="00DC08F2" w:rsidRDefault="0003248C" w:rsidP="00ED781C">
            <w:r>
              <w:t>0.16.0</w:t>
            </w:r>
          </w:p>
        </w:tc>
        <w:tc>
          <w:tcPr>
            <w:tcW w:w="1447" w:type="dxa"/>
          </w:tcPr>
          <w:p w14:paraId="4B721C01" w14:textId="687FA0AB" w:rsidR="00126909" w:rsidRPr="00DC08F2" w:rsidRDefault="0003248C" w:rsidP="00ED781C">
            <w:r>
              <w:t>28-05-2018</w:t>
            </w:r>
          </w:p>
        </w:tc>
        <w:tc>
          <w:tcPr>
            <w:tcW w:w="6520" w:type="dxa"/>
          </w:tcPr>
          <w:p w14:paraId="73A92588" w14:textId="7FC2C034" w:rsidR="00126909" w:rsidRPr="00DC08F2" w:rsidRDefault="0003248C" w:rsidP="00ED781C">
            <w:r>
              <w:t>Eerste dagen week 17 ingevuld</w:t>
            </w:r>
          </w:p>
        </w:tc>
      </w:tr>
      <w:tr w:rsidR="00126909" w:rsidRPr="00492252" w14:paraId="44871EC0" w14:textId="77777777" w:rsidTr="00DC08F2">
        <w:trPr>
          <w:trHeight w:val="340"/>
        </w:trPr>
        <w:tc>
          <w:tcPr>
            <w:tcW w:w="1134" w:type="dxa"/>
          </w:tcPr>
          <w:p w14:paraId="339BD582" w14:textId="54CE4AF2" w:rsidR="00126909" w:rsidRPr="00DC08F2" w:rsidRDefault="00DC0198" w:rsidP="00ED781C">
            <w:r>
              <w:t>0.16.1</w:t>
            </w:r>
          </w:p>
        </w:tc>
        <w:tc>
          <w:tcPr>
            <w:tcW w:w="1447" w:type="dxa"/>
          </w:tcPr>
          <w:p w14:paraId="7C5AB670" w14:textId="32FF9848" w:rsidR="00126909" w:rsidRPr="00DC08F2" w:rsidRDefault="00EE3AAB" w:rsidP="00ED781C">
            <w:r>
              <w:t>01</w:t>
            </w:r>
            <w:r w:rsidR="00DC0198">
              <w:t>-0</w:t>
            </w:r>
            <w:r>
              <w:t>6</w:t>
            </w:r>
            <w:r w:rsidR="00DC0198">
              <w:t>-2018</w:t>
            </w:r>
          </w:p>
        </w:tc>
        <w:tc>
          <w:tcPr>
            <w:tcW w:w="6520" w:type="dxa"/>
          </w:tcPr>
          <w:p w14:paraId="3F15DB34" w14:textId="53418E48" w:rsidR="00126909" w:rsidRPr="00DC08F2" w:rsidRDefault="00CE0611" w:rsidP="00ED781C">
            <w:r>
              <w:t>Eind week 17 ingevuld</w:t>
            </w:r>
          </w:p>
        </w:tc>
      </w:tr>
      <w:tr w:rsidR="00126909" w:rsidRPr="00492252" w14:paraId="157A380D" w14:textId="77777777" w:rsidTr="00DC08F2">
        <w:trPr>
          <w:trHeight w:val="340"/>
        </w:trPr>
        <w:tc>
          <w:tcPr>
            <w:tcW w:w="1134" w:type="dxa"/>
          </w:tcPr>
          <w:p w14:paraId="0EB382D2" w14:textId="77777777" w:rsidR="00126909" w:rsidRPr="00DC08F2" w:rsidRDefault="00126909" w:rsidP="00ED781C"/>
        </w:tc>
        <w:tc>
          <w:tcPr>
            <w:tcW w:w="1447" w:type="dxa"/>
          </w:tcPr>
          <w:p w14:paraId="17AE6851" w14:textId="77777777" w:rsidR="00126909" w:rsidRPr="00DC08F2" w:rsidRDefault="00126909" w:rsidP="00ED781C"/>
        </w:tc>
        <w:tc>
          <w:tcPr>
            <w:tcW w:w="6520" w:type="dxa"/>
          </w:tcPr>
          <w:p w14:paraId="18E49D7B" w14:textId="77777777" w:rsidR="00126909" w:rsidRPr="00DC08F2" w:rsidRDefault="00126909" w:rsidP="00ED781C"/>
        </w:tc>
      </w:tr>
    </w:tbl>
    <w:p w14:paraId="6074D118" w14:textId="4C0CFFFD" w:rsidR="00595931" w:rsidRDefault="00595931" w:rsidP="00241BB8">
      <w:pPr>
        <w:pStyle w:val="hoofdtitel"/>
        <w:spacing w:before="0" w:after="0"/>
        <w:rPr>
          <w:rFonts w:ascii="Myriad Web Pro" w:hAnsi="Myriad Web Pro" w:cs="Arial"/>
          <w:sz w:val="28"/>
        </w:rPr>
      </w:pPr>
      <w:r w:rsidRPr="009B68A6">
        <w:rPr>
          <w:rFonts w:ascii="Myriad Web Pro" w:hAnsi="Myriad Web Pro" w:cs="Arial"/>
          <w:sz w:val="28"/>
        </w:rPr>
        <w:lastRenderedPageBreak/>
        <w:t>Inhoudsopgave</w:t>
      </w:r>
      <w:bookmarkEnd w:id="3"/>
    </w:p>
    <w:p w14:paraId="29C57763" w14:textId="77777777" w:rsidR="007606C2" w:rsidRPr="007606C2" w:rsidRDefault="007606C2" w:rsidP="007606C2">
      <w:pPr>
        <w:rPr>
          <w:lang w:eastAsia="en-US"/>
        </w:rPr>
      </w:pPr>
    </w:p>
    <w:sdt>
      <w:sdtPr>
        <w:rPr>
          <w:b w:val="0"/>
          <w:smallCaps w:val="0"/>
          <w:noProof w:val="0"/>
        </w:rPr>
        <w:id w:val="-1657837715"/>
        <w:docPartObj>
          <w:docPartGallery w:val="Table of Contents"/>
          <w:docPartUnique/>
        </w:docPartObj>
      </w:sdtPr>
      <w:sdtEndPr>
        <w:rPr>
          <w:bCs/>
        </w:rPr>
      </w:sdtEndPr>
      <w:sdtContent>
        <w:p w14:paraId="0CB3A261" w14:textId="18C8BFCB" w:rsidR="00405EC7" w:rsidRDefault="00595931">
          <w:pPr>
            <w:pStyle w:val="TOC1"/>
            <w:rPr>
              <w:rFonts w:eastAsiaTheme="minorEastAsia" w:cstheme="minorBidi"/>
              <w:b w:val="0"/>
              <w:smallCaps w:val="0"/>
            </w:rPr>
          </w:pPr>
          <w:r w:rsidRPr="009B68A6">
            <w:fldChar w:fldCharType="begin"/>
          </w:r>
          <w:r w:rsidRPr="002F0192">
            <w:rPr>
              <w:lang w:val="en-GB"/>
            </w:rPr>
            <w:instrText xml:space="preserve"> TOC \o "1-3" \h \z \u </w:instrText>
          </w:r>
          <w:r w:rsidRPr="009B68A6">
            <w:fldChar w:fldCharType="separate"/>
          </w:r>
          <w:hyperlink w:anchor="_Toc513640186" w:history="1">
            <w:r w:rsidR="00405EC7" w:rsidRPr="00A02B41">
              <w:rPr>
                <w:rStyle w:val="Hyperlink"/>
              </w:rPr>
              <w:t>1. Versiebeheer</w:t>
            </w:r>
            <w:r w:rsidR="00405EC7">
              <w:rPr>
                <w:webHidden/>
              </w:rPr>
              <w:tab/>
            </w:r>
            <w:r w:rsidR="00405EC7">
              <w:rPr>
                <w:webHidden/>
              </w:rPr>
              <w:fldChar w:fldCharType="begin"/>
            </w:r>
            <w:r w:rsidR="00405EC7">
              <w:rPr>
                <w:webHidden/>
              </w:rPr>
              <w:instrText xml:space="preserve"> PAGEREF _Toc513640186 \h </w:instrText>
            </w:r>
            <w:r w:rsidR="00405EC7">
              <w:rPr>
                <w:webHidden/>
              </w:rPr>
            </w:r>
            <w:r w:rsidR="00405EC7">
              <w:rPr>
                <w:webHidden/>
              </w:rPr>
              <w:fldChar w:fldCharType="separate"/>
            </w:r>
            <w:r w:rsidR="00405EC7">
              <w:rPr>
                <w:webHidden/>
              </w:rPr>
              <w:t>2</w:t>
            </w:r>
            <w:r w:rsidR="00405EC7">
              <w:rPr>
                <w:webHidden/>
              </w:rPr>
              <w:fldChar w:fldCharType="end"/>
            </w:r>
          </w:hyperlink>
        </w:p>
        <w:p w14:paraId="62691045" w14:textId="12408DFD" w:rsidR="00405EC7" w:rsidRDefault="00EE3AAB">
          <w:pPr>
            <w:pStyle w:val="TOC1"/>
            <w:rPr>
              <w:rFonts w:eastAsiaTheme="minorEastAsia" w:cstheme="minorBidi"/>
              <w:b w:val="0"/>
              <w:smallCaps w:val="0"/>
            </w:rPr>
          </w:pPr>
          <w:hyperlink w:anchor="_Toc513640187" w:history="1">
            <w:r w:rsidR="00405EC7" w:rsidRPr="00A02B41">
              <w:rPr>
                <w:rStyle w:val="Hyperlink"/>
              </w:rPr>
              <w:t>2. Inleiding</w:t>
            </w:r>
            <w:r w:rsidR="00405EC7">
              <w:rPr>
                <w:webHidden/>
              </w:rPr>
              <w:tab/>
            </w:r>
            <w:r w:rsidR="00405EC7">
              <w:rPr>
                <w:webHidden/>
              </w:rPr>
              <w:fldChar w:fldCharType="begin"/>
            </w:r>
            <w:r w:rsidR="00405EC7">
              <w:rPr>
                <w:webHidden/>
              </w:rPr>
              <w:instrText xml:space="preserve"> PAGEREF _Toc513640187 \h </w:instrText>
            </w:r>
            <w:r w:rsidR="00405EC7">
              <w:rPr>
                <w:webHidden/>
              </w:rPr>
            </w:r>
            <w:r w:rsidR="00405EC7">
              <w:rPr>
                <w:webHidden/>
              </w:rPr>
              <w:fldChar w:fldCharType="separate"/>
            </w:r>
            <w:r w:rsidR="00405EC7">
              <w:rPr>
                <w:webHidden/>
              </w:rPr>
              <w:t>5</w:t>
            </w:r>
            <w:r w:rsidR="00405EC7">
              <w:rPr>
                <w:webHidden/>
              </w:rPr>
              <w:fldChar w:fldCharType="end"/>
            </w:r>
          </w:hyperlink>
        </w:p>
        <w:p w14:paraId="73A20746" w14:textId="4C75708E" w:rsidR="00405EC7" w:rsidRDefault="00EE3AAB">
          <w:pPr>
            <w:pStyle w:val="TOC1"/>
            <w:rPr>
              <w:rFonts w:eastAsiaTheme="minorEastAsia" w:cstheme="minorBidi"/>
              <w:b w:val="0"/>
              <w:smallCaps w:val="0"/>
            </w:rPr>
          </w:pPr>
          <w:hyperlink w:anchor="_Toc513640188" w:history="1">
            <w:r w:rsidR="00405EC7" w:rsidRPr="00A02B41">
              <w:rPr>
                <w:rStyle w:val="Hyperlink"/>
              </w:rPr>
              <w:t>3. Week 1 (5-2-2018)</w:t>
            </w:r>
            <w:r w:rsidR="00405EC7">
              <w:rPr>
                <w:webHidden/>
              </w:rPr>
              <w:tab/>
            </w:r>
            <w:r w:rsidR="00405EC7">
              <w:rPr>
                <w:webHidden/>
              </w:rPr>
              <w:fldChar w:fldCharType="begin"/>
            </w:r>
            <w:r w:rsidR="00405EC7">
              <w:rPr>
                <w:webHidden/>
              </w:rPr>
              <w:instrText xml:space="preserve"> PAGEREF _Toc513640188 \h </w:instrText>
            </w:r>
            <w:r w:rsidR="00405EC7">
              <w:rPr>
                <w:webHidden/>
              </w:rPr>
            </w:r>
            <w:r w:rsidR="00405EC7">
              <w:rPr>
                <w:webHidden/>
              </w:rPr>
              <w:fldChar w:fldCharType="separate"/>
            </w:r>
            <w:r w:rsidR="00405EC7">
              <w:rPr>
                <w:webHidden/>
              </w:rPr>
              <w:t>7</w:t>
            </w:r>
            <w:r w:rsidR="00405EC7">
              <w:rPr>
                <w:webHidden/>
              </w:rPr>
              <w:fldChar w:fldCharType="end"/>
            </w:r>
          </w:hyperlink>
        </w:p>
        <w:p w14:paraId="29FDEAF6" w14:textId="0398AF05" w:rsidR="00405EC7" w:rsidRDefault="00EE3AAB">
          <w:pPr>
            <w:pStyle w:val="TOC2"/>
            <w:rPr>
              <w:rFonts w:eastAsiaTheme="minorEastAsia" w:cstheme="minorBidi"/>
              <w:smallCaps w:val="0"/>
              <w:szCs w:val="22"/>
            </w:rPr>
          </w:pPr>
          <w:hyperlink w:anchor="_Toc513640189" w:history="1">
            <w:r w:rsidR="00405EC7" w:rsidRPr="00A02B41">
              <w:rPr>
                <w:rStyle w:val="Hyperlink"/>
              </w:rPr>
              <w:t>3.1. Dag 1 (5-2)</w:t>
            </w:r>
            <w:r w:rsidR="00405EC7">
              <w:rPr>
                <w:webHidden/>
              </w:rPr>
              <w:tab/>
            </w:r>
            <w:r w:rsidR="00405EC7">
              <w:rPr>
                <w:webHidden/>
              </w:rPr>
              <w:fldChar w:fldCharType="begin"/>
            </w:r>
            <w:r w:rsidR="00405EC7">
              <w:rPr>
                <w:webHidden/>
              </w:rPr>
              <w:instrText xml:space="preserve"> PAGEREF _Toc513640189 \h </w:instrText>
            </w:r>
            <w:r w:rsidR="00405EC7">
              <w:rPr>
                <w:webHidden/>
              </w:rPr>
            </w:r>
            <w:r w:rsidR="00405EC7">
              <w:rPr>
                <w:webHidden/>
              </w:rPr>
              <w:fldChar w:fldCharType="separate"/>
            </w:r>
            <w:r w:rsidR="00405EC7">
              <w:rPr>
                <w:webHidden/>
              </w:rPr>
              <w:t>7</w:t>
            </w:r>
            <w:r w:rsidR="00405EC7">
              <w:rPr>
                <w:webHidden/>
              </w:rPr>
              <w:fldChar w:fldCharType="end"/>
            </w:r>
          </w:hyperlink>
        </w:p>
        <w:p w14:paraId="0D2BB3D1" w14:textId="2F43210C" w:rsidR="00405EC7" w:rsidRDefault="00EE3AAB">
          <w:pPr>
            <w:pStyle w:val="TOC2"/>
            <w:rPr>
              <w:rFonts w:eastAsiaTheme="minorEastAsia" w:cstheme="minorBidi"/>
              <w:smallCaps w:val="0"/>
              <w:szCs w:val="22"/>
            </w:rPr>
          </w:pPr>
          <w:hyperlink w:anchor="_Toc513640190" w:history="1">
            <w:r w:rsidR="00405EC7" w:rsidRPr="00A02B41">
              <w:rPr>
                <w:rStyle w:val="Hyperlink"/>
              </w:rPr>
              <w:t>3.2. Dag 2 (6-2)</w:t>
            </w:r>
            <w:r w:rsidR="00405EC7">
              <w:rPr>
                <w:webHidden/>
              </w:rPr>
              <w:tab/>
            </w:r>
            <w:r w:rsidR="00405EC7">
              <w:rPr>
                <w:webHidden/>
              </w:rPr>
              <w:fldChar w:fldCharType="begin"/>
            </w:r>
            <w:r w:rsidR="00405EC7">
              <w:rPr>
                <w:webHidden/>
              </w:rPr>
              <w:instrText xml:space="preserve"> PAGEREF _Toc513640190 \h </w:instrText>
            </w:r>
            <w:r w:rsidR="00405EC7">
              <w:rPr>
                <w:webHidden/>
              </w:rPr>
            </w:r>
            <w:r w:rsidR="00405EC7">
              <w:rPr>
                <w:webHidden/>
              </w:rPr>
              <w:fldChar w:fldCharType="separate"/>
            </w:r>
            <w:r w:rsidR="00405EC7">
              <w:rPr>
                <w:webHidden/>
              </w:rPr>
              <w:t>7</w:t>
            </w:r>
            <w:r w:rsidR="00405EC7">
              <w:rPr>
                <w:webHidden/>
              </w:rPr>
              <w:fldChar w:fldCharType="end"/>
            </w:r>
          </w:hyperlink>
        </w:p>
        <w:p w14:paraId="609E013C" w14:textId="6ADE591F" w:rsidR="00405EC7" w:rsidRDefault="00EE3AAB">
          <w:pPr>
            <w:pStyle w:val="TOC2"/>
            <w:rPr>
              <w:rFonts w:eastAsiaTheme="minorEastAsia" w:cstheme="minorBidi"/>
              <w:smallCaps w:val="0"/>
              <w:szCs w:val="22"/>
            </w:rPr>
          </w:pPr>
          <w:hyperlink w:anchor="_Toc513640191" w:history="1">
            <w:r w:rsidR="00405EC7" w:rsidRPr="00A02B41">
              <w:rPr>
                <w:rStyle w:val="Hyperlink"/>
              </w:rPr>
              <w:t>3.3. Dag 3 (7-2)</w:t>
            </w:r>
            <w:r w:rsidR="00405EC7">
              <w:rPr>
                <w:webHidden/>
              </w:rPr>
              <w:tab/>
            </w:r>
            <w:r w:rsidR="00405EC7">
              <w:rPr>
                <w:webHidden/>
              </w:rPr>
              <w:fldChar w:fldCharType="begin"/>
            </w:r>
            <w:r w:rsidR="00405EC7">
              <w:rPr>
                <w:webHidden/>
              </w:rPr>
              <w:instrText xml:space="preserve"> PAGEREF _Toc513640191 \h </w:instrText>
            </w:r>
            <w:r w:rsidR="00405EC7">
              <w:rPr>
                <w:webHidden/>
              </w:rPr>
            </w:r>
            <w:r w:rsidR="00405EC7">
              <w:rPr>
                <w:webHidden/>
              </w:rPr>
              <w:fldChar w:fldCharType="separate"/>
            </w:r>
            <w:r w:rsidR="00405EC7">
              <w:rPr>
                <w:webHidden/>
              </w:rPr>
              <w:t>8</w:t>
            </w:r>
            <w:r w:rsidR="00405EC7">
              <w:rPr>
                <w:webHidden/>
              </w:rPr>
              <w:fldChar w:fldCharType="end"/>
            </w:r>
          </w:hyperlink>
        </w:p>
        <w:p w14:paraId="28A2505C" w14:textId="4240D3AF" w:rsidR="00405EC7" w:rsidRDefault="00EE3AAB">
          <w:pPr>
            <w:pStyle w:val="TOC2"/>
            <w:rPr>
              <w:rFonts w:eastAsiaTheme="minorEastAsia" w:cstheme="minorBidi"/>
              <w:smallCaps w:val="0"/>
              <w:szCs w:val="22"/>
            </w:rPr>
          </w:pPr>
          <w:hyperlink w:anchor="_Toc513640192" w:history="1">
            <w:r w:rsidR="00405EC7" w:rsidRPr="00A02B41">
              <w:rPr>
                <w:rStyle w:val="Hyperlink"/>
              </w:rPr>
              <w:t>3.4. Dag 4 (8-2)</w:t>
            </w:r>
            <w:r w:rsidR="00405EC7">
              <w:rPr>
                <w:webHidden/>
              </w:rPr>
              <w:tab/>
            </w:r>
            <w:r w:rsidR="00405EC7">
              <w:rPr>
                <w:webHidden/>
              </w:rPr>
              <w:fldChar w:fldCharType="begin"/>
            </w:r>
            <w:r w:rsidR="00405EC7">
              <w:rPr>
                <w:webHidden/>
              </w:rPr>
              <w:instrText xml:space="preserve"> PAGEREF _Toc513640192 \h </w:instrText>
            </w:r>
            <w:r w:rsidR="00405EC7">
              <w:rPr>
                <w:webHidden/>
              </w:rPr>
            </w:r>
            <w:r w:rsidR="00405EC7">
              <w:rPr>
                <w:webHidden/>
              </w:rPr>
              <w:fldChar w:fldCharType="separate"/>
            </w:r>
            <w:r w:rsidR="00405EC7">
              <w:rPr>
                <w:webHidden/>
              </w:rPr>
              <w:t>8</w:t>
            </w:r>
            <w:r w:rsidR="00405EC7">
              <w:rPr>
                <w:webHidden/>
              </w:rPr>
              <w:fldChar w:fldCharType="end"/>
            </w:r>
          </w:hyperlink>
        </w:p>
        <w:p w14:paraId="75F1B308" w14:textId="10A32C7A" w:rsidR="00405EC7" w:rsidRDefault="00EE3AAB">
          <w:pPr>
            <w:pStyle w:val="TOC2"/>
            <w:rPr>
              <w:rFonts w:eastAsiaTheme="minorEastAsia" w:cstheme="minorBidi"/>
              <w:smallCaps w:val="0"/>
              <w:szCs w:val="22"/>
            </w:rPr>
          </w:pPr>
          <w:hyperlink w:anchor="_Toc513640193" w:history="1">
            <w:r w:rsidR="00405EC7" w:rsidRPr="00A02B41">
              <w:rPr>
                <w:rStyle w:val="Hyperlink"/>
              </w:rPr>
              <w:t>3.5. Dag 5 (9-2)</w:t>
            </w:r>
            <w:r w:rsidR="00405EC7">
              <w:rPr>
                <w:webHidden/>
              </w:rPr>
              <w:tab/>
            </w:r>
            <w:r w:rsidR="00405EC7">
              <w:rPr>
                <w:webHidden/>
              </w:rPr>
              <w:fldChar w:fldCharType="begin"/>
            </w:r>
            <w:r w:rsidR="00405EC7">
              <w:rPr>
                <w:webHidden/>
              </w:rPr>
              <w:instrText xml:space="preserve"> PAGEREF _Toc513640193 \h </w:instrText>
            </w:r>
            <w:r w:rsidR="00405EC7">
              <w:rPr>
                <w:webHidden/>
              </w:rPr>
            </w:r>
            <w:r w:rsidR="00405EC7">
              <w:rPr>
                <w:webHidden/>
              </w:rPr>
              <w:fldChar w:fldCharType="separate"/>
            </w:r>
            <w:r w:rsidR="00405EC7">
              <w:rPr>
                <w:webHidden/>
              </w:rPr>
              <w:t>9</w:t>
            </w:r>
            <w:r w:rsidR="00405EC7">
              <w:rPr>
                <w:webHidden/>
              </w:rPr>
              <w:fldChar w:fldCharType="end"/>
            </w:r>
          </w:hyperlink>
        </w:p>
        <w:p w14:paraId="546E4366" w14:textId="53C3DA76" w:rsidR="00405EC7" w:rsidRDefault="00EE3AAB">
          <w:pPr>
            <w:pStyle w:val="TOC1"/>
            <w:rPr>
              <w:rFonts w:eastAsiaTheme="minorEastAsia" w:cstheme="minorBidi"/>
              <w:b w:val="0"/>
              <w:smallCaps w:val="0"/>
            </w:rPr>
          </w:pPr>
          <w:hyperlink w:anchor="_Toc513640194" w:history="1">
            <w:r w:rsidR="00405EC7" w:rsidRPr="00A02B41">
              <w:rPr>
                <w:rStyle w:val="Hyperlink"/>
              </w:rPr>
              <w:t>4. Week 2 (12-2-2018)</w:t>
            </w:r>
            <w:r w:rsidR="00405EC7">
              <w:rPr>
                <w:webHidden/>
              </w:rPr>
              <w:tab/>
            </w:r>
            <w:r w:rsidR="00405EC7">
              <w:rPr>
                <w:webHidden/>
              </w:rPr>
              <w:fldChar w:fldCharType="begin"/>
            </w:r>
            <w:r w:rsidR="00405EC7">
              <w:rPr>
                <w:webHidden/>
              </w:rPr>
              <w:instrText xml:space="preserve"> PAGEREF _Toc513640194 \h </w:instrText>
            </w:r>
            <w:r w:rsidR="00405EC7">
              <w:rPr>
                <w:webHidden/>
              </w:rPr>
            </w:r>
            <w:r w:rsidR="00405EC7">
              <w:rPr>
                <w:webHidden/>
              </w:rPr>
              <w:fldChar w:fldCharType="separate"/>
            </w:r>
            <w:r w:rsidR="00405EC7">
              <w:rPr>
                <w:webHidden/>
              </w:rPr>
              <w:t>10</w:t>
            </w:r>
            <w:r w:rsidR="00405EC7">
              <w:rPr>
                <w:webHidden/>
              </w:rPr>
              <w:fldChar w:fldCharType="end"/>
            </w:r>
          </w:hyperlink>
        </w:p>
        <w:p w14:paraId="251C85E2" w14:textId="58F68DA6" w:rsidR="00405EC7" w:rsidRDefault="00EE3AAB">
          <w:pPr>
            <w:pStyle w:val="TOC2"/>
            <w:rPr>
              <w:rFonts w:eastAsiaTheme="minorEastAsia" w:cstheme="minorBidi"/>
              <w:smallCaps w:val="0"/>
              <w:szCs w:val="22"/>
            </w:rPr>
          </w:pPr>
          <w:hyperlink w:anchor="_Toc513640195" w:history="1">
            <w:r w:rsidR="00405EC7" w:rsidRPr="00A02B41">
              <w:rPr>
                <w:rStyle w:val="Hyperlink"/>
              </w:rPr>
              <w:t>4.1. Dag 6 (12-2)</w:t>
            </w:r>
            <w:r w:rsidR="00405EC7">
              <w:rPr>
                <w:webHidden/>
              </w:rPr>
              <w:tab/>
            </w:r>
            <w:r w:rsidR="00405EC7">
              <w:rPr>
                <w:webHidden/>
              </w:rPr>
              <w:fldChar w:fldCharType="begin"/>
            </w:r>
            <w:r w:rsidR="00405EC7">
              <w:rPr>
                <w:webHidden/>
              </w:rPr>
              <w:instrText xml:space="preserve"> PAGEREF _Toc513640195 \h </w:instrText>
            </w:r>
            <w:r w:rsidR="00405EC7">
              <w:rPr>
                <w:webHidden/>
              </w:rPr>
            </w:r>
            <w:r w:rsidR="00405EC7">
              <w:rPr>
                <w:webHidden/>
              </w:rPr>
              <w:fldChar w:fldCharType="separate"/>
            </w:r>
            <w:r w:rsidR="00405EC7">
              <w:rPr>
                <w:webHidden/>
              </w:rPr>
              <w:t>10</w:t>
            </w:r>
            <w:r w:rsidR="00405EC7">
              <w:rPr>
                <w:webHidden/>
              </w:rPr>
              <w:fldChar w:fldCharType="end"/>
            </w:r>
          </w:hyperlink>
        </w:p>
        <w:p w14:paraId="5249032C" w14:textId="13D78746" w:rsidR="00405EC7" w:rsidRDefault="00EE3AAB">
          <w:pPr>
            <w:pStyle w:val="TOC2"/>
            <w:rPr>
              <w:rFonts w:eastAsiaTheme="minorEastAsia" w:cstheme="minorBidi"/>
              <w:smallCaps w:val="0"/>
              <w:szCs w:val="22"/>
            </w:rPr>
          </w:pPr>
          <w:hyperlink w:anchor="_Toc513640196" w:history="1">
            <w:r w:rsidR="00405EC7" w:rsidRPr="00A02B41">
              <w:rPr>
                <w:rStyle w:val="Hyperlink"/>
              </w:rPr>
              <w:t>4.2. Dag 7 (13-2)</w:t>
            </w:r>
            <w:r w:rsidR="00405EC7">
              <w:rPr>
                <w:webHidden/>
              </w:rPr>
              <w:tab/>
            </w:r>
            <w:r w:rsidR="00405EC7">
              <w:rPr>
                <w:webHidden/>
              </w:rPr>
              <w:fldChar w:fldCharType="begin"/>
            </w:r>
            <w:r w:rsidR="00405EC7">
              <w:rPr>
                <w:webHidden/>
              </w:rPr>
              <w:instrText xml:space="preserve"> PAGEREF _Toc513640196 \h </w:instrText>
            </w:r>
            <w:r w:rsidR="00405EC7">
              <w:rPr>
                <w:webHidden/>
              </w:rPr>
            </w:r>
            <w:r w:rsidR="00405EC7">
              <w:rPr>
                <w:webHidden/>
              </w:rPr>
              <w:fldChar w:fldCharType="separate"/>
            </w:r>
            <w:r w:rsidR="00405EC7">
              <w:rPr>
                <w:webHidden/>
              </w:rPr>
              <w:t>10</w:t>
            </w:r>
            <w:r w:rsidR="00405EC7">
              <w:rPr>
                <w:webHidden/>
              </w:rPr>
              <w:fldChar w:fldCharType="end"/>
            </w:r>
          </w:hyperlink>
        </w:p>
        <w:p w14:paraId="560B812E" w14:textId="0B881E6D" w:rsidR="00405EC7" w:rsidRDefault="00EE3AAB">
          <w:pPr>
            <w:pStyle w:val="TOC2"/>
            <w:rPr>
              <w:rFonts w:eastAsiaTheme="minorEastAsia" w:cstheme="minorBidi"/>
              <w:smallCaps w:val="0"/>
              <w:szCs w:val="22"/>
            </w:rPr>
          </w:pPr>
          <w:hyperlink w:anchor="_Toc513640197" w:history="1">
            <w:r w:rsidR="00405EC7" w:rsidRPr="00A02B41">
              <w:rPr>
                <w:rStyle w:val="Hyperlink"/>
              </w:rPr>
              <w:t>4.3. Dag 8 (14-2)</w:t>
            </w:r>
            <w:r w:rsidR="00405EC7">
              <w:rPr>
                <w:webHidden/>
              </w:rPr>
              <w:tab/>
            </w:r>
            <w:r w:rsidR="00405EC7">
              <w:rPr>
                <w:webHidden/>
              </w:rPr>
              <w:fldChar w:fldCharType="begin"/>
            </w:r>
            <w:r w:rsidR="00405EC7">
              <w:rPr>
                <w:webHidden/>
              </w:rPr>
              <w:instrText xml:space="preserve"> PAGEREF _Toc513640197 \h </w:instrText>
            </w:r>
            <w:r w:rsidR="00405EC7">
              <w:rPr>
                <w:webHidden/>
              </w:rPr>
            </w:r>
            <w:r w:rsidR="00405EC7">
              <w:rPr>
                <w:webHidden/>
              </w:rPr>
              <w:fldChar w:fldCharType="separate"/>
            </w:r>
            <w:r w:rsidR="00405EC7">
              <w:rPr>
                <w:webHidden/>
              </w:rPr>
              <w:t>10</w:t>
            </w:r>
            <w:r w:rsidR="00405EC7">
              <w:rPr>
                <w:webHidden/>
              </w:rPr>
              <w:fldChar w:fldCharType="end"/>
            </w:r>
          </w:hyperlink>
        </w:p>
        <w:p w14:paraId="1267A585" w14:textId="38785236" w:rsidR="00405EC7" w:rsidRDefault="00EE3AAB">
          <w:pPr>
            <w:pStyle w:val="TOC2"/>
            <w:rPr>
              <w:rFonts w:eastAsiaTheme="minorEastAsia" w:cstheme="minorBidi"/>
              <w:smallCaps w:val="0"/>
              <w:szCs w:val="22"/>
            </w:rPr>
          </w:pPr>
          <w:hyperlink w:anchor="_Toc513640198" w:history="1">
            <w:r w:rsidR="00405EC7" w:rsidRPr="00A02B41">
              <w:rPr>
                <w:rStyle w:val="Hyperlink"/>
              </w:rPr>
              <w:t>4.4. Dag 9 (15-2)</w:t>
            </w:r>
            <w:r w:rsidR="00405EC7">
              <w:rPr>
                <w:webHidden/>
              </w:rPr>
              <w:tab/>
            </w:r>
            <w:r w:rsidR="00405EC7">
              <w:rPr>
                <w:webHidden/>
              </w:rPr>
              <w:fldChar w:fldCharType="begin"/>
            </w:r>
            <w:r w:rsidR="00405EC7">
              <w:rPr>
                <w:webHidden/>
              </w:rPr>
              <w:instrText xml:space="preserve"> PAGEREF _Toc513640198 \h </w:instrText>
            </w:r>
            <w:r w:rsidR="00405EC7">
              <w:rPr>
                <w:webHidden/>
              </w:rPr>
            </w:r>
            <w:r w:rsidR="00405EC7">
              <w:rPr>
                <w:webHidden/>
              </w:rPr>
              <w:fldChar w:fldCharType="separate"/>
            </w:r>
            <w:r w:rsidR="00405EC7">
              <w:rPr>
                <w:webHidden/>
              </w:rPr>
              <w:t>11</w:t>
            </w:r>
            <w:r w:rsidR="00405EC7">
              <w:rPr>
                <w:webHidden/>
              </w:rPr>
              <w:fldChar w:fldCharType="end"/>
            </w:r>
          </w:hyperlink>
        </w:p>
        <w:p w14:paraId="2D4590B2" w14:textId="3A0B5CAA" w:rsidR="00405EC7" w:rsidRDefault="00EE3AAB">
          <w:pPr>
            <w:pStyle w:val="TOC2"/>
            <w:rPr>
              <w:rFonts w:eastAsiaTheme="minorEastAsia" w:cstheme="minorBidi"/>
              <w:smallCaps w:val="0"/>
              <w:szCs w:val="22"/>
            </w:rPr>
          </w:pPr>
          <w:hyperlink w:anchor="_Toc513640199" w:history="1">
            <w:r w:rsidR="00405EC7" w:rsidRPr="00A02B41">
              <w:rPr>
                <w:rStyle w:val="Hyperlink"/>
              </w:rPr>
              <w:t>4.5. Dag 10 (16-2)</w:t>
            </w:r>
            <w:r w:rsidR="00405EC7">
              <w:rPr>
                <w:webHidden/>
              </w:rPr>
              <w:tab/>
            </w:r>
            <w:r w:rsidR="00405EC7">
              <w:rPr>
                <w:webHidden/>
              </w:rPr>
              <w:fldChar w:fldCharType="begin"/>
            </w:r>
            <w:r w:rsidR="00405EC7">
              <w:rPr>
                <w:webHidden/>
              </w:rPr>
              <w:instrText xml:space="preserve"> PAGEREF _Toc513640199 \h </w:instrText>
            </w:r>
            <w:r w:rsidR="00405EC7">
              <w:rPr>
                <w:webHidden/>
              </w:rPr>
            </w:r>
            <w:r w:rsidR="00405EC7">
              <w:rPr>
                <w:webHidden/>
              </w:rPr>
              <w:fldChar w:fldCharType="separate"/>
            </w:r>
            <w:r w:rsidR="00405EC7">
              <w:rPr>
                <w:webHidden/>
              </w:rPr>
              <w:t>11</w:t>
            </w:r>
            <w:r w:rsidR="00405EC7">
              <w:rPr>
                <w:webHidden/>
              </w:rPr>
              <w:fldChar w:fldCharType="end"/>
            </w:r>
          </w:hyperlink>
        </w:p>
        <w:p w14:paraId="60CCCB0A" w14:textId="58E06946" w:rsidR="00405EC7" w:rsidRDefault="00EE3AAB">
          <w:pPr>
            <w:pStyle w:val="TOC1"/>
            <w:rPr>
              <w:rFonts w:eastAsiaTheme="minorEastAsia" w:cstheme="minorBidi"/>
              <w:b w:val="0"/>
              <w:smallCaps w:val="0"/>
            </w:rPr>
          </w:pPr>
          <w:hyperlink w:anchor="_Toc513640200" w:history="1">
            <w:r w:rsidR="00405EC7" w:rsidRPr="00A02B41">
              <w:rPr>
                <w:rStyle w:val="Hyperlink"/>
              </w:rPr>
              <w:t>5. Week 3 (19-2-2018)</w:t>
            </w:r>
            <w:r w:rsidR="00405EC7">
              <w:rPr>
                <w:webHidden/>
              </w:rPr>
              <w:tab/>
            </w:r>
            <w:r w:rsidR="00405EC7">
              <w:rPr>
                <w:webHidden/>
              </w:rPr>
              <w:fldChar w:fldCharType="begin"/>
            </w:r>
            <w:r w:rsidR="00405EC7">
              <w:rPr>
                <w:webHidden/>
              </w:rPr>
              <w:instrText xml:space="preserve"> PAGEREF _Toc513640200 \h </w:instrText>
            </w:r>
            <w:r w:rsidR="00405EC7">
              <w:rPr>
                <w:webHidden/>
              </w:rPr>
            </w:r>
            <w:r w:rsidR="00405EC7">
              <w:rPr>
                <w:webHidden/>
              </w:rPr>
              <w:fldChar w:fldCharType="separate"/>
            </w:r>
            <w:r w:rsidR="00405EC7">
              <w:rPr>
                <w:webHidden/>
              </w:rPr>
              <w:t>12</w:t>
            </w:r>
            <w:r w:rsidR="00405EC7">
              <w:rPr>
                <w:webHidden/>
              </w:rPr>
              <w:fldChar w:fldCharType="end"/>
            </w:r>
          </w:hyperlink>
        </w:p>
        <w:p w14:paraId="2B961853" w14:textId="262F002C" w:rsidR="00405EC7" w:rsidRDefault="00EE3AAB">
          <w:pPr>
            <w:pStyle w:val="TOC2"/>
            <w:rPr>
              <w:rFonts w:eastAsiaTheme="minorEastAsia" w:cstheme="minorBidi"/>
              <w:smallCaps w:val="0"/>
              <w:szCs w:val="22"/>
            </w:rPr>
          </w:pPr>
          <w:hyperlink w:anchor="_Toc513640201" w:history="1">
            <w:r w:rsidR="00405EC7" w:rsidRPr="00A02B41">
              <w:rPr>
                <w:rStyle w:val="Hyperlink"/>
              </w:rPr>
              <w:t>5.1. Dag 11 (19-2)</w:t>
            </w:r>
            <w:r w:rsidR="00405EC7">
              <w:rPr>
                <w:webHidden/>
              </w:rPr>
              <w:tab/>
            </w:r>
            <w:r w:rsidR="00405EC7">
              <w:rPr>
                <w:webHidden/>
              </w:rPr>
              <w:fldChar w:fldCharType="begin"/>
            </w:r>
            <w:r w:rsidR="00405EC7">
              <w:rPr>
                <w:webHidden/>
              </w:rPr>
              <w:instrText xml:space="preserve"> PAGEREF _Toc513640201 \h </w:instrText>
            </w:r>
            <w:r w:rsidR="00405EC7">
              <w:rPr>
                <w:webHidden/>
              </w:rPr>
            </w:r>
            <w:r w:rsidR="00405EC7">
              <w:rPr>
                <w:webHidden/>
              </w:rPr>
              <w:fldChar w:fldCharType="separate"/>
            </w:r>
            <w:r w:rsidR="00405EC7">
              <w:rPr>
                <w:webHidden/>
              </w:rPr>
              <w:t>12</w:t>
            </w:r>
            <w:r w:rsidR="00405EC7">
              <w:rPr>
                <w:webHidden/>
              </w:rPr>
              <w:fldChar w:fldCharType="end"/>
            </w:r>
          </w:hyperlink>
        </w:p>
        <w:p w14:paraId="382FEBE3" w14:textId="00CCF504" w:rsidR="00405EC7" w:rsidRDefault="00EE3AAB">
          <w:pPr>
            <w:pStyle w:val="TOC2"/>
            <w:rPr>
              <w:rFonts w:eastAsiaTheme="minorEastAsia" w:cstheme="minorBidi"/>
              <w:smallCaps w:val="0"/>
              <w:szCs w:val="22"/>
            </w:rPr>
          </w:pPr>
          <w:hyperlink w:anchor="_Toc513640202" w:history="1">
            <w:r w:rsidR="00405EC7" w:rsidRPr="00A02B41">
              <w:rPr>
                <w:rStyle w:val="Hyperlink"/>
              </w:rPr>
              <w:t>5.2. Dag 12 (20-2)</w:t>
            </w:r>
            <w:r w:rsidR="00405EC7">
              <w:rPr>
                <w:webHidden/>
              </w:rPr>
              <w:tab/>
            </w:r>
            <w:r w:rsidR="00405EC7">
              <w:rPr>
                <w:webHidden/>
              </w:rPr>
              <w:fldChar w:fldCharType="begin"/>
            </w:r>
            <w:r w:rsidR="00405EC7">
              <w:rPr>
                <w:webHidden/>
              </w:rPr>
              <w:instrText xml:space="preserve"> PAGEREF _Toc513640202 \h </w:instrText>
            </w:r>
            <w:r w:rsidR="00405EC7">
              <w:rPr>
                <w:webHidden/>
              </w:rPr>
            </w:r>
            <w:r w:rsidR="00405EC7">
              <w:rPr>
                <w:webHidden/>
              </w:rPr>
              <w:fldChar w:fldCharType="separate"/>
            </w:r>
            <w:r w:rsidR="00405EC7">
              <w:rPr>
                <w:webHidden/>
              </w:rPr>
              <w:t>12</w:t>
            </w:r>
            <w:r w:rsidR="00405EC7">
              <w:rPr>
                <w:webHidden/>
              </w:rPr>
              <w:fldChar w:fldCharType="end"/>
            </w:r>
          </w:hyperlink>
        </w:p>
        <w:p w14:paraId="21794519" w14:textId="66EC62F6" w:rsidR="00405EC7" w:rsidRDefault="00EE3AAB">
          <w:pPr>
            <w:pStyle w:val="TOC2"/>
            <w:rPr>
              <w:rFonts w:eastAsiaTheme="minorEastAsia" w:cstheme="minorBidi"/>
              <w:smallCaps w:val="0"/>
              <w:szCs w:val="22"/>
            </w:rPr>
          </w:pPr>
          <w:hyperlink w:anchor="_Toc513640203" w:history="1">
            <w:r w:rsidR="00405EC7" w:rsidRPr="00A02B41">
              <w:rPr>
                <w:rStyle w:val="Hyperlink"/>
              </w:rPr>
              <w:t>5.3. Dag 13 (21-2)</w:t>
            </w:r>
            <w:r w:rsidR="00405EC7">
              <w:rPr>
                <w:webHidden/>
              </w:rPr>
              <w:tab/>
            </w:r>
            <w:r w:rsidR="00405EC7">
              <w:rPr>
                <w:webHidden/>
              </w:rPr>
              <w:fldChar w:fldCharType="begin"/>
            </w:r>
            <w:r w:rsidR="00405EC7">
              <w:rPr>
                <w:webHidden/>
              </w:rPr>
              <w:instrText xml:space="preserve"> PAGEREF _Toc513640203 \h </w:instrText>
            </w:r>
            <w:r w:rsidR="00405EC7">
              <w:rPr>
                <w:webHidden/>
              </w:rPr>
            </w:r>
            <w:r w:rsidR="00405EC7">
              <w:rPr>
                <w:webHidden/>
              </w:rPr>
              <w:fldChar w:fldCharType="separate"/>
            </w:r>
            <w:r w:rsidR="00405EC7">
              <w:rPr>
                <w:webHidden/>
              </w:rPr>
              <w:t>13</w:t>
            </w:r>
            <w:r w:rsidR="00405EC7">
              <w:rPr>
                <w:webHidden/>
              </w:rPr>
              <w:fldChar w:fldCharType="end"/>
            </w:r>
          </w:hyperlink>
        </w:p>
        <w:p w14:paraId="445C9D8F" w14:textId="639807E0" w:rsidR="00405EC7" w:rsidRDefault="00EE3AAB">
          <w:pPr>
            <w:pStyle w:val="TOC2"/>
            <w:rPr>
              <w:rFonts w:eastAsiaTheme="minorEastAsia" w:cstheme="minorBidi"/>
              <w:smallCaps w:val="0"/>
              <w:szCs w:val="22"/>
            </w:rPr>
          </w:pPr>
          <w:hyperlink w:anchor="_Toc513640204" w:history="1">
            <w:r w:rsidR="00405EC7" w:rsidRPr="00A02B41">
              <w:rPr>
                <w:rStyle w:val="Hyperlink"/>
              </w:rPr>
              <w:t>5.4. Dag 14 (22-2)</w:t>
            </w:r>
            <w:r w:rsidR="00405EC7">
              <w:rPr>
                <w:webHidden/>
              </w:rPr>
              <w:tab/>
            </w:r>
            <w:r w:rsidR="00405EC7">
              <w:rPr>
                <w:webHidden/>
              </w:rPr>
              <w:fldChar w:fldCharType="begin"/>
            </w:r>
            <w:r w:rsidR="00405EC7">
              <w:rPr>
                <w:webHidden/>
              </w:rPr>
              <w:instrText xml:space="preserve"> PAGEREF _Toc513640204 \h </w:instrText>
            </w:r>
            <w:r w:rsidR="00405EC7">
              <w:rPr>
                <w:webHidden/>
              </w:rPr>
            </w:r>
            <w:r w:rsidR="00405EC7">
              <w:rPr>
                <w:webHidden/>
              </w:rPr>
              <w:fldChar w:fldCharType="separate"/>
            </w:r>
            <w:r w:rsidR="00405EC7">
              <w:rPr>
                <w:webHidden/>
              </w:rPr>
              <w:t>14</w:t>
            </w:r>
            <w:r w:rsidR="00405EC7">
              <w:rPr>
                <w:webHidden/>
              </w:rPr>
              <w:fldChar w:fldCharType="end"/>
            </w:r>
          </w:hyperlink>
        </w:p>
        <w:p w14:paraId="301549BF" w14:textId="7706F4F6" w:rsidR="00405EC7" w:rsidRDefault="00EE3AAB">
          <w:pPr>
            <w:pStyle w:val="TOC2"/>
            <w:rPr>
              <w:rFonts w:eastAsiaTheme="minorEastAsia" w:cstheme="minorBidi"/>
              <w:smallCaps w:val="0"/>
              <w:szCs w:val="22"/>
            </w:rPr>
          </w:pPr>
          <w:hyperlink w:anchor="_Toc513640205" w:history="1">
            <w:r w:rsidR="00405EC7" w:rsidRPr="00A02B41">
              <w:rPr>
                <w:rStyle w:val="Hyperlink"/>
              </w:rPr>
              <w:t>5.5. Dag 15 (23-2)</w:t>
            </w:r>
            <w:r w:rsidR="00405EC7">
              <w:rPr>
                <w:webHidden/>
              </w:rPr>
              <w:tab/>
            </w:r>
            <w:r w:rsidR="00405EC7">
              <w:rPr>
                <w:webHidden/>
              </w:rPr>
              <w:fldChar w:fldCharType="begin"/>
            </w:r>
            <w:r w:rsidR="00405EC7">
              <w:rPr>
                <w:webHidden/>
              </w:rPr>
              <w:instrText xml:space="preserve"> PAGEREF _Toc513640205 \h </w:instrText>
            </w:r>
            <w:r w:rsidR="00405EC7">
              <w:rPr>
                <w:webHidden/>
              </w:rPr>
            </w:r>
            <w:r w:rsidR="00405EC7">
              <w:rPr>
                <w:webHidden/>
              </w:rPr>
              <w:fldChar w:fldCharType="separate"/>
            </w:r>
            <w:r w:rsidR="00405EC7">
              <w:rPr>
                <w:webHidden/>
              </w:rPr>
              <w:t>14</w:t>
            </w:r>
            <w:r w:rsidR="00405EC7">
              <w:rPr>
                <w:webHidden/>
              </w:rPr>
              <w:fldChar w:fldCharType="end"/>
            </w:r>
          </w:hyperlink>
        </w:p>
        <w:p w14:paraId="3BBAF336" w14:textId="02556A26" w:rsidR="00405EC7" w:rsidRDefault="00EE3AAB">
          <w:pPr>
            <w:pStyle w:val="TOC1"/>
            <w:rPr>
              <w:rFonts w:eastAsiaTheme="minorEastAsia" w:cstheme="minorBidi"/>
              <w:b w:val="0"/>
              <w:smallCaps w:val="0"/>
            </w:rPr>
          </w:pPr>
          <w:hyperlink w:anchor="_Toc513640206" w:history="1">
            <w:r w:rsidR="00405EC7" w:rsidRPr="00A02B41">
              <w:rPr>
                <w:rStyle w:val="Hyperlink"/>
              </w:rPr>
              <w:t>6. Week 4 (26-2-2018)</w:t>
            </w:r>
            <w:r w:rsidR="00405EC7">
              <w:rPr>
                <w:webHidden/>
              </w:rPr>
              <w:tab/>
            </w:r>
            <w:r w:rsidR="00405EC7">
              <w:rPr>
                <w:webHidden/>
              </w:rPr>
              <w:fldChar w:fldCharType="begin"/>
            </w:r>
            <w:r w:rsidR="00405EC7">
              <w:rPr>
                <w:webHidden/>
              </w:rPr>
              <w:instrText xml:space="preserve"> PAGEREF _Toc513640206 \h </w:instrText>
            </w:r>
            <w:r w:rsidR="00405EC7">
              <w:rPr>
                <w:webHidden/>
              </w:rPr>
            </w:r>
            <w:r w:rsidR="00405EC7">
              <w:rPr>
                <w:webHidden/>
              </w:rPr>
              <w:fldChar w:fldCharType="separate"/>
            </w:r>
            <w:r w:rsidR="00405EC7">
              <w:rPr>
                <w:webHidden/>
              </w:rPr>
              <w:t>15</w:t>
            </w:r>
            <w:r w:rsidR="00405EC7">
              <w:rPr>
                <w:webHidden/>
              </w:rPr>
              <w:fldChar w:fldCharType="end"/>
            </w:r>
          </w:hyperlink>
        </w:p>
        <w:p w14:paraId="0E113BC2" w14:textId="4931C765" w:rsidR="00405EC7" w:rsidRDefault="00EE3AAB">
          <w:pPr>
            <w:pStyle w:val="TOC2"/>
            <w:rPr>
              <w:rFonts w:eastAsiaTheme="minorEastAsia" w:cstheme="minorBidi"/>
              <w:smallCaps w:val="0"/>
              <w:szCs w:val="22"/>
            </w:rPr>
          </w:pPr>
          <w:hyperlink w:anchor="_Toc513640207" w:history="1">
            <w:r w:rsidR="00405EC7" w:rsidRPr="00A02B41">
              <w:rPr>
                <w:rStyle w:val="Hyperlink"/>
              </w:rPr>
              <w:t>6.1. Dag 16 (26-2)</w:t>
            </w:r>
            <w:r w:rsidR="00405EC7">
              <w:rPr>
                <w:webHidden/>
              </w:rPr>
              <w:tab/>
            </w:r>
            <w:r w:rsidR="00405EC7">
              <w:rPr>
                <w:webHidden/>
              </w:rPr>
              <w:fldChar w:fldCharType="begin"/>
            </w:r>
            <w:r w:rsidR="00405EC7">
              <w:rPr>
                <w:webHidden/>
              </w:rPr>
              <w:instrText xml:space="preserve"> PAGEREF _Toc513640207 \h </w:instrText>
            </w:r>
            <w:r w:rsidR="00405EC7">
              <w:rPr>
                <w:webHidden/>
              </w:rPr>
            </w:r>
            <w:r w:rsidR="00405EC7">
              <w:rPr>
                <w:webHidden/>
              </w:rPr>
              <w:fldChar w:fldCharType="separate"/>
            </w:r>
            <w:r w:rsidR="00405EC7">
              <w:rPr>
                <w:webHidden/>
              </w:rPr>
              <w:t>15</w:t>
            </w:r>
            <w:r w:rsidR="00405EC7">
              <w:rPr>
                <w:webHidden/>
              </w:rPr>
              <w:fldChar w:fldCharType="end"/>
            </w:r>
          </w:hyperlink>
        </w:p>
        <w:p w14:paraId="462E2C7C" w14:textId="72177C30" w:rsidR="00405EC7" w:rsidRDefault="00EE3AAB">
          <w:pPr>
            <w:pStyle w:val="TOC2"/>
            <w:rPr>
              <w:rFonts w:eastAsiaTheme="minorEastAsia" w:cstheme="minorBidi"/>
              <w:smallCaps w:val="0"/>
              <w:szCs w:val="22"/>
            </w:rPr>
          </w:pPr>
          <w:hyperlink w:anchor="_Toc513640208" w:history="1">
            <w:r w:rsidR="00405EC7" w:rsidRPr="00A02B41">
              <w:rPr>
                <w:rStyle w:val="Hyperlink"/>
              </w:rPr>
              <w:t>6.2. Dag 17 (27-2)</w:t>
            </w:r>
            <w:r w:rsidR="00405EC7">
              <w:rPr>
                <w:webHidden/>
              </w:rPr>
              <w:tab/>
            </w:r>
            <w:r w:rsidR="00405EC7">
              <w:rPr>
                <w:webHidden/>
              </w:rPr>
              <w:fldChar w:fldCharType="begin"/>
            </w:r>
            <w:r w:rsidR="00405EC7">
              <w:rPr>
                <w:webHidden/>
              </w:rPr>
              <w:instrText xml:space="preserve"> PAGEREF _Toc513640208 \h </w:instrText>
            </w:r>
            <w:r w:rsidR="00405EC7">
              <w:rPr>
                <w:webHidden/>
              </w:rPr>
            </w:r>
            <w:r w:rsidR="00405EC7">
              <w:rPr>
                <w:webHidden/>
              </w:rPr>
              <w:fldChar w:fldCharType="separate"/>
            </w:r>
            <w:r w:rsidR="00405EC7">
              <w:rPr>
                <w:webHidden/>
              </w:rPr>
              <w:t>15</w:t>
            </w:r>
            <w:r w:rsidR="00405EC7">
              <w:rPr>
                <w:webHidden/>
              </w:rPr>
              <w:fldChar w:fldCharType="end"/>
            </w:r>
          </w:hyperlink>
        </w:p>
        <w:p w14:paraId="746D74EC" w14:textId="3271AA0D" w:rsidR="00405EC7" w:rsidRDefault="00EE3AAB">
          <w:pPr>
            <w:pStyle w:val="TOC2"/>
            <w:rPr>
              <w:rFonts w:eastAsiaTheme="minorEastAsia" w:cstheme="minorBidi"/>
              <w:smallCaps w:val="0"/>
              <w:szCs w:val="22"/>
            </w:rPr>
          </w:pPr>
          <w:hyperlink w:anchor="_Toc513640209" w:history="1">
            <w:r w:rsidR="00405EC7" w:rsidRPr="00A02B41">
              <w:rPr>
                <w:rStyle w:val="Hyperlink"/>
              </w:rPr>
              <w:t>6.3. Dag 18 (28-2)</w:t>
            </w:r>
            <w:r w:rsidR="00405EC7">
              <w:rPr>
                <w:webHidden/>
              </w:rPr>
              <w:tab/>
            </w:r>
            <w:r w:rsidR="00405EC7">
              <w:rPr>
                <w:webHidden/>
              </w:rPr>
              <w:fldChar w:fldCharType="begin"/>
            </w:r>
            <w:r w:rsidR="00405EC7">
              <w:rPr>
                <w:webHidden/>
              </w:rPr>
              <w:instrText xml:space="preserve"> PAGEREF _Toc513640209 \h </w:instrText>
            </w:r>
            <w:r w:rsidR="00405EC7">
              <w:rPr>
                <w:webHidden/>
              </w:rPr>
            </w:r>
            <w:r w:rsidR="00405EC7">
              <w:rPr>
                <w:webHidden/>
              </w:rPr>
              <w:fldChar w:fldCharType="separate"/>
            </w:r>
            <w:r w:rsidR="00405EC7">
              <w:rPr>
                <w:webHidden/>
              </w:rPr>
              <w:t>16</w:t>
            </w:r>
            <w:r w:rsidR="00405EC7">
              <w:rPr>
                <w:webHidden/>
              </w:rPr>
              <w:fldChar w:fldCharType="end"/>
            </w:r>
          </w:hyperlink>
        </w:p>
        <w:p w14:paraId="262B86CF" w14:textId="2616CA6E" w:rsidR="00405EC7" w:rsidRDefault="00EE3AAB">
          <w:pPr>
            <w:pStyle w:val="TOC2"/>
            <w:rPr>
              <w:rFonts w:eastAsiaTheme="minorEastAsia" w:cstheme="minorBidi"/>
              <w:smallCaps w:val="0"/>
              <w:szCs w:val="22"/>
            </w:rPr>
          </w:pPr>
          <w:hyperlink w:anchor="_Toc513640210" w:history="1">
            <w:r w:rsidR="00405EC7" w:rsidRPr="00A02B41">
              <w:rPr>
                <w:rStyle w:val="Hyperlink"/>
              </w:rPr>
              <w:t>6.4. Dag 19 (1-3)</w:t>
            </w:r>
            <w:r w:rsidR="00405EC7">
              <w:rPr>
                <w:webHidden/>
              </w:rPr>
              <w:tab/>
            </w:r>
            <w:r w:rsidR="00405EC7">
              <w:rPr>
                <w:webHidden/>
              </w:rPr>
              <w:fldChar w:fldCharType="begin"/>
            </w:r>
            <w:r w:rsidR="00405EC7">
              <w:rPr>
                <w:webHidden/>
              </w:rPr>
              <w:instrText xml:space="preserve"> PAGEREF _Toc513640210 \h </w:instrText>
            </w:r>
            <w:r w:rsidR="00405EC7">
              <w:rPr>
                <w:webHidden/>
              </w:rPr>
            </w:r>
            <w:r w:rsidR="00405EC7">
              <w:rPr>
                <w:webHidden/>
              </w:rPr>
              <w:fldChar w:fldCharType="separate"/>
            </w:r>
            <w:r w:rsidR="00405EC7">
              <w:rPr>
                <w:webHidden/>
              </w:rPr>
              <w:t>16</w:t>
            </w:r>
            <w:r w:rsidR="00405EC7">
              <w:rPr>
                <w:webHidden/>
              </w:rPr>
              <w:fldChar w:fldCharType="end"/>
            </w:r>
          </w:hyperlink>
        </w:p>
        <w:p w14:paraId="6EDF7D73" w14:textId="329AAA75" w:rsidR="00405EC7" w:rsidRDefault="00EE3AAB">
          <w:pPr>
            <w:pStyle w:val="TOC2"/>
            <w:rPr>
              <w:rFonts w:eastAsiaTheme="minorEastAsia" w:cstheme="minorBidi"/>
              <w:smallCaps w:val="0"/>
              <w:szCs w:val="22"/>
            </w:rPr>
          </w:pPr>
          <w:hyperlink w:anchor="_Toc513640211" w:history="1">
            <w:r w:rsidR="00405EC7" w:rsidRPr="00A02B41">
              <w:rPr>
                <w:rStyle w:val="Hyperlink"/>
              </w:rPr>
              <w:t>6.5. Dag 20 (2-3)</w:t>
            </w:r>
            <w:r w:rsidR="00405EC7">
              <w:rPr>
                <w:webHidden/>
              </w:rPr>
              <w:tab/>
            </w:r>
            <w:r w:rsidR="00405EC7">
              <w:rPr>
                <w:webHidden/>
              </w:rPr>
              <w:fldChar w:fldCharType="begin"/>
            </w:r>
            <w:r w:rsidR="00405EC7">
              <w:rPr>
                <w:webHidden/>
              </w:rPr>
              <w:instrText xml:space="preserve"> PAGEREF _Toc513640211 \h </w:instrText>
            </w:r>
            <w:r w:rsidR="00405EC7">
              <w:rPr>
                <w:webHidden/>
              </w:rPr>
            </w:r>
            <w:r w:rsidR="00405EC7">
              <w:rPr>
                <w:webHidden/>
              </w:rPr>
              <w:fldChar w:fldCharType="separate"/>
            </w:r>
            <w:r w:rsidR="00405EC7">
              <w:rPr>
                <w:webHidden/>
              </w:rPr>
              <w:t>17</w:t>
            </w:r>
            <w:r w:rsidR="00405EC7">
              <w:rPr>
                <w:webHidden/>
              </w:rPr>
              <w:fldChar w:fldCharType="end"/>
            </w:r>
          </w:hyperlink>
        </w:p>
        <w:p w14:paraId="0EDCA535" w14:textId="251DE75F" w:rsidR="00405EC7" w:rsidRDefault="00EE3AAB">
          <w:pPr>
            <w:pStyle w:val="TOC1"/>
            <w:rPr>
              <w:rFonts w:eastAsiaTheme="minorEastAsia" w:cstheme="minorBidi"/>
              <w:b w:val="0"/>
              <w:smallCaps w:val="0"/>
            </w:rPr>
          </w:pPr>
          <w:hyperlink w:anchor="_Toc513640212" w:history="1">
            <w:r w:rsidR="00405EC7" w:rsidRPr="00A02B41">
              <w:rPr>
                <w:rStyle w:val="Hyperlink"/>
              </w:rPr>
              <w:t>7. Week 5 (5-3-2018)</w:t>
            </w:r>
            <w:r w:rsidR="00405EC7">
              <w:rPr>
                <w:webHidden/>
              </w:rPr>
              <w:tab/>
            </w:r>
            <w:r w:rsidR="00405EC7">
              <w:rPr>
                <w:webHidden/>
              </w:rPr>
              <w:fldChar w:fldCharType="begin"/>
            </w:r>
            <w:r w:rsidR="00405EC7">
              <w:rPr>
                <w:webHidden/>
              </w:rPr>
              <w:instrText xml:space="preserve"> PAGEREF _Toc513640212 \h </w:instrText>
            </w:r>
            <w:r w:rsidR="00405EC7">
              <w:rPr>
                <w:webHidden/>
              </w:rPr>
            </w:r>
            <w:r w:rsidR="00405EC7">
              <w:rPr>
                <w:webHidden/>
              </w:rPr>
              <w:fldChar w:fldCharType="separate"/>
            </w:r>
            <w:r w:rsidR="00405EC7">
              <w:rPr>
                <w:webHidden/>
              </w:rPr>
              <w:t>18</w:t>
            </w:r>
            <w:r w:rsidR="00405EC7">
              <w:rPr>
                <w:webHidden/>
              </w:rPr>
              <w:fldChar w:fldCharType="end"/>
            </w:r>
          </w:hyperlink>
        </w:p>
        <w:p w14:paraId="41BAA29E" w14:textId="686F7D88" w:rsidR="00405EC7" w:rsidRDefault="00EE3AAB">
          <w:pPr>
            <w:pStyle w:val="TOC2"/>
            <w:rPr>
              <w:rFonts w:eastAsiaTheme="minorEastAsia" w:cstheme="minorBidi"/>
              <w:smallCaps w:val="0"/>
              <w:szCs w:val="22"/>
            </w:rPr>
          </w:pPr>
          <w:hyperlink w:anchor="_Toc513640213" w:history="1">
            <w:r w:rsidR="00405EC7" w:rsidRPr="00A02B41">
              <w:rPr>
                <w:rStyle w:val="Hyperlink"/>
              </w:rPr>
              <w:t>7.1. Dag 21 (5-3)</w:t>
            </w:r>
            <w:r w:rsidR="00405EC7">
              <w:rPr>
                <w:webHidden/>
              </w:rPr>
              <w:tab/>
            </w:r>
            <w:r w:rsidR="00405EC7">
              <w:rPr>
                <w:webHidden/>
              </w:rPr>
              <w:fldChar w:fldCharType="begin"/>
            </w:r>
            <w:r w:rsidR="00405EC7">
              <w:rPr>
                <w:webHidden/>
              </w:rPr>
              <w:instrText xml:space="preserve"> PAGEREF _Toc513640213 \h </w:instrText>
            </w:r>
            <w:r w:rsidR="00405EC7">
              <w:rPr>
                <w:webHidden/>
              </w:rPr>
            </w:r>
            <w:r w:rsidR="00405EC7">
              <w:rPr>
                <w:webHidden/>
              </w:rPr>
              <w:fldChar w:fldCharType="separate"/>
            </w:r>
            <w:r w:rsidR="00405EC7">
              <w:rPr>
                <w:webHidden/>
              </w:rPr>
              <w:t>18</w:t>
            </w:r>
            <w:r w:rsidR="00405EC7">
              <w:rPr>
                <w:webHidden/>
              </w:rPr>
              <w:fldChar w:fldCharType="end"/>
            </w:r>
          </w:hyperlink>
        </w:p>
        <w:p w14:paraId="2FFD625D" w14:textId="0B65781A" w:rsidR="00405EC7" w:rsidRDefault="00EE3AAB">
          <w:pPr>
            <w:pStyle w:val="TOC2"/>
            <w:rPr>
              <w:rFonts w:eastAsiaTheme="minorEastAsia" w:cstheme="minorBidi"/>
              <w:smallCaps w:val="0"/>
              <w:szCs w:val="22"/>
            </w:rPr>
          </w:pPr>
          <w:hyperlink w:anchor="_Toc513640214" w:history="1">
            <w:r w:rsidR="00405EC7" w:rsidRPr="00A02B41">
              <w:rPr>
                <w:rStyle w:val="Hyperlink"/>
              </w:rPr>
              <w:t>7.2. Dag 22 (6-3)</w:t>
            </w:r>
            <w:r w:rsidR="00405EC7">
              <w:rPr>
                <w:webHidden/>
              </w:rPr>
              <w:tab/>
            </w:r>
            <w:r w:rsidR="00405EC7">
              <w:rPr>
                <w:webHidden/>
              </w:rPr>
              <w:fldChar w:fldCharType="begin"/>
            </w:r>
            <w:r w:rsidR="00405EC7">
              <w:rPr>
                <w:webHidden/>
              </w:rPr>
              <w:instrText xml:space="preserve"> PAGEREF _Toc513640214 \h </w:instrText>
            </w:r>
            <w:r w:rsidR="00405EC7">
              <w:rPr>
                <w:webHidden/>
              </w:rPr>
            </w:r>
            <w:r w:rsidR="00405EC7">
              <w:rPr>
                <w:webHidden/>
              </w:rPr>
              <w:fldChar w:fldCharType="separate"/>
            </w:r>
            <w:r w:rsidR="00405EC7">
              <w:rPr>
                <w:webHidden/>
              </w:rPr>
              <w:t>18</w:t>
            </w:r>
            <w:r w:rsidR="00405EC7">
              <w:rPr>
                <w:webHidden/>
              </w:rPr>
              <w:fldChar w:fldCharType="end"/>
            </w:r>
          </w:hyperlink>
        </w:p>
        <w:p w14:paraId="26B350E5" w14:textId="706FB9B9" w:rsidR="00405EC7" w:rsidRDefault="00EE3AAB">
          <w:pPr>
            <w:pStyle w:val="TOC2"/>
            <w:rPr>
              <w:rFonts w:eastAsiaTheme="minorEastAsia" w:cstheme="minorBidi"/>
              <w:smallCaps w:val="0"/>
              <w:szCs w:val="22"/>
            </w:rPr>
          </w:pPr>
          <w:hyperlink w:anchor="_Toc513640215" w:history="1">
            <w:r w:rsidR="00405EC7" w:rsidRPr="00A02B41">
              <w:rPr>
                <w:rStyle w:val="Hyperlink"/>
              </w:rPr>
              <w:t>7.3. Dag 23 (7-3)</w:t>
            </w:r>
            <w:r w:rsidR="00405EC7">
              <w:rPr>
                <w:webHidden/>
              </w:rPr>
              <w:tab/>
            </w:r>
            <w:r w:rsidR="00405EC7">
              <w:rPr>
                <w:webHidden/>
              </w:rPr>
              <w:fldChar w:fldCharType="begin"/>
            </w:r>
            <w:r w:rsidR="00405EC7">
              <w:rPr>
                <w:webHidden/>
              </w:rPr>
              <w:instrText xml:space="preserve"> PAGEREF _Toc513640215 \h </w:instrText>
            </w:r>
            <w:r w:rsidR="00405EC7">
              <w:rPr>
                <w:webHidden/>
              </w:rPr>
            </w:r>
            <w:r w:rsidR="00405EC7">
              <w:rPr>
                <w:webHidden/>
              </w:rPr>
              <w:fldChar w:fldCharType="separate"/>
            </w:r>
            <w:r w:rsidR="00405EC7">
              <w:rPr>
                <w:webHidden/>
              </w:rPr>
              <w:t>19</w:t>
            </w:r>
            <w:r w:rsidR="00405EC7">
              <w:rPr>
                <w:webHidden/>
              </w:rPr>
              <w:fldChar w:fldCharType="end"/>
            </w:r>
          </w:hyperlink>
        </w:p>
        <w:p w14:paraId="48332321" w14:textId="0B5A0F4A" w:rsidR="00405EC7" w:rsidRDefault="00EE3AAB">
          <w:pPr>
            <w:pStyle w:val="TOC2"/>
            <w:rPr>
              <w:rFonts w:eastAsiaTheme="minorEastAsia" w:cstheme="minorBidi"/>
              <w:smallCaps w:val="0"/>
              <w:szCs w:val="22"/>
            </w:rPr>
          </w:pPr>
          <w:hyperlink w:anchor="_Toc513640216" w:history="1">
            <w:r w:rsidR="00405EC7" w:rsidRPr="00A02B41">
              <w:rPr>
                <w:rStyle w:val="Hyperlink"/>
              </w:rPr>
              <w:t>7.4. Dag 24 (8-3)</w:t>
            </w:r>
            <w:r w:rsidR="00405EC7">
              <w:rPr>
                <w:webHidden/>
              </w:rPr>
              <w:tab/>
            </w:r>
            <w:r w:rsidR="00405EC7">
              <w:rPr>
                <w:webHidden/>
              </w:rPr>
              <w:fldChar w:fldCharType="begin"/>
            </w:r>
            <w:r w:rsidR="00405EC7">
              <w:rPr>
                <w:webHidden/>
              </w:rPr>
              <w:instrText xml:space="preserve"> PAGEREF _Toc513640216 \h </w:instrText>
            </w:r>
            <w:r w:rsidR="00405EC7">
              <w:rPr>
                <w:webHidden/>
              </w:rPr>
            </w:r>
            <w:r w:rsidR="00405EC7">
              <w:rPr>
                <w:webHidden/>
              </w:rPr>
              <w:fldChar w:fldCharType="separate"/>
            </w:r>
            <w:r w:rsidR="00405EC7">
              <w:rPr>
                <w:webHidden/>
              </w:rPr>
              <w:t>19</w:t>
            </w:r>
            <w:r w:rsidR="00405EC7">
              <w:rPr>
                <w:webHidden/>
              </w:rPr>
              <w:fldChar w:fldCharType="end"/>
            </w:r>
          </w:hyperlink>
        </w:p>
        <w:p w14:paraId="6CD77CD5" w14:textId="67779CA6" w:rsidR="00405EC7" w:rsidRDefault="00EE3AAB">
          <w:pPr>
            <w:pStyle w:val="TOC2"/>
            <w:rPr>
              <w:rFonts w:eastAsiaTheme="minorEastAsia" w:cstheme="minorBidi"/>
              <w:smallCaps w:val="0"/>
              <w:szCs w:val="22"/>
            </w:rPr>
          </w:pPr>
          <w:hyperlink w:anchor="_Toc513640217" w:history="1">
            <w:r w:rsidR="00405EC7" w:rsidRPr="00A02B41">
              <w:rPr>
                <w:rStyle w:val="Hyperlink"/>
              </w:rPr>
              <w:t>7.5. Dag 25 (9-3)</w:t>
            </w:r>
            <w:r w:rsidR="00405EC7">
              <w:rPr>
                <w:webHidden/>
              </w:rPr>
              <w:tab/>
            </w:r>
            <w:r w:rsidR="00405EC7">
              <w:rPr>
                <w:webHidden/>
              </w:rPr>
              <w:fldChar w:fldCharType="begin"/>
            </w:r>
            <w:r w:rsidR="00405EC7">
              <w:rPr>
                <w:webHidden/>
              </w:rPr>
              <w:instrText xml:space="preserve"> PAGEREF _Toc513640217 \h </w:instrText>
            </w:r>
            <w:r w:rsidR="00405EC7">
              <w:rPr>
                <w:webHidden/>
              </w:rPr>
            </w:r>
            <w:r w:rsidR="00405EC7">
              <w:rPr>
                <w:webHidden/>
              </w:rPr>
              <w:fldChar w:fldCharType="separate"/>
            </w:r>
            <w:r w:rsidR="00405EC7">
              <w:rPr>
                <w:webHidden/>
              </w:rPr>
              <w:t>20</w:t>
            </w:r>
            <w:r w:rsidR="00405EC7">
              <w:rPr>
                <w:webHidden/>
              </w:rPr>
              <w:fldChar w:fldCharType="end"/>
            </w:r>
          </w:hyperlink>
        </w:p>
        <w:p w14:paraId="21DCDB09" w14:textId="142A1FF5" w:rsidR="00405EC7" w:rsidRDefault="00EE3AAB">
          <w:pPr>
            <w:pStyle w:val="TOC1"/>
            <w:rPr>
              <w:rFonts w:eastAsiaTheme="minorEastAsia" w:cstheme="minorBidi"/>
              <w:b w:val="0"/>
              <w:smallCaps w:val="0"/>
            </w:rPr>
          </w:pPr>
          <w:hyperlink w:anchor="_Toc513640218" w:history="1">
            <w:r w:rsidR="00405EC7" w:rsidRPr="00A02B41">
              <w:rPr>
                <w:rStyle w:val="Hyperlink"/>
              </w:rPr>
              <w:t>8. Week 6 (12-3-2018)</w:t>
            </w:r>
            <w:r w:rsidR="00405EC7">
              <w:rPr>
                <w:webHidden/>
              </w:rPr>
              <w:tab/>
            </w:r>
            <w:r w:rsidR="00405EC7">
              <w:rPr>
                <w:webHidden/>
              </w:rPr>
              <w:fldChar w:fldCharType="begin"/>
            </w:r>
            <w:r w:rsidR="00405EC7">
              <w:rPr>
                <w:webHidden/>
              </w:rPr>
              <w:instrText xml:space="preserve"> PAGEREF _Toc513640218 \h </w:instrText>
            </w:r>
            <w:r w:rsidR="00405EC7">
              <w:rPr>
                <w:webHidden/>
              </w:rPr>
            </w:r>
            <w:r w:rsidR="00405EC7">
              <w:rPr>
                <w:webHidden/>
              </w:rPr>
              <w:fldChar w:fldCharType="separate"/>
            </w:r>
            <w:r w:rsidR="00405EC7">
              <w:rPr>
                <w:webHidden/>
              </w:rPr>
              <w:t>21</w:t>
            </w:r>
            <w:r w:rsidR="00405EC7">
              <w:rPr>
                <w:webHidden/>
              </w:rPr>
              <w:fldChar w:fldCharType="end"/>
            </w:r>
          </w:hyperlink>
        </w:p>
        <w:p w14:paraId="30CBB23A" w14:textId="77E99AB8" w:rsidR="00405EC7" w:rsidRDefault="00EE3AAB">
          <w:pPr>
            <w:pStyle w:val="TOC2"/>
            <w:rPr>
              <w:rFonts w:eastAsiaTheme="minorEastAsia" w:cstheme="minorBidi"/>
              <w:smallCaps w:val="0"/>
              <w:szCs w:val="22"/>
            </w:rPr>
          </w:pPr>
          <w:hyperlink w:anchor="_Toc513640219" w:history="1">
            <w:r w:rsidR="00405EC7" w:rsidRPr="00A02B41">
              <w:rPr>
                <w:rStyle w:val="Hyperlink"/>
              </w:rPr>
              <w:t>8.1. Dag 26 (12-3)</w:t>
            </w:r>
            <w:r w:rsidR="00405EC7">
              <w:rPr>
                <w:webHidden/>
              </w:rPr>
              <w:tab/>
            </w:r>
            <w:r w:rsidR="00405EC7">
              <w:rPr>
                <w:webHidden/>
              </w:rPr>
              <w:fldChar w:fldCharType="begin"/>
            </w:r>
            <w:r w:rsidR="00405EC7">
              <w:rPr>
                <w:webHidden/>
              </w:rPr>
              <w:instrText xml:space="preserve"> PAGEREF _Toc513640219 \h </w:instrText>
            </w:r>
            <w:r w:rsidR="00405EC7">
              <w:rPr>
                <w:webHidden/>
              </w:rPr>
            </w:r>
            <w:r w:rsidR="00405EC7">
              <w:rPr>
                <w:webHidden/>
              </w:rPr>
              <w:fldChar w:fldCharType="separate"/>
            </w:r>
            <w:r w:rsidR="00405EC7">
              <w:rPr>
                <w:webHidden/>
              </w:rPr>
              <w:t>21</w:t>
            </w:r>
            <w:r w:rsidR="00405EC7">
              <w:rPr>
                <w:webHidden/>
              </w:rPr>
              <w:fldChar w:fldCharType="end"/>
            </w:r>
          </w:hyperlink>
        </w:p>
        <w:p w14:paraId="11811944" w14:textId="4D7F1770" w:rsidR="00405EC7" w:rsidRDefault="00EE3AAB">
          <w:pPr>
            <w:pStyle w:val="TOC2"/>
            <w:rPr>
              <w:rFonts w:eastAsiaTheme="minorEastAsia" w:cstheme="minorBidi"/>
              <w:smallCaps w:val="0"/>
              <w:szCs w:val="22"/>
            </w:rPr>
          </w:pPr>
          <w:hyperlink w:anchor="_Toc513640220" w:history="1">
            <w:r w:rsidR="00405EC7" w:rsidRPr="00A02B41">
              <w:rPr>
                <w:rStyle w:val="Hyperlink"/>
              </w:rPr>
              <w:t>8.2. Dag 27 (13-3)</w:t>
            </w:r>
            <w:r w:rsidR="00405EC7">
              <w:rPr>
                <w:webHidden/>
              </w:rPr>
              <w:tab/>
            </w:r>
            <w:r w:rsidR="00405EC7">
              <w:rPr>
                <w:webHidden/>
              </w:rPr>
              <w:fldChar w:fldCharType="begin"/>
            </w:r>
            <w:r w:rsidR="00405EC7">
              <w:rPr>
                <w:webHidden/>
              </w:rPr>
              <w:instrText xml:space="preserve"> PAGEREF _Toc513640220 \h </w:instrText>
            </w:r>
            <w:r w:rsidR="00405EC7">
              <w:rPr>
                <w:webHidden/>
              </w:rPr>
            </w:r>
            <w:r w:rsidR="00405EC7">
              <w:rPr>
                <w:webHidden/>
              </w:rPr>
              <w:fldChar w:fldCharType="separate"/>
            </w:r>
            <w:r w:rsidR="00405EC7">
              <w:rPr>
                <w:webHidden/>
              </w:rPr>
              <w:t>21</w:t>
            </w:r>
            <w:r w:rsidR="00405EC7">
              <w:rPr>
                <w:webHidden/>
              </w:rPr>
              <w:fldChar w:fldCharType="end"/>
            </w:r>
          </w:hyperlink>
        </w:p>
        <w:p w14:paraId="20B2F00A" w14:textId="47FC6E8A" w:rsidR="00405EC7" w:rsidRDefault="00EE3AAB">
          <w:pPr>
            <w:pStyle w:val="TOC2"/>
            <w:rPr>
              <w:rFonts w:eastAsiaTheme="minorEastAsia" w:cstheme="minorBidi"/>
              <w:smallCaps w:val="0"/>
              <w:szCs w:val="22"/>
            </w:rPr>
          </w:pPr>
          <w:hyperlink w:anchor="_Toc513640221" w:history="1">
            <w:r w:rsidR="00405EC7" w:rsidRPr="00A02B41">
              <w:rPr>
                <w:rStyle w:val="Hyperlink"/>
              </w:rPr>
              <w:t>8.3. Dag 28 (14-3)</w:t>
            </w:r>
            <w:r w:rsidR="00405EC7">
              <w:rPr>
                <w:webHidden/>
              </w:rPr>
              <w:tab/>
            </w:r>
            <w:r w:rsidR="00405EC7">
              <w:rPr>
                <w:webHidden/>
              </w:rPr>
              <w:fldChar w:fldCharType="begin"/>
            </w:r>
            <w:r w:rsidR="00405EC7">
              <w:rPr>
                <w:webHidden/>
              </w:rPr>
              <w:instrText xml:space="preserve"> PAGEREF _Toc513640221 \h </w:instrText>
            </w:r>
            <w:r w:rsidR="00405EC7">
              <w:rPr>
                <w:webHidden/>
              </w:rPr>
            </w:r>
            <w:r w:rsidR="00405EC7">
              <w:rPr>
                <w:webHidden/>
              </w:rPr>
              <w:fldChar w:fldCharType="separate"/>
            </w:r>
            <w:r w:rsidR="00405EC7">
              <w:rPr>
                <w:webHidden/>
              </w:rPr>
              <w:t>22</w:t>
            </w:r>
            <w:r w:rsidR="00405EC7">
              <w:rPr>
                <w:webHidden/>
              </w:rPr>
              <w:fldChar w:fldCharType="end"/>
            </w:r>
          </w:hyperlink>
        </w:p>
        <w:p w14:paraId="0BAF7B2A" w14:textId="285C930E" w:rsidR="00405EC7" w:rsidRDefault="00EE3AAB">
          <w:pPr>
            <w:pStyle w:val="TOC2"/>
            <w:rPr>
              <w:rFonts w:eastAsiaTheme="minorEastAsia" w:cstheme="minorBidi"/>
              <w:smallCaps w:val="0"/>
              <w:szCs w:val="22"/>
            </w:rPr>
          </w:pPr>
          <w:hyperlink w:anchor="_Toc513640222" w:history="1">
            <w:r w:rsidR="00405EC7" w:rsidRPr="00A02B41">
              <w:rPr>
                <w:rStyle w:val="Hyperlink"/>
              </w:rPr>
              <w:t>8.4. Dag 29 (15-3)</w:t>
            </w:r>
            <w:r w:rsidR="00405EC7">
              <w:rPr>
                <w:webHidden/>
              </w:rPr>
              <w:tab/>
            </w:r>
            <w:r w:rsidR="00405EC7">
              <w:rPr>
                <w:webHidden/>
              </w:rPr>
              <w:fldChar w:fldCharType="begin"/>
            </w:r>
            <w:r w:rsidR="00405EC7">
              <w:rPr>
                <w:webHidden/>
              </w:rPr>
              <w:instrText xml:space="preserve"> PAGEREF _Toc513640222 \h </w:instrText>
            </w:r>
            <w:r w:rsidR="00405EC7">
              <w:rPr>
                <w:webHidden/>
              </w:rPr>
            </w:r>
            <w:r w:rsidR="00405EC7">
              <w:rPr>
                <w:webHidden/>
              </w:rPr>
              <w:fldChar w:fldCharType="separate"/>
            </w:r>
            <w:r w:rsidR="00405EC7">
              <w:rPr>
                <w:webHidden/>
              </w:rPr>
              <w:t>22</w:t>
            </w:r>
            <w:r w:rsidR="00405EC7">
              <w:rPr>
                <w:webHidden/>
              </w:rPr>
              <w:fldChar w:fldCharType="end"/>
            </w:r>
          </w:hyperlink>
        </w:p>
        <w:p w14:paraId="6614B154" w14:textId="43D41DD1" w:rsidR="00405EC7" w:rsidRDefault="00EE3AAB">
          <w:pPr>
            <w:pStyle w:val="TOC2"/>
            <w:rPr>
              <w:rFonts w:eastAsiaTheme="minorEastAsia" w:cstheme="minorBidi"/>
              <w:smallCaps w:val="0"/>
              <w:szCs w:val="22"/>
            </w:rPr>
          </w:pPr>
          <w:hyperlink w:anchor="_Toc513640223" w:history="1">
            <w:r w:rsidR="00405EC7" w:rsidRPr="00A02B41">
              <w:rPr>
                <w:rStyle w:val="Hyperlink"/>
              </w:rPr>
              <w:t>8.5. Dag 30 (16-3)</w:t>
            </w:r>
            <w:r w:rsidR="00405EC7">
              <w:rPr>
                <w:webHidden/>
              </w:rPr>
              <w:tab/>
            </w:r>
            <w:r w:rsidR="00405EC7">
              <w:rPr>
                <w:webHidden/>
              </w:rPr>
              <w:fldChar w:fldCharType="begin"/>
            </w:r>
            <w:r w:rsidR="00405EC7">
              <w:rPr>
                <w:webHidden/>
              </w:rPr>
              <w:instrText xml:space="preserve"> PAGEREF _Toc513640223 \h </w:instrText>
            </w:r>
            <w:r w:rsidR="00405EC7">
              <w:rPr>
                <w:webHidden/>
              </w:rPr>
            </w:r>
            <w:r w:rsidR="00405EC7">
              <w:rPr>
                <w:webHidden/>
              </w:rPr>
              <w:fldChar w:fldCharType="separate"/>
            </w:r>
            <w:r w:rsidR="00405EC7">
              <w:rPr>
                <w:webHidden/>
              </w:rPr>
              <w:t>23</w:t>
            </w:r>
            <w:r w:rsidR="00405EC7">
              <w:rPr>
                <w:webHidden/>
              </w:rPr>
              <w:fldChar w:fldCharType="end"/>
            </w:r>
          </w:hyperlink>
        </w:p>
        <w:p w14:paraId="42E3D0C3" w14:textId="71574D4A" w:rsidR="00405EC7" w:rsidRDefault="00EE3AAB">
          <w:pPr>
            <w:pStyle w:val="TOC1"/>
            <w:rPr>
              <w:rFonts w:eastAsiaTheme="minorEastAsia" w:cstheme="minorBidi"/>
              <w:b w:val="0"/>
              <w:smallCaps w:val="0"/>
            </w:rPr>
          </w:pPr>
          <w:hyperlink w:anchor="_Toc513640224" w:history="1">
            <w:r w:rsidR="00405EC7" w:rsidRPr="00A02B41">
              <w:rPr>
                <w:rStyle w:val="Hyperlink"/>
              </w:rPr>
              <w:t>9. Week 7 (19-3-2018)</w:t>
            </w:r>
            <w:r w:rsidR="00405EC7">
              <w:rPr>
                <w:webHidden/>
              </w:rPr>
              <w:tab/>
            </w:r>
            <w:r w:rsidR="00405EC7">
              <w:rPr>
                <w:webHidden/>
              </w:rPr>
              <w:fldChar w:fldCharType="begin"/>
            </w:r>
            <w:r w:rsidR="00405EC7">
              <w:rPr>
                <w:webHidden/>
              </w:rPr>
              <w:instrText xml:space="preserve"> PAGEREF _Toc513640224 \h </w:instrText>
            </w:r>
            <w:r w:rsidR="00405EC7">
              <w:rPr>
                <w:webHidden/>
              </w:rPr>
            </w:r>
            <w:r w:rsidR="00405EC7">
              <w:rPr>
                <w:webHidden/>
              </w:rPr>
              <w:fldChar w:fldCharType="separate"/>
            </w:r>
            <w:r w:rsidR="00405EC7">
              <w:rPr>
                <w:webHidden/>
              </w:rPr>
              <w:t>24</w:t>
            </w:r>
            <w:r w:rsidR="00405EC7">
              <w:rPr>
                <w:webHidden/>
              </w:rPr>
              <w:fldChar w:fldCharType="end"/>
            </w:r>
          </w:hyperlink>
        </w:p>
        <w:p w14:paraId="38CC9C3C" w14:textId="290CF7D9" w:rsidR="00405EC7" w:rsidRDefault="00EE3AAB">
          <w:pPr>
            <w:pStyle w:val="TOC2"/>
            <w:rPr>
              <w:rFonts w:eastAsiaTheme="minorEastAsia" w:cstheme="minorBidi"/>
              <w:smallCaps w:val="0"/>
              <w:szCs w:val="22"/>
            </w:rPr>
          </w:pPr>
          <w:hyperlink w:anchor="_Toc513640225" w:history="1">
            <w:r w:rsidR="00405EC7" w:rsidRPr="00A02B41">
              <w:rPr>
                <w:rStyle w:val="Hyperlink"/>
              </w:rPr>
              <w:t>9.1. Dag 31 (19-3)</w:t>
            </w:r>
            <w:r w:rsidR="00405EC7">
              <w:rPr>
                <w:webHidden/>
              </w:rPr>
              <w:tab/>
            </w:r>
            <w:r w:rsidR="00405EC7">
              <w:rPr>
                <w:webHidden/>
              </w:rPr>
              <w:fldChar w:fldCharType="begin"/>
            </w:r>
            <w:r w:rsidR="00405EC7">
              <w:rPr>
                <w:webHidden/>
              </w:rPr>
              <w:instrText xml:space="preserve"> PAGEREF _Toc513640225 \h </w:instrText>
            </w:r>
            <w:r w:rsidR="00405EC7">
              <w:rPr>
                <w:webHidden/>
              </w:rPr>
            </w:r>
            <w:r w:rsidR="00405EC7">
              <w:rPr>
                <w:webHidden/>
              </w:rPr>
              <w:fldChar w:fldCharType="separate"/>
            </w:r>
            <w:r w:rsidR="00405EC7">
              <w:rPr>
                <w:webHidden/>
              </w:rPr>
              <w:t>24</w:t>
            </w:r>
            <w:r w:rsidR="00405EC7">
              <w:rPr>
                <w:webHidden/>
              </w:rPr>
              <w:fldChar w:fldCharType="end"/>
            </w:r>
          </w:hyperlink>
        </w:p>
        <w:p w14:paraId="1C928A02" w14:textId="7F8BB35D" w:rsidR="00405EC7" w:rsidRDefault="00EE3AAB">
          <w:pPr>
            <w:pStyle w:val="TOC2"/>
            <w:rPr>
              <w:rFonts w:eastAsiaTheme="minorEastAsia" w:cstheme="minorBidi"/>
              <w:smallCaps w:val="0"/>
              <w:szCs w:val="22"/>
            </w:rPr>
          </w:pPr>
          <w:hyperlink w:anchor="_Toc513640226" w:history="1">
            <w:r w:rsidR="00405EC7" w:rsidRPr="00A02B41">
              <w:rPr>
                <w:rStyle w:val="Hyperlink"/>
              </w:rPr>
              <w:t>9.2. Dag 32 (20-3)</w:t>
            </w:r>
            <w:r w:rsidR="00405EC7">
              <w:rPr>
                <w:webHidden/>
              </w:rPr>
              <w:tab/>
            </w:r>
            <w:r w:rsidR="00405EC7">
              <w:rPr>
                <w:webHidden/>
              </w:rPr>
              <w:fldChar w:fldCharType="begin"/>
            </w:r>
            <w:r w:rsidR="00405EC7">
              <w:rPr>
                <w:webHidden/>
              </w:rPr>
              <w:instrText xml:space="preserve"> PAGEREF _Toc513640226 \h </w:instrText>
            </w:r>
            <w:r w:rsidR="00405EC7">
              <w:rPr>
                <w:webHidden/>
              </w:rPr>
            </w:r>
            <w:r w:rsidR="00405EC7">
              <w:rPr>
                <w:webHidden/>
              </w:rPr>
              <w:fldChar w:fldCharType="separate"/>
            </w:r>
            <w:r w:rsidR="00405EC7">
              <w:rPr>
                <w:webHidden/>
              </w:rPr>
              <w:t>24</w:t>
            </w:r>
            <w:r w:rsidR="00405EC7">
              <w:rPr>
                <w:webHidden/>
              </w:rPr>
              <w:fldChar w:fldCharType="end"/>
            </w:r>
          </w:hyperlink>
        </w:p>
        <w:p w14:paraId="3CC52AE5" w14:textId="41128A89" w:rsidR="00405EC7" w:rsidRDefault="00EE3AAB">
          <w:pPr>
            <w:pStyle w:val="TOC2"/>
            <w:rPr>
              <w:rFonts w:eastAsiaTheme="minorEastAsia" w:cstheme="minorBidi"/>
              <w:smallCaps w:val="0"/>
              <w:szCs w:val="22"/>
            </w:rPr>
          </w:pPr>
          <w:hyperlink w:anchor="_Toc513640227" w:history="1">
            <w:r w:rsidR="00405EC7" w:rsidRPr="00A02B41">
              <w:rPr>
                <w:rStyle w:val="Hyperlink"/>
              </w:rPr>
              <w:t>9.3. Dag 33 (21-3)</w:t>
            </w:r>
            <w:r w:rsidR="00405EC7">
              <w:rPr>
                <w:webHidden/>
              </w:rPr>
              <w:tab/>
            </w:r>
            <w:r w:rsidR="00405EC7">
              <w:rPr>
                <w:webHidden/>
              </w:rPr>
              <w:fldChar w:fldCharType="begin"/>
            </w:r>
            <w:r w:rsidR="00405EC7">
              <w:rPr>
                <w:webHidden/>
              </w:rPr>
              <w:instrText xml:space="preserve"> PAGEREF _Toc513640227 \h </w:instrText>
            </w:r>
            <w:r w:rsidR="00405EC7">
              <w:rPr>
                <w:webHidden/>
              </w:rPr>
            </w:r>
            <w:r w:rsidR="00405EC7">
              <w:rPr>
                <w:webHidden/>
              </w:rPr>
              <w:fldChar w:fldCharType="separate"/>
            </w:r>
            <w:r w:rsidR="00405EC7">
              <w:rPr>
                <w:webHidden/>
              </w:rPr>
              <w:t>25</w:t>
            </w:r>
            <w:r w:rsidR="00405EC7">
              <w:rPr>
                <w:webHidden/>
              </w:rPr>
              <w:fldChar w:fldCharType="end"/>
            </w:r>
          </w:hyperlink>
        </w:p>
        <w:p w14:paraId="730B678F" w14:textId="056CD63B" w:rsidR="00405EC7" w:rsidRDefault="00EE3AAB">
          <w:pPr>
            <w:pStyle w:val="TOC2"/>
            <w:rPr>
              <w:rFonts w:eastAsiaTheme="minorEastAsia" w:cstheme="minorBidi"/>
              <w:smallCaps w:val="0"/>
              <w:szCs w:val="22"/>
            </w:rPr>
          </w:pPr>
          <w:hyperlink w:anchor="_Toc513640228" w:history="1">
            <w:r w:rsidR="00405EC7" w:rsidRPr="00A02B41">
              <w:rPr>
                <w:rStyle w:val="Hyperlink"/>
              </w:rPr>
              <w:t>9.4. Dag 34 (22-3)</w:t>
            </w:r>
            <w:r w:rsidR="00405EC7">
              <w:rPr>
                <w:webHidden/>
              </w:rPr>
              <w:tab/>
            </w:r>
            <w:r w:rsidR="00405EC7">
              <w:rPr>
                <w:webHidden/>
              </w:rPr>
              <w:fldChar w:fldCharType="begin"/>
            </w:r>
            <w:r w:rsidR="00405EC7">
              <w:rPr>
                <w:webHidden/>
              </w:rPr>
              <w:instrText xml:space="preserve"> PAGEREF _Toc513640228 \h </w:instrText>
            </w:r>
            <w:r w:rsidR="00405EC7">
              <w:rPr>
                <w:webHidden/>
              </w:rPr>
            </w:r>
            <w:r w:rsidR="00405EC7">
              <w:rPr>
                <w:webHidden/>
              </w:rPr>
              <w:fldChar w:fldCharType="separate"/>
            </w:r>
            <w:r w:rsidR="00405EC7">
              <w:rPr>
                <w:webHidden/>
              </w:rPr>
              <w:t>26</w:t>
            </w:r>
            <w:r w:rsidR="00405EC7">
              <w:rPr>
                <w:webHidden/>
              </w:rPr>
              <w:fldChar w:fldCharType="end"/>
            </w:r>
          </w:hyperlink>
        </w:p>
        <w:p w14:paraId="1790C706" w14:textId="76BF1B12" w:rsidR="00405EC7" w:rsidRDefault="00EE3AAB">
          <w:pPr>
            <w:pStyle w:val="TOC2"/>
            <w:rPr>
              <w:rFonts w:eastAsiaTheme="minorEastAsia" w:cstheme="minorBidi"/>
              <w:smallCaps w:val="0"/>
              <w:szCs w:val="22"/>
            </w:rPr>
          </w:pPr>
          <w:hyperlink w:anchor="_Toc513640229" w:history="1">
            <w:r w:rsidR="00405EC7" w:rsidRPr="00A02B41">
              <w:rPr>
                <w:rStyle w:val="Hyperlink"/>
              </w:rPr>
              <w:t>9.5. Dag 35 (23-3)</w:t>
            </w:r>
            <w:r w:rsidR="00405EC7">
              <w:rPr>
                <w:webHidden/>
              </w:rPr>
              <w:tab/>
            </w:r>
            <w:r w:rsidR="00405EC7">
              <w:rPr>
                <w:webHidden/>
              </w:rPr>
              <w:fldChar w:fldCharType="begin"/>
            </w:r>
            <w:r w:rsidR="00405EC7">
              <w:rPr>
                <w:webHidden/>
              </w:rPr>
              <w:instrText xml:space="preserve"> PAGEREF _Toc513640229 \h </w:instrText>
            </w:r>
            <w:r w:rsidR="00405EC7">
              <w:rPr>
                <w:webHidden/>
              </w:rPr>
            </w:r>
            <w:r w:rsidR="00405EC7">
              <w:rPr>
                <w:webHidden/>
              </w:rPr>
              <w:fldChar w:fldCharType="separate"/>
            </w:r>
            <w:r w:rsidR="00405EC7">
              <w:rPr>
                <w:webHidden/>
              </w:rPr>
              <w:t>26</w:t>
            </w:r>
            <w:r w:rsidR="00405EC7">
              <w:rPr>
                <w:webHidden/>
              </w:rPr>
              <w:fldChar w:fldCharType="end"/>
            </w:r>
          </w:hyperlink>
        </w:p>
        <w:p w14:paraId="282FDE37" w14:textId="15389791" w:rsidR="00405EC7" w:rsidRDefault="00EE3AAB">
          <w:pPr>
            <w:pStyle w:val="TOC1"/>
            <w:rPr>
              <w:rFonts w:eastAsiaTheme="minorEastAsia" w:cstheme="minorBidi"/>
              <w:b w:val="0"/>
              <w:smallCaps w:val="0"/>
            </w:rPr>
          </w:pPr>
          <w:hyperlink w:anchor="_Toc513640230" w:history="1">
            <w:r w:rsidR="00405EC7" w:rsidRPr="00A02B41">
              <w:rPr>
                <w:rStyle w:val="Hyperlink"/>
              </w:rPr>
              <w:t>10. Week 8 (26-3-2018)</w:t>
            </w:r>
            <w:r w:rsidR="00405EC7">
              <w:rPr>
                <w:webHidden/>
              </w:rPr>
              <w:tab/>
            </w:r>
            <w:r w:rsidR="00405EC7">
              <w:rPr>
                <w:webHidden/>
              </w:rPr>
              <w:fldChar w:fldCharType="begin"/>
            </w:r>
            <w:r w:rsidR="00405EC7">
              <w:rPr>
                <w:webHidden/>
              </w:rPr>
              <w:instrText xml:space="preserve"> PAGEREF _Toc513640230 \h </w:instrText>
            </w:r>
            <w:r w:rsidR="00405EC7">
              <w:rPr>
                <w:webHidden/>
              </w:rPr>
            </w:r>
            <w:r w:rsidR="00405EC7">
              <w:rPr>
                <w:webHidden/>
              </w:rPr>
              <w:fldChar w:fldCharType="separate"/>
            </w:r>
            <w:r w:rsidR="00405EC7">
              <w:rPr>
                <w:webHidden/>
              </w:rPr>
              <w:t>27</w:t>
            </w:r>
            <w:r w:rsidR="00405EC7">
              <w:rPr>
                <w:webHidden/>
              </w:rPr>
              <w:fldChar w:fldCharType="end"/>
            </w:r>
          </w:hyperlink>
        </w:p>
        <w:p w14:paraId="4F6C9DD3" w14:textId="4D663B26" w:rsidR="00405EC7" w:rsidRDefault="00EE3AAB">
          <w:pPr>
            <w:pStyle w:val="TOC2"/>
            <w:rPr>
              <w:rFonts w:eastAsiaTheme="minorEastAsia" w:cstheme="minorBidi"/>
              <w:smallCaps w:val="0"/>
              <w:szCs w:val="22"/>
            </w:rPr>
          </w:pPr>
          <w:hyperlink w:anchor="_Toc513640231" w:history="1">
            <w:r w:rsidR="00405EC7" w:rsidRPr="00A02B41">
              <w:rPr>
                <w:rStyle w:val="Hyperlink"/>
              </w:rPr>
              <w:t>10.1. Dag 36 (26-3)</w:t>
            </w:r>
            <w:r w:rsidR="00405EC7">
              <w:rPr>
                <w:webHidden/>
              </w:rPr>
              <w:tab/>
            </w:r>
            <w:r w:rsidR="00405EC7">
              <w:rPr>
                <w:webHidden/>
              </w:rPr>
              <w:fldChar w:fldCharType="begin"/>
            </w:r>
            <w:r w:rsidR="00405EC7">
              <w:rPr>
                <w:webHidden/>
              </w:rPr>
              <w:instrText xml:space="preserve"> PAGEREF _Toc513640231 \h </w:instrText>
            </w:r>
            <w:r w:rsidR="00405EC7">
              <w:rPr>
                <w:webHidden/>
              </w:rPr>
            </w:r>
            <w:r w:rsidR="00405EC7">
              <w:rPr>
                <w:webHidden/>
              </w:rPr>
              <w:fldChar w:fldCharType="separate"/>
            </w:r>
            <w:r w:rsidR="00405EC7">
              <w:rPr>
                <w:webHidden/>
              </w:rPr>
              <w:t>27</w:t>
            </w:r>
            <w:r w:rsidR="00405EC7">
              <w:rPr>
                <w:webHidden/>
              </w:rPr>
              <w:fldChar w:fldCharType="end"/>
            </w:r>
          </w:hyperlink>
        </w:p>
        <w:p w14:paraId="14EF8A30" w14:textId="35DF6B15" w:rsidR="00405EC7" w:rsidRDefault="00EE3AAB">
          <w:pPr>
            <w:pStyle w:val="TOC2"/>
            <w:rPr>
              <w:rFonts w:eastAsiaTheme="minorEastAsia" w:cstheme="minorBidi"/>
              <w:smallCaps w:val="0"/>
              <w:szCs w:val="22"/>
            </w:rPr>
          </w:pPr>
          <w:hyperlink w:anchor="_Toc513640232" w:history="1">
            <w:r w:rsidR="00405EC7" w:rsidRPr="00A02B41">
              <w:rPr>
                <w:rStyle w:val="Hyperlink"/>
              </w:rPr>
              <w:t>10.2. Dag 37 (27-3)</w:t>
            </w:r>
            <w:r w:rsidR="00405EC7">
              <w:rPr>
                <w:webHidden/>
              </w:rPr>
              <w:tab/>
            </w:r>
            <w:r w:rsidR="00405EC7">
              <w:rPr>
                <w:webHidden/>
              </w:rPr>
              <w:fldChar w:fldCharType="begin"/>
            </w:r>
            <w:r w:rsidR="00405EC7">
              <w:rPr>
                <w:webHidden/>
              </w:rPr>
              <w:instrText xml:space="preserve"> PAGEREF _Toc513640232 \h </w:instrText>
            </w:r>
            <w:r w:rsidR="00405EC7">
              <w:rPr>
                <w:webHidden/>
              </w:rPr>
            </w:r>
            <w:r w:rsidR="00405EC7">
              <w:rPr>
                <w:webHidden/>
              </w:rPr>
              <w:fldChar w:fldCharType="separate"/>
            </w:r>
            <w:r w:rsidR="00405EC7">
              <w:rPr>
                <w:webHidden/>
              </w:rPr>
              <w:t>27</w:t>
            </w:r>
            <w:r w:rsidR="00405EC7">
              <w:rPr>
                <w:webHidden/>
              </w:rPr>
              <w:fldChar w:fldCharType="end"/>
            </w:r>
          </w:hyperlink>
        </w:p>
        <w:p w14:paraId="44950172" w14:textId="2723DD2E" w:rsidR="00405EC7" w:rsidRDefault="00EE3AAB">
          <w:pPr>
            <w:pStyle w:val="TOC2"/>
            <w:rPr>
              <w:rFonts w:eastAsiaTheme="minorEastAsia" w:cstheme="minorBidi"/>
              <w:smallCaps w:val="0"/>
              <w:szCs w:val="22"/>
            </w:rPr>
          </w:pPr>
          <w:hyperlink w:anchor="_Toc513640233" w:history="1">
            <w:r w:rsidR="00405EC7" w:rsidRPr="00A02B41">
              <w:rPr>
                <w:rStyle w:val="Hyperlink"/>
              </w:rPr>
              <w:t>10.3. Dag 38 (28-3)</w:t>
            </w:r>
            <w:r w:rsidR="00405EC7">
              <w:rPr>
                <w:webHidden/>
              </w:rPr>
              <w:tab/>
            </w:r>
            <w:r w:rsidR="00405EC7">
              <w:rPr>
                <w:webHidden/>
              </w:rPr>
              <w:fldChar w:fldCharType="begin"/>
            </w:r>
            <w:r w:rsidR="00405EC7">
              <w:rPr>
                <w:webHidden/>
              </w:rPr>
              <w:instrText xml:space="preserve"> PAGEREF _Toc513640233 \h </w:instrText>
            </w:r>
            <w:r w:rsidR="00405EC7">
              <w:rPr>
                <w:webHidden/>
              </w:rPr>
            </w:r>
            <w:r w:rsidR="00405EC7">
              <w:rPr>
                <w:webHidden/>
              </w:rPr>
              <w:fldChar w:fldCharType="separate"/>
            </w:r>
            <w:r w:rsidR="00405EC7">
              <w:rPr>
                <w:webHidden/>
              </w:rPr>
              <w:t>28</w:t>
            </w:r>
            <w:r w:rsidR="00405EC7">
              <w:rPr>
                <w:webHidden/>
              </w:rPr>
              <w:fldChar w:fldCharType="end"/>
            </w:r>
          </w:hyperlink>
        </w:p>
        <w:p w14:paraId="23653A1F" w14:textId="65803D44" w:rsidR="00405EC7" w:rsidRDefault="00EE3AAB">
          <w:pPr>
            <w:pStyle w:val="TOC2"/>
            <w:rPr>
              <w:rFonts w:eastAsiaTheme="minorEastAsia" w:cstheme="minorBidi"/>
              <w:smallCaps w:val="0"/>
              <w:szCs w:val="22"/>
            </w:rPr>
          </w:pPr>
          <w:hyperlink w:anchor="_Toc513640234" w:history="1">
            <w:r w:rsidR="00405EC7" w:rsidRPr="00A02B41">
              <w:rPr>
                <w:rStyle w:val="Hyperlink"/>
              </w:rPr>
              <w:t>10.4. Dag 39 (29-3)</w:t>
            </w:r>
            <w:r w:rsidR="00405EC7">
              <w:rPr>
                <w:webHidden/>
              </w:rPr>
              <w:tab/>
            </w:r>
            <w:r w:rsidR="00405EC7">
              <w:rPr>
                <w:webHidden/>
              </w:rPr>
              <w:fldChar w:fldCharType="begin"/>
            </w:r>
            <w:r w:rsidR="00405EC7">
              <w:rPr>
                <w:webHidden/>
              </w:rPr>
              <w:instrText xml:space="preserve"> PAGEREF _Toc513640234 \h </w:instrText>
            </w:r>
            <w:r w:rsidR="00405EC7">
              <w:rPr>
                <w:webHidden/>
              </w:rPr>
            </w:r>
            <w:r w:rsidR="00405EC7">
              <w:rPr>
                <w:webHidden/>
              </w:rPr>
              <w:fldChar w:fldCharType="separate"/>
            </w:r>
            <w:r w:rsidR="00405EC7">
              <w:rPr>
                <w:webHidden/>
              </w:rPr>
              <w:t>29</w:t>
            </w:r>
            <w:r w:rsidR="00405EC7">
              <w:rPr>
                <w:webHidden/>
              </w:rPr>
              <w:fldChar w:fldCharType="end"/>
            </w:r>
          </w:hyperlink>
        </w:p>
        <w:p w14:paraId="7D738A94" w14:textId="341574D2" w:rsidR="00405EC7" w:rsidRDefault="00EE3AAB">
          <w:pPr>
            <w:pStyle w:val="TOC2"/>
            <w:rPr>
              <w:rFonts w:eastAsiaTheme="minorEastAsia" w:cstheme="minorBidi"/>
              <w:smallCaps w:val="0"/>
              <w:szCs w:val="22"/>
            </w:rPr>
          </w:pPr>
          <w:hyperlink w:anchor="_Toc513640235" w:history="1">
            <w:r w:rsidR="00405EC7" w:rsidRPr="00A02B41">
              <w:rPr>
                <w:rStyle w:val="Hyperlink"/>
              </w:rPr>
              <w:t>10.5. Dag 40 (30-3)</w:t>
            </w:r>
            <w:r w:rsidR="00405EC7">
              <w:rPr>
                <w:webHidden/>
              </w:rPr>
              <w:tab/>
            </w:r>
            <w:r w:rsidR="00405EC7">
              <w:rPr>
                <w:webHidden/>
              </w:rPr>
              <w:fldChar w:fldCharType="begin"/>
            </w:r>
            <w:r w:rsidR="00405EC7">
              <w:rPr>
                <w:webHidden/>
              </w:rPr>
              <w:instrText xml:space="preserve"> PAGEREF _Toc513640235 \h </w:instrText>
            </w:r>
            <w:r w:rsidR="00405EC7">
              <w:rPr>
                <w:webHidden/>
              </w:rPr>
            </w:r>
            <w:r w:rsidR="00405EC7">
              <w:rPr>
                <w:webHidden/>
              </w:rPr>
              <w:fldChar w:fldCharType="separate"/>
            </w:r>
            <w:r w:rsidR="00405EC7">
              <w:rPr>
                <w:webHidden/>
              </w:rPr>
              <w:t>29</w:t>
            </w:r>
            <w:r w:rsidR="00405EC7">
              <w:rPr>
                <w:webHidden/>
              </w:rPr>
              <w:fldChar w:fldCharType="end"/>
            </w:r>
          </w:hyperlink>
        </w:p>
        <w:p w14:paraId="54984F5E" w14:textId="7ECE681A" w:rsidR="00405EC7" w:rsidRDefault="00EE3AAB">
          <w:pPr>
            <w:pStyle w:val="TOC1"/>
            <w:rPr>
              <w:rFonts w:eastAsiaTheme="minorEastAsia" w:cstheme="minorBidi"/>
              <w:b w:val="0"/>
              <w:smallCaps w:val="0"/>
            </w:rPr>
          </w:pPr>
          <w:hyperlink w:anchor="_Toc513640236" w:history="1">
            <w:r w:rsidR="00405EC7" w:rsidRPr="00A02B41">
              <w:rPr>
                <w:rStyle w:val="Hyperlink"/>
              </w:rPr>
              <w:t>11. Week 9 (2-4-2018)</w:t>
            </w:r>
            <w:r w:rsidR="00405EC7">
              <w:rPr>
                <w:webHidden/>
              </w:rPr>
              <w:tab/>
            </w:r>
            <w:r w:rsidR="00405EC7">
              <w:rPr>
                <w:webHidden/>
              </w:rPr>
              <w:fldChar w:fldCharType="begin"/>
            </w:r>
            <w:r w:rsidR="00405EC7">
              <w:rPr>
                <w:webHidden/>
              </w:rPr>
              <w:instrText xml:space="preserve"> PAGEREF _Toc513640236 \h </w:instrText>
            </w:r>
            <w:r w:rsidR="00405EC7">
              <w:rPr>
                <w:webHidden/>
              </w:rPr>
            </w:r>
            <w:r w:rsidR="00405EC7">
              <w:rPr>
                <w:webHidden/>
              </w:rPr>
              <w:fldChar w:fldCharType="separate"/>
            </w:r>
            <w:r w:rsidR="00405EC7">
              <w:rPr>
                <w:webHidden/>
              </w:rPr>
              <w:t>30</w:t>
            </w:r>
            <w:r w:rsidR="00405EC7">
              <w:rPr>
                <w:webHidden/>
              </w:rPr>
              <w:fldChar w:fldCharType="end"/>
            </w:r>
          </w:hyperlink>
        </w:p>
        <w:p w14:paraId="7229AFDF" w14:textId="400AAF9A" w:rsidR="00405EC7" w:rsidRDefault="00EE3AAB">
          <w:pPr>
            <w:pStyle w:val="TOC2"/>
            <w:rPr>
              <w:rFonts w:eastAsiaTheme="minorEastAsia" w:cstheme="minorBidi"/>
              <w:smallCaps w:val="0"/>
              <w:szCs w:val="22"/>
            </w:rPr>
          </w:pPr>
          <w:hyperlink w:anchor="_Toc513640237" w:history="1">
            <w:r w:rsidR="00405EC7" w:rsidRPr="00A02B41">
              <w:rPr>
                <w:rStyle w:val="Hyperlink"/>
              </w:rPr>
              <w:t>11.1. Dag 41 (3-4)</w:t>
            </w:r>
            <w:r w:rsidR="00405EC7">
              <w:rPr>
                <w:webHidden/>
              </w:rPr>
              <w:tab/>
            </w:r>
            <w:r w:rsidR="00405EC7">
              <w:rPr>
                <w:webHidden/>
              </w:rPr>
              <w:fldChar w:fldCharType="begin"/>
            </w:r>
            <w:r w:rsidR="00405EC7">
              <w:rPr>
                <w:webHidden/>
              </w:rPr>
              <w:instrText xml:space="preserve"> PAGEREF _Toc513640237 \h </w:instrText>
            </w:r>
            <w:r w:rsidR="00405EC7">
              <w:rPr>
                <w:webHidden/>
              </w:rPr>
            </w:r>
            <w:r w:rsidR="00405EC7">
              <w:rPr>
                <w:webHidden/>
              </w:rPr>
              <w:fldChar w:fldCharType="separate"/>
            </w:r>
            <w:r w:rsidR="00405EC7">
              <w:rPr>
                <w:webHidden/>
              </w:rPr>
              <w:t>30</w:t>
            </w:r>
            <w:r w:rsidR="00405EC7">
              <w:rPr>
                <w:webHidden/>
              </w:rPr>
              <w:fldChar w:fldCharType="end"/>
            </w:r>
          </w:hyperlink>
        </w:p>
        <w:p w14:paraId="444CFF57" w14:textId="62517AAC" w:rsidR="00405EC7" w:rsidRDefault="00EE3AAB">
          <w:pPr>
            <w:pStyle w:val="TOC2"/>
            <w:rPr>
              <w:rFonts w:eastAsiaTheme="minorEastAsia" w:cstheme="minorBidi"/>
              <w:smallCaps w:val="0"/>
              <w:szCs w:val="22"/>
            </w:rPr>
          </w:pPr>
          <w:hyperlink w:anchor="_Toc513640238" w:history="1">
            <w:r w:rsidR="00405EC7" w:rsidRPr="00A02B41">
              <w:rPr>
                <w:rStyle w:val="Hyperlink"/>
              </w:rPr>
              <w:t>11.2. Dag 42 (4-4)</w:t>
            </w:r>
            <w:r w:rsidR="00405EC7">
              <w:rPr>
                <w:webHidden/>
              </w:rPr>
              <w:tab/>
            </w:r>
            <w:r w:rsidR="00405EC7">
              <w:rPr>
                <w:webHidden/>
              </w:rPr>
              <w:fldChar w:fldCharType="begin"/>
            </w:r>
            <w:r w:rsidR="00405EC7">
              <w:rPr>
                <w:webHidden/>
              </w:rPr>
              <w:instrText xml:space="preserve"> PAGEREF _Toc513640238 \h </w:instrText>
            </w:r>
            <w:r w:rsidR="00405EC7">
              <w:rPr>
                <w:webHidden/>
              </w:rPr>
            </w:r>
            <w:r w:rsidR="00405EC7">
              <w:rPr>
                <w:webHidden/>
              </w:rPr>
              <w:fldChar w:fldCharType="separate"/>
            </w:r>
            <w:r w:rsidR="00405EC7">
              <w:rPr>
                <w:webHidden/>
              </w:rPr>
              <w:t>30</w:t>
            </w:r>
            <w:r w:rsidR="00405EC7">
              <w:rPr>
                <w:webHidden/>
              </w:rPr>
              <w:fldChar w:fldCharType="end"/>
            </w:r>
          </w:hyperlink>
        </w:p>
        <w:p w14:paraId="58EC73DC" w14:textId="013C7E31" w:rsidR="00405EC7" w:rsidRDefault="00EE3AAB">
          <w:pPr>
            <w:pStyle w:val="TOC2"/>
            <w:rPr>
              <w:rFonts w:eastAsiaTheme="minorEastAsia" w:cstheme="minorBidi"/>
              <w:smallCaps w:val="0"/>
              <w:szCs w:val="22"/>
            </w:rPr>
          </w:pPr>
          <w:hyperlink w:anchor="_Toc513640239" w:history="1">
            <w:r w:rsidR="00405EC7" w:rsidRPr="00A02B41">
              <w:rPr>
                <w:rStyle w:val="Hyperlink"/>
              </w:rPr>
              <w:t>11.3. Dag 43 (5-4)</w:t>
            </w:r>
            <w:r w:rsidR="00405EC7">
              <w:rPr>
                <w:webHidden/>
              </w:rPr>
              <w:tab/>
            </w:r>
            <w:r w:rsidR="00405EC7">
              <w:rPr>
                <w:webHidden/>
              </w:rPr>
              <w:fldChar w:fldCharType="begin"/>
            </w:r>
            <w:r w:rsidR="00405EC7">
              <w:rPr>
                <w:webHidden/>
              </w:rPr>
              <w:instrText xml:space="preserve"> PAGEREF _Toc513640239 \h </w:instrText>
            </w:r>
            <w:r w:rsidR="00405EC7">
              <w:rPr>
                <w:webHidden/>
              </w:rPr>
            </w:r>
            <w:r w:rsidR="00405EC7">
              <w:rPr>
                <w:webHidden/>
              </w:rPr>
              <w:fldChar w:fldCharType="separate"/>
            </w:r>
            <w:r w:rsidR="00405EC7">
              <w:rPr>
                <w:webHidden/>
              </w:rPr>
              <w:t>31</w:t>
            </w:r>
            <w:r w:rsidR="00405EC7">
              <w:rPr>
                <w:webHidden/>
              </w:rPr>
              <w:fldChar w:fldCharType="end"/>
            </w:r>
          </w:hyperlink>
        </w:p>
        <w:p w14:paraId="0225B52A" w14:textId="3C0748B4" w:rsidR="00405EC7" w:rsidRDefault="00EE3AAB">
          <w:pPr>
            <w:pStyle w:val="TOC2"/>
            <w:rPr>
              <w:rFonts w:eastAsiaTheme="minorEastAsia" w:cstheme="minorBidi"/>
              <w:smallCaps w:val="0"/>
              <w:szCs w:val="22"/>
            </w:rPr>
          </w:pPr>
          <w:hyperlink w:anchor="_Toc513640240" w:history="1">
            <w:r w:rsidR="00405EC7" w:rsidRPr="00A02B41">
              <w:rPr>
                <w:rStyle w:val="Hyperlink"/>
              </w:rPr>
              <w:t>11.4. Dag 44 (6-4)</w:t>
            </w:r>
            <w:r w:rsidR="00405EC7">
              <w:rPr>
                <w:webHidden/>
              </w:rPr>
              <w:tab/>
            </w:r>
            <w:r w:rsidR="00405EC7">
              <w:rPr>
                <w:webHidden/>
              </w:rPr>
              <w:fldChar w:fldCharType="begin"/>
            </w:r>
            <w:r w:rsidR="00405EC7">
              <w:rPr>
                <w:webHidden/>
              </w:rPr>
              <w:instrText xml:space="preserve"> PAGEREF _Toc513640240 \h </w:instrText>
            </w:r>
            <w:r w:rsidR="00405EC7">
              <w:rPr>
                <w:webHidden/>
              </w:rPr>
            </w:r>
            <w:r w:rsidR="00405EC7">
              <w:rPr>
                <w:webHidden/>
              </w:rPr>
              <w:fldChar w:fldCharType="separate"/>
            </w:r>
            <w:r w:rsidR="00405EC7">
              <w:rPr>
                <w:webHidden/>
              </w:rPr>
              <w:t>31</w:t>
            </w:r>
            <w:r w:rsidR="00405EC7">
              <w:rPr>
                <w:webHidden/>
              </w:rPr>
              <w:fldChar w:fldCharType="end"/>
            </w:r>
          </w:hyperlink>
        </w:p>
        <w:p w14:paraId="7BA3B17E" w14:textId="64A5E577" w:rsidR="00405EC7" w:rsidRDefault="00EE3AAB">
          <w:pPr>
            <w:pStyle w:val="TOC1"/>
            <w:rPr>
              <w:rFonts w:eastAsiaTheme="minorEastAsia" w:cstheme="minorBidi"/>
              <w:b w:val="0"/>
              <w:smallCaps w:val="0"/>
            </w:rPr>
          </w:pPr>
          <w:hyperlink w:anchor="_Toc513640241" w:history="1">
            <w:r w:rsidR="00405EC7" w:rsidRPr="00A02B41">
              <w:rPr>
                <w:rStyle w:val="Hyperlink"/>
              </w:rPr>
              <w:t>12. Week 10 (9-4-2018)</w:t>
            </w:r>
            <w:r w:rsidR="00405EC7">
              <w:rPr>
                <w:webHidden/>
              </w:rPr>
              <w:tab/>
            </w:r>
            <w:r w:rsidR="00405EC7">
              <w:rPr>
                <w:webHidden/>
              </w:rPr>
              <w:fldChar w:fldCharType="begin"/>
            </w:r>
            <w:r w:rsidR="00405EC7">
              <w:rPr>
                <w:webHidden/>
              </w:rPr>
              <w:instrText xml:space="preserve"> PAGEREF _Toc513640241 \h </w:instrText>
            </w:r>
            <w:r w:rsidR="00405EC7">
              <w:rPr>
                <w:webHidden/>
              </w:rPr>
            </w:r>
            <w:r w:rsidR="00405EC7">
              <w:rPr>
                <w:webHidden/>
              </w:rPr>
              <w:fldChar w:fldCharType="separate"/>
            </w:r>
            <w:r w:rsidR="00405EC7">
              <w:rPr>
                <w:webHidden/>
              </w:rPr>
              <w:t>32</w:t>
            </w:r>
            <w:r w:rsidR="00405EC7">
              <w:rPr>
                <w:webHidden/>
              </w:rPr>
              <w:fldChar w:fldCharType="end"/>
            </w:r>
          </w:hyperlink>
        </w:p>
        <w:p w14:paraId="51DD398B" w14:textId="4CF5811C" w:rsidR="00405EC7" w:rsidRDefault="00EE3AAB">
          <w:pPr>
            <w:pStyle w:val="TOC2"/>
            <w:rPr>
              <w:rFonts w:eastAsiaTheme="minorEastAsia" w:cstheme="minorBidi"/>
              <w:smallCaps w:val="0"/>
              <w:szCs w:val="22"/>
            </w:rPr>
          </w:pPr>
          <w:hyperlink w:anchor="_Toc513640242" w:history="1">
            <w:r w:rsidR="00405EC7" w:rsidRPr="00A02B41">
              <w:rPr>
                <w:rStyle w:val="Hyperlink"/>
              </w:rPr>
              <w:t>12.1. Dag 45 (9-4)</w:t>
            </w:r>
            <w:r w:rsidR="00405EC7">
              <w:rPr>
                <w:webHidden/>
              </w:rPr>
              <w:tab/>
            </w:r>
            <w:r w:rsidR="00405EC7">
              <w:rPr>
                <w:webHidden/>
              </w:rPr>
              <w:fldChar w:fldCharType="begin"/>
            </w:r>
            <w:r w:rsidR="00405EC7">
              <w:rPr>
                <w:webHidden/>
              </w:rPr>
              <w:instrText xml:space="preserve"> PAGEREF _Toc513640242 \h </w:instrText>
            </w:r>
            <w:r w:rsidR="00405EC7">
              <w:rPr>
                <w:webHidden/>
              </w:rPr>
            </w:r>
            <w:r w:rsidR="00405EC7">
              <w:rPr>
                <w:webHidden/>
              </w:rPr>
              <w:fldChar w:fldCharType="separate"/>
            </w:r>
            <w:r w:rsidR="00405EC7">
              <w:rPr>
                <w:webHidden/>
              </w:rPr>
              <w:t>32</w:t>
            </w:r>
            <w:r w:rsidR="00405EC7">
              <w:rPr>
                <w:webHidden/>
              </w:rPr>
              <w:fldChar w:fldCharType="end"/>
            </w:r>
          </w:hyperlink>
        </w:p>
        <w:p w14:paraId="2EF56356" w14:textId="566821AC" w:rsidR="00405EC7" w:rsidRDefault="00EE3AAB">
          <w:pPr>
            <w:pStyle w:val="TOC2"/>
            <w:rPr>
              <w:rFonts w:eastAsiaTheme="minorEastAsia" w:cstheme="minorBidi"/>
              <w:smallCaps w:val="0"/>
              <w:szCs w:val="22"/>
            </w:rPr>
          </w:pPr>
          <w:hyperlink w:anchor="_Toc513640243" w:history="1">
            <w:r w:rsidR="00405EC7" w:rsidRPr="00A02B41">
              <w:rPr>
                <w:rStyle w:val="Hyperlink"/>
              </w:rPr>
              <w:t>12.2. Dag 46 (10-4)</w:t>
            </w:r>
            <w:r w:rsidR="00405EC7">
              <w:rPr>
                <w:webHidden/>
              </w:rPr>
              <w:tab/>
            </w:r>
            <w:r w:rsidR="00405EC7">
              <w:rPr>
                <w:webHidden/>
              </w:rPr>
              <w:fldChar w:fldCharType="begin"/>
            </w:r>
            <w:r w:rsidR="00405EC7">
              <w:rPr>
                <w:webHidden/>
              </w:rPr>
              <w:instrText xml:space="preserve"> PAGEREF _Toc513640243 \h </w:instrText>
            </w:r>
            <w:r w:rsidR="00405EC7">
              <w:rPr>
                <w:webHidden/>
              </w:rPr>
            </w:r>
            <w:r w:rsidR="00405EC7">
              <w:rPr>
                <w:webHidden/>
              </w:rPr>
              <w:fldChar w:fldCharType="separate"/>
            </w:r>
            <w:r w:rsidR="00405EC7">
              <w:rPr>
                <w:webHidden/>
              </w:rPr>
              <w:t>32</w:t>
            </w:r>
            <w:r w:rsidR="00405EC7">
              <w:rPr>
                <w:webHidden/>
              </w:rPr>
              <w:fldChar w:fldCharType="end"/>
            </w:r>
          </w:hyperlink>
        </w:p>
        <w:p w14:paraId="16F0ABEB" w14:textId="72126E57" w:rsidR="00405EC7" w:rsidRDefault="00EE3AAB">
          <w:pPr>
            <w:pStyle w:val="TOC2"/>
            <w:rPr>
              <w:rFonts w:eastAsiaTheme="minorEastAsia" w:cstheme="minorBidi"/>
              <w:smallCaps w:val="0"/>
              <w:szCs w:val="22"/>
            </w:rPr>
          </w:pPr>
          <w:hyperlink w:anchor="_Toc513640244" w:history="1">
            <w:r w:rsidR="00405EC7" w:rsidRPr="00A02B41">
              <w:rPr>
                <w:rStyle w:val="Hyperlink"/>
              </w:rPr>
              <w:t>12.3. Dag 47 (11-4)</w:t>
            </w:r>
            <w:r w:rsidR="00405EC7">
              <w:rPr>
                <w:webHidden/>
              </w:rPr>
              <w:tab/>
            </w:r>
            <w:r w:rsidR="00405EC7">
              <w:rPr>
                <w:webHidden/>
              </w:rPr>
              <w:fldChar w:fldCharType="begin"/>
            </w:r>
            <w:r w:rsidR="00405EC7">
              <w:rPr>
                <w:webHidden/>
              </w:rPr>
              <w:instrText xml:space="preserve"> PAGEREF _Toc513640244 \h </w:instrText>
            </w:r>
            <w:r w:rsidR="00405EC7">
              <w:rPr>
                <w:webHidden/>
              </w:rPr>
            </w:r>
            <w:r w:rsidR="00405EC7">
              <w:rPr>
                <w:webHidden/>
              </w:rPr>
              <w:fldChar w:fldCharType="separate"/>
            </w:r>
            <w:r w:rsidR="00405EC7">
              <w:rPr>
                <w:webHidden/>
              </w:rPr>
              <w:t>33</w:t>
            </w:r>
            <w:r w:rsidR="00405EC7">
              <w:rPr>
                <w:webHidden/>
              </w:rPr>
              <w:fldChar w:fldCharType="end"/>
            </w:r>
          </w:hyperlink>
        </w:p>
        <w:p w14:paraId="2A000966" w14:textId="35E457A8" w:rsidR="00405EC7" w:rsidRDefault="00EE3AAB">
          <w:pPr>
            <w:pStyle w:val="TOC2"/>
            <w:rPr>
              <w:rFonts w:eastAsiaTheme="minorEastAsia" w:cstheme="minorBidi"/>
              <w:smallCaps w:val="0"/>
              <w:szCs w:val="22"/>
            </w:rPr>
          </w:pPr>
          <w:hyperlink w:anchor="_Toc513640245" w:history="1">
            <w:r w:rsidR="00405EC7" w:rsidRPr="00A02B41">
              <w:rPr>
                <w:rStyle w:val="Hyperlink"/>
              </w:rPr>
              <w:t>12.4. Dag 48 (12-4)</w:t>
            </w:r>
            <w:r w:rsidR="00405EC7">
              <w:rPr>
                <w:webHidden/>
              </w:rPr>
              <w:tab/>
            </w:r>
            <w:r w:rsidR="00405EC7">
              <w:rPr>
                <w:webHidden/>
              </w:rPr>
              <w:fldChar w:fldCharType="begin"/>
            </w:r>
            <w:r w:rsidR="00405EC7">
              <w:rPr>
                <w:webHidden/>
              </w:rPr>
              <w:instrText xml:space="preserve"> PAGEREF _Toc513640245 \h </w:instrText>
            </w:r>
            <w:r w:rsidR="00405EC7">
              <w:rPr>
                <w:webHidden/>
              </w:rPr>
            </w:r>
            <w:r w:rsidR="00405EC7">
              <w:rPr>
                <w:webHidden/>
              </w:rPr>
              <w:fldChar w:fldCharType="separate"/>
            </w:r>
            <w:r w:rsidR="00405EC7">
              <w:rPr>
                <w:webHidden/>
              </w:rPr>
              <w:t>34</w:t>
            </w:r>
            <w:r w:rsidR="00405EC7">
              <w:rPr>
                <w:webHidden/>
              </w:rPr>
              <w:fldChar w:fldCharType="end"/>
            </w:r>
          </w:hyperlink>
        </w:p>
        <w:p w14:paraId="5E755C47" w14:textId="4BC573CE" w:rsidR="00405EC7" w:rsidRDefault="00EE3AAB">
          <w:pPr>
            <w:pStyle w:val="TOC2"/>
            <w:rPr>
              <w:rFonts w:eastAsiaTheme="minorEastAsia" w:cstheme="minorBidi"/>
              <w:smallCaps w:val="0"/>
              <w:szCs w:val="22"/>
            </w:rPr>
          </w:pPr>
          <w:hyperlink w:anchor="_Toc513640246" w:history="1">
            <w:r w:rsidR="00405EC7" w:rsidRPr="00A02B41">
              <w:rPr>
                <w:rStyle w:val="Hyperlink"/>
              </w:rPr>
              <w:t>12.5. Dag 49 (13-4)</w:t>
            </w:r>
            <w:r w:rsidR="00405EC7">
              <w:rPr>
                <w:webHidden/>
              </w:rPr>
              <w:tab/>
            </w:r>
            <w:r w:rsidR="00405EC7">
              <w:rPr>
                <w:webHidden/>
              </w:rPr>
              <w:fldChar w:fldCharType="begin"/>
            </w:r>
            <w:r w:rsidR="00405EC7">
              <w:rPr>
                <w:webHidden/>
              </w:rPr>
              <w:instrText xml:space="preserve"> PAGEREF _Toc513640246 \h </w:instrText>
            </w:r>
            <w:r w:rsidR="00405EC7">
              <w:rPr>
                <w:webHidden/>
              </w:rPr>
            </w:r>
            <w:r w:rsidR="00405EC7">
              <w:rPr>
                <w:webHidden/>
              </w:rPr>
              <w:fldChar w:fldCharType="separate"/>
            </w:r>
            <w:r w:rsidR="00405EC7">
              <w:rPr>
                <w:webHidden/>
              </w:rPr>
              <w:t>35</w:t>
            </w:r>
            <w:r w:rsidR="00405EC7">
              <w:rPr>
                <w:webHidden/>
              </w:rPr>
              <w:fldChar w:fldCharType="end"/>
            </w:r>
          </w:hyperlink>
        </w:p>
        <w:p w14:paraId="576201E8" w14:textId="6E3DCCA6" w:rsidR="00405EC7" w:rsidRDefault="00EE3AAB">
          <w:pPr>
            <w:pStyle w:val="TOC1"/>
            <w:rPr>
              <w:rFonts w:eastAsiaTheme="minorEastAsia" w:cstheme="minorBidi"/>
              <w:b w:val="0"/>
              <w:smallCaps w:val="0"/>
            </w:rPr>
          </w:pPr>
          <w:hyperlink w:anchor="_Toc513640247" w:history="1">
            <w:r w:rsidR="00405EC7" w:rsidRPr="00A02B41">
              <w:rPr>
                <w:rStyle w:val="Hyperlink"/>
              </w:rPr>
              <w:t>13. Week 11 (16-4-2018)</w:t>
            </w:r>
            <w:r w:rsidR="00405EC7">
              <w:rPr>
                <w:webHidden/>
              </w:rPr>
              <w:tab/>
            </w:r>
            <w:r w:rsidR="00405EC7">
              <w:rPr>
                <w:webHidden/>
              </w:rPr>
              <w:fldChar w:fldCharType="begin"/>
            </w:r>
            <w:r w:rsidR="00405EC7">
              <w:rPr>
                <w:webHidden/>
              </w:rPr>
              <w:instrText xml:space="preserve"> PAGEREF _Toc513640247 \h </w:instrText>
            </w:r>
            <w:r w:rsidR="00405EC7">
              <w:rPr>
                <w:webHidden/>
              </w:rPr>
            </w:r>
            <w:r w:rsidR="00405EC7">
              <w:rPr>
                <w:webHidden/>
              </w:rPr>
              <w:fldChar w:fldCharType="separate"/>
            </w:r>
            <w:r w:rsidR="00405EC7">
              <w:rPr>
                <w:webHidden/>
              </w:rPr>
              <w:t>36</w:t>
            </w:r>
            <w:r w:rsidR="00405EC7">
              <w:rPr>
                <w:webHidden/>
              </w:rPr>
              <w:fldChar w:fldCharType="end"/>
            </w:r>
          </w:hyperlink>
        </w:p>
        <w:p w14:paraId="65F0139F" w14:textId="58CB159B" w:rsidR="00405EC7" w:rsidRDefault="00EE3AAB">
          <w:pPr>
            <w:pStyle w:val="TOC2"/>
            <w:rPr>
              <w:rFonts w:eastAsiaTheme="minorEastAsia" w:cstheme="minorBidi"/>
              <w:smallCaps w:val="0"/>
              <w:szCs w:val="22"/>
            </w:rPr>
          </w:pPr>
          <w:hyperlink w:anchor="_Toc513640248" w:history="1">
            <w:r w:rsidR="00405EC7" w:rsidRPr="00A02B41">
              <w:rPr>
                <w:rStyle w:val="Hyperlink"/>
              </w:rPr>
              <w:t>13.1. Dag 50 (16-4)</w:t>
            </w:r>
            <w:r w:rsidR="00405EC7">
              <w:rPr>
                <w:webHidden/>
              </w:rPr>
              <w:tab/>
            </w:r>
            <w:r w:rsidR="00405EC7">
              <w:rPr>
                <w:webHidden/>
              </w:rPr>
              <w:fldChar w:fldCharType="begin"/>
            </w:r>
            <w:r w:rsidR="00405EC7">
              <w:rPr>
                <w:webHidden/>
              </w:rPr>
              <w:instrText xml:space="preserve"> PAGEREF _Toc513640248 \h </w:instrText>
            </w:r>
            <w:r w:rsidR="00405EC7">
              <w:rPr>
                <w:webHidden/>
              </w:rPr>
            </w:r>
            <w:r w:rsidR="00405EC7">
              <w:rPr>
                <w:webHidden/>
              </w:rPr>
              <w:fldChar w:fldCharType="separate"/>
            </w:r>
            <w:r w:rsidR="00405EC7">
              <w:rPr>
                <w:webHidden/>
              </w:rPr>
              <w:t>36</w:t>
            </w:r>
            <w:r w:rsidR="00405EC7">
              <w:rPr>
                <w:webHidden/>
              </w:rPr>
              <w:fldChar w:fldCharType="end"/>
            </w:r>
          </w:hyperlink>
        </w:p>
        <w:p w14:paraId="462D9BA5" w14:textId="621D72A7" w:rsidR="00405EC7" w:rsidRDefault="00EE3AAB">
          <w:pPr>
            <w:pStyle w:val="TOC2"/>
            <w:rPr>
              <w:rFonts w:eastAsiaTheme="minorEastAsia" w:cstheme="minorBidi"/>
              <w:smallCaps w:val="0"/>
              <w:szCs w:val="22"/>
            </w:rPr>
          </w:pPr>
          <w:hyperlink w:anchor="_Toc513640249" w:history="1">
            <w:r w:rsidR="00405EC7" w:rsidRPr="00A02B41">
              <w:rPr>
                <w:rStyle w:val="Hyperlink"/>
              </w:rPr>
              <w:t>13.2. Dag 51 (17-4)</w:t>
            </w:r>
            <w:r w:rsidR="00405EC7">
              <w:rPr>
                <w:webHidden/>
              </w:rPr>
              <w:tab/>
            </w:r>
            <w:r w:rsidR="00405EC7">
              <w:rPr>
                <w:webHidden/>
              </w:rPr>
              <w:fldChar w:fldCharType="begin"/>
            </w:r>
            <w:r w:rsidR="00405EC7">
              <w:rPr>
                <w:webHidden/>
              </w:rPr>
              <w:instrText xml:space="preserve"> PAGEREF _Toc513640249 \h </w:instrText>
            </w:r>
            <w:r w:rsidR="00405EC7">
              <w:rPr>
                <w:webHidden/>
              </w:rPr>
            </w:r>
            <w:r w:rsidR="00405EC7">
              <w:rPr>
                <w:webHidden/>
              </w:rPr>
              <w:fldChar w:fldCharType="separate"/>
            </w:r>
            <w:r w:rsidR="00405EC7">
              <w:rPr>
                <w:webHidden/>
              </w:rPr>
              <w:t>36</w:t>
            </w:r>
            <w:r w:rsidR="00405EC7">
              <w:rPr>
                <w:webHidden/>
              </w:rPr>
              <w:fldChar w:fldCharType="end"/>
            </w:r>
          </w:hyperlink>
        </w:p>
        <w:p w14:paraId="5EB8DD75" w14:textId="24FCA2FB" w:rsidR="00405EC7" w:rsidRDefault="00EE3AAB">
          <w:pPr>
            <w:pStyle w:val="TOC2"/>
            <w:rPr>
              <w:rFonts w:eastAsiaTheme="minorEastAsia" w:cstheme="minorBidi"/>
              <w:smallCaps w:val="0"/>
              <w:szCs w:val="22"/>
            </w:rPr>
          </w:pPr>
          <w:hyperlink w:anchor="_Toc513640250" w:history="1">
            <w:r w:rsidR="00405EC7" w:rsidRPr="00A02B41">
              <w:rPr>
                <w:rStyle w:val="Hyperlink"/>
              </w:rPr>
              <w:t>13.3. Dag 52 (18-4)</w:t>
            </w:r>
            <w:r w:rsidR="00405EC7">
              <w:rPr>
                <w:webHidden/>
              </w:rPr>
              <w:tab/>
            </w:r>
            <w:r w:rsidR="00405EC7">
              <w:rPr>
                <w:webHidden/>
              </w:rPr>
              <w:fldChar w:fldCharType="begin"/>
            </w:r>
            <w:r w:rsidR="00405EC7">
              <w:rPr>
                <w:webHidden/>
              </w:rPr>
              <w:instrText xml:space="preserve"> PAGEREF _Toc513640250 \h </w:instrText>
            </w:r>
            <w:r w:rsidR="00405EC7">
              <w:rPr>
                <w:webHidden/>
              </w:rPr>
            </w:r>
            <w:r w:rsidR="00405EC7">
              <w:rPr>
                <w:webHidden/>
              </w:rPr>
              <w:fldChar w:fldCharType="separate"/>
            </w:r>
            <w:r w:rsidR="00405EC7">
              <w:rPr>
                <w:webHidden/>
              </w:rPr>
              <w:t>37</w:t>
            </w:r>
            <w:r w:rsidR="00405EC7">
              <w:rPr>
                <w:webHidden/>
              </w:rPr>
              <w:fldChar w:fldCharType="end"/>
            </w:r>
          </w:hyperlink>
        </w:p>
        <w:p w14:paraId="7514CD82" w14:textId="4AAEFF01" w:rsidR="00405EC7" w:rsidRDefault="00EE3AAB">
          <w:pPr>
            <w:pStyle w:val="TOC2"/>
            <w:rPr>
              <w:rFonts w:eastAsiaTheme="minorEastAsia" w:cstheme="minorBidi"/>
              <w:smallCaps w:val="0"/>
              <w:szCs w:val="22"/>
            </w:rPr>
          </w:pPr>
          <w:hyperlink w:anchor="_Toc513640251" w:history="1">
            <w:r w:rsidR="00405EC7" w:rsidRPr="00A02B41">
              <w:rPr>
                <w:rStyle w:val="Hyperlink"/>
              </w:rPr>
              <w:t>13.4. Dag 53 (19-4)</w:t>
            </w:r>
            <w:r w:rsidR="00405EC7">
              <w:rPr>
                <w:webHidden/>
              </w:rPr>
              <w:tab/>
            </w:r>
            <w:r w:rsidR="00405EC7">
              <w:rPr>
                <w:webHidden/>
              </w:rPr>
              <w:fldChar w:fldCharType="begin"/>
            </w:r>
            <w:r w:rsidR="00405EC7">
              <w:rPr>
                <w:webHidden/>
              </w:rPr>
              <w:instrText xml:space="preserve"> PAGEREF _Toc513640251 \h </w:instrText>
            </w:r>
            <w:r w:rsidR="00405EC7">
              <w:rPr>
                <w:webHidden/>
              </w:rPr>
            </w:r>
            <w:r w:rsidR="00405EC7">
              <w:rPr>
                <w:webHidden/>
              </w:rPr>
              <w:fldChar w:fldCharType="separate"/>
            </w:r>
            <w:r w:rsidR="00405EC7">
              <w:rPr>
                <w:webHidden/>
              </w:rPr>
              <w:t>38</w:t>
            </w:r>
            <w:r w:rsidR="00405EC7">
              <w:rPr>
                <w:webHidden/>
              </w:rPr>
              <w:fldChar w:fldCharType="end"/>
            </w:r>
          </w:hyperlink>
        </w:p>
        <w:p w14:paraId="3A1CE5AB" w14:textId="2FE5677C" w:rsidR="00405EC7" w:rsidRDefault="00EE3AAB">
          <w:pPr>
            <w:pStyle w:val="TOC2"/>
            <w:rPr>
              <w:rFonts w:eastAsiaTheme="minorEastAsia" w:cstheme="minorBidi"/>
              <w:smallCaps w:val="0"/>
              <w:szCs w:val="22"/>
            </w:rPr>
          </w:pPr>
          <w:hyperlink w:anchor="_Toc513640252" w:history="1">
            <w:r w:rsidR="00405EC7" w:rsidRPr="00A02B41">
              <w:rPr>
                <w:rStyle w:val="Hyperlink"/>
              </w:rPr>
              <w:t>13.5. Dag 54 (20-4)</w:t>
            </w:r>
            <w:r w:rsidR="00405EC7">
              <w:rPr>
                <w:webHidden/>
              </w:rPr>
              <w:tab/>
            </w:r>
            <w:r w:rsidR="00405EC7">
              <w:rPr>
                <w:webHidden/>
              </w:rPr>
              <w:fldChar w:fldCharType="begin"/>
            </w:r>
            <w:r w:rsidR="00405EC7">
              <w:rPr>
                <w:webHidden/>
              </w:rPr>
              <w:instrText xml:space="preserve"> PAGEREF _Toc513640252 \h </w:instrText>
            </w:r>
            <w:r w:rsidR="00405EC7">
              <w:rPr>
                <w:webHidden/>
              </w:rPr>
            </w:r>
            <w:r w:rsidR="00405EC7">
              <w:rPr>
                <w:webHidden/>
              </w:rPr>
              <w:fldChar w:fldCharType="separate"/>
            </w:r>
            <w:r w:rsidR="00405EC7">
              <w:rPr>
                <w:webHidden/>
              </w:rPr>
              <w:t>38</w:t>
            </w:r>
            <w:r w:rsidR="00405EC7">
              <w:rPr>
                <w:webHidden/>
              </w:rPr>
              <w:fldChar w:fldCharType="end"/>
            </w:r>
          </w:hyperlink>
        </w:p>
        <w:p w14:paraId="01A3AB44" w14:textId="2E4E2D0F" w:rsidR="00405EC7" w:rsidRDefault="00EE3AAB">
          <w:pPr>
            <w:pStyle w:val="TOC1"/>
            <w:rPr>
              <w:rFonts w:eastAsiaTheme="minorEastAsia" w:cstheme="minorBidi"/>
              <w:b w:val="0"/>
              <w:smallCaps w:val="0"/>
            </w:rPr>
          </w:pPr>
          <w:hyperlink w:anchor="_Toc513640253" w:history="1">
            <w:r w:rsidR="00405EC7" w:rsidRPr="00A02B41">
              <w:rPr>
                <w:rStyle w:val="Hyperlink"/>
              </w:rPr>
              <w:t>14. Week 12 (23-4-2018)</w:t>
            </w:r>
            <w:r w:rsidR="00405EC7">
              <w:rPr>
                <w:webHidden/>
              </w:rPr>
              <w:tab/>
            </w:r>
            <w:r w:rsidR="00405EC7">
              <w:rPr>
                <w:webHidden/>
              </w:rPr>
              <w:fldChar w:fldCharType="begin"/>
            </w:r>
            <w:r w:rsidR="00405EC7">
              <w:rPr>
                <w:webHidden/>
              </w:rPr>
              <w:instrText xml:space="preserve"> PAGEREF _Toc513640253 \h </w:instrText>
            </w:r>
            <w:r w:rsidR="00405EC7">
              <w:rPr>
                <w:webHidden/>
              </w:rPr>
            </w:r>
            <w:r w:rsidR="00405EC7">
              <w:rPr>
                <w:webHidden/>
              </w:rPr>
              <w:fldChar w:fldCharType="separate"/>
            </w:r>
            <w:r w:rsidR="00405EC7">
              <w:rPr>
                <w:webHidden/>
              </w:rPr>
              <w:t>39</w:t>
            </w:r>
            <w:r w:rsidR="00405EC7">
              <w:rPr>
                <w:webHidden/>
              </w:rPr>
              <w:fldChar w:fldCharType="end"/>
            </w:r>
          </w:hyperlink>
        </w:p>
        <w:p w14:paraId="7EEDF085" w14:textId="0E456F54" w:rsidR="00405EC7" w:rsidRDefault="00EE3AAB">
          <w:pPr>
            <w:pStyle w:val="TOC2"/>
            <w:rPr>
              <w:rFonts w:eastAsiaTheme="minorEastAsia" w:cstheme="minorBidi"/>
              <w:smallCaps w:val="0"/>
              <w:szCs w:val="22"/>
            </w:rPr>
          </w:pPr>
          <w:hyperlink w:anchor="_Toc513640254" w:history="1">
            <w:r w:rsidR="00405EC7" w:rsidRPr="00A02B41">
              <w:rPr>
                <w:rStyle w:val="Hyperlink"/>
              </w:rPr>
              <w:t>14.1. Dag 55 (23-4)</w:t>
            </w:r>
            <w:r w:rsidR="00405EC7">
              <w:rPr>
                <w:webHidden/>
              </w:rPr>
              <w:tab/>
            </w:r>
            <w:r w:rsidR="00405EC7">
              <w:rPr>
                <w:webHidden/>
              </w:rPr>
              <w:fldChar w:fldCharType="begin"/>
            </w:r>
            <w:r w:rsidR="00405EC7">
              <w:rPr>
                <w:webHidden/>
              </w:rPr>
              <w:instrText xml:space="preserve"> PAGEREF _Toc513640254 \h </w:instrText>
            </w:r>
            <w:r w:rsidR="00405EC7">
              <w:rPr>
                <w:webHidden/>
              </w:rPr>
            </w:r>
            <w:r w:rsidR="00405EC7">
              <w:rPr>
                <w:webHidden/>
              </w:rPr>
              <w:fldChar w:fldCharType="separate"/>
            </w:r>
            <w:r w:rsidR="00405EC7">
              <w:rPr>
                <w:webHidden/>
              </w:rPr>
              <w:t>39</w:t>
            </w:r>
            <w:r w:rsidR="00405EC7">
              <w:rPr>
                <w:webHidden/>
              </w:rPr>
              <w:fldChar w:fldCharType="end"/>
            </w:r>
          </w:hyperlink>
        </w:p>
        <w:p w14:paraId="09310D97" w14:textId="2BC194E7" w:rsidR="00405EC7" w:rsidRDefault="00EE3AAB">
          <w:pPr>
            <w:pStyle w:val="TOC2"/>
            <w:rPr>
              <w:rFonts w:eastAsiaTheme="minorEastAsia" w:cstheme="minorBidi"/>
              <w:smallCaps w:val="0"/>
              <w:szCs w:val="22"/>
            </w:rPr>
          </w:pPr>
          <w:hyperlink w:anchor="_Toc513640255" w:history="1">
            <w:r w:rsidR="00405EC7" w:rsidRPr="00A02B41">
              <w:rPr>
                <w:rStyle w:val="Hyperlink"/>
              </w:rPr>
              <w:t>14.2. Dag 56 (24-4)</w:t>
            </w:r>
            <w:r w:rsidR="00405EC7">
              <w:rPr>
                <w:webHidden/>
              </w:rPr>
              <w:tab/>
            </w:r>
            <w:r w:rsidR="00405EC7">
              <w:rPr>
                <w:webHidden/>
              </w:rPr>
              <w:fldChar w:fldCharType="begin"/>
            </w:r>
            <w:r w:rsidR="00405EC7">
              <w:rPr>
                <w:webHidden/>
              </w:rPr>
              <w:instrText xml:space="preserve"> PAGEREF _Toc513640255 \h </w:instrText>
            </w:r>
            <w:r w:rsidR="00405EC7">
              <w:rPr>
                <w:webHidden/>
              </w:rPr>
            </w:r>
            <w:r w:rsidR="00405EC7">
              <w:rPr>
                <w:webHidden/>
              </w:rPr>
              <w:fldChar w:fldCharType="separate"/>
            </w:r>
            <w:r w:rsidR="00405EC7">
              <w:rPr>
                <w:webHidden/>
              </w:rPr>
              <w:t>39</w:t>
            </w:r>
            <w:r w:rsidR="00405EC7">
              <w:rPr>
                <w:webHidden/>
              </w:rPr>
              <w:fldChar w:fldCharType="end"/>
            </w:r>
          </w:hyperlink>
        </w:p>
        <w:p w14:paraId="39E30ED5" w14:textId="47797ABE" w:rsidR="00405EC7" w:rsidRDefault="00EE3AAB">
          <w:pPr>
            <w:pStyle w:val="TOC2"/>
            <w:rPr>
              <w:rFonts w:eastAsiaTheme="minorEastAsia" w:cstheme="minorBidi"/>
              <w:smallCaps w:val="0"/>
              <w:szCs w:val="22"/>
            </w:rPr>
          </w:pPr>
          <w:hyperlink w:anchor="_Toc513640256" w:history="1">
            <w:r w:rsidR="00405EC7" w:rsidRPr="00A02B41">
              <w:rPr>
                <w:rStyle w:val="Hyperlink"/>
              </w:rPr>
              <w:t>14.3. Dag 57 (25-4)</w:t>
            </w:r>
            <w:r w:rsidR="00405EC7">
              <w:rPr>
                <w:webHidden/>
              </w:rPr>
              <w:tab/>
            </w:r>
            <w:r w:rsidR="00405EC7">
              <w:rPr>
                <w:webHidden/>
              </w:rPr>
              <w:fldChar w:fldCharType="begin"/>
            </w:r>
            <w:r w:rsidR="00405EC7">
              <w:rPr>
                <w:webHidden/>
              </w:rPr>
              <w:instrText xml:space="preserve"> PAGEREF _Toc513640256 \h </w:instrText>
            </w:r>
            <w:r w:rsidR="00405EC7">
              <w:rPr>
                <w:webHidden/>
              </w:rPr>
            </w:r>
            <w:r w:rsidR="00405EC7">
              <w:rPr>
                <w:webHidden/>
              </w:rPr>
              <w:fldChar w:fldCharType="separate"/>
            </w:r>
            <w:r w:rsidR="00405EC7">
              <w:rPr>
                <w:webHidden/>
              </w:rPr>
              <w:t>40</w:t>
            </w:r>
            <w:r w:rsidR="00405EC7">
              <w:rPr>
                <w:webHidden/>
              </w:rPr>
              <w:fldChar w:fldCharType="end"/>
            </w:r>
          </w:hyperlink>
        </w:p>
        <w:p w14:paraId="56BCC4F7" w14:textId="049D7C75" w:rsidR="00405EC7" w:rsidRDefault="00EE3AAB">
          <w:pPr>
            <w:pStyle w:val="TOC2"/>
            <w:rPr>
              <w:rFonts w:eastAsiaTheme="minorEastAsia" w:cstheme="minorBidi"/>
              <w:smallCaps w:val="0"/>
              <w:szCs w:val="22"/>
            </w:rPr>
          </w:pPr>
          <w:hyperlink w:anchor="_Toc513640257" w:history="1">
            <w:r w:rsidR="00405EC7" w:rsidRPr="00A02B41">
              <w:rPr>
                <w:rStyle w:val="Hyperlink"/>
              </w:rPr>
              <w:t>14.4. Dag 58 (26-4)</w:t>
            </w:r>
            <w:r w:rsidR="00405EC7">
              <w:rPr>
                <w:webHidden/>
              </w:rPr>
              <w:tab/>
            </w:r>
            <w:r w:rsidR="00405EC7">
              <w:rPr>
                <w:webHidden/>
              </w:rPr>
              <w:fldChar w:fldCharType="begin"/>
            </w:r>
            <w:r w:rsidR="00405EC7">
              <w:rPr>
                <w:webHidden/>
              </w:rPr>
              <w:instrText xml:space="preserve"> PAGEREF _Toc513640257 \h </w:instrText>
            </w:r>
            <w:r w:rsidR="00405EC7">
              <w:rPr>
                <w:webHidden/>
              </w:rPr>
            </w:r>
            <w:r w:rsidR="00405EC7">
              <w:rPr>
                <w:webHidden/>
              </w:rPr>
              <w:fldChar w:fldCharType="separate"/>
            </w:r>
            <w:r w:rsidR="00405EC7">
              <w:rPr>
                <w:webHidden/>
              </w:rPr>
              <w:t>40</w:t>
            </w:r>
            <w:r w:rsidR="00405EC7">
              <w:rPr>
                <w:webHidden/>
              </w:rPr>
              <w:fldChar w:fldCharType="end"/>
            </w:r>
          </w:hyperlink>
        </w:p>
        <w:p w14:paraId="22DD0B6D" w14:textId="0E3F48F2" w:rsidR="00405EC7" w:rsidRDefault="00EE3AAB">
          <w:pPr>
            <w:pStyle w:val="TOC1"/>
            <w:rPr>
              <w:rFonts w:eastAsiaTheme="minorEastAsia" w:cstheme="minorBidi"/>
              <w:b w:val="0"/>
              <w:smallCaps w:val="0"/>
            </w:rPr>
          </w:pPr>
          <w:hyperlink w:anchor="_Toc513640258" w:history="1">
            <w:r w:rsidR="00405EC7" w:rsidRPr="00A02B41">
              <w:rPr>
                <w:rStyle w:val="Hyperlink"/>
              </w:rPr>
              <w:t>15. Week 13 (30-4-2018)</w:t>
            </w:r>
            <w:r w:rsidR="00405EC7">
              <w:rPr>
                <w:webHidden/>
              </w:rPr>
              <w:tab/>
            </w:r>
            <w:r w:rsidR="00405EC7">
              <w:rPr>
                <w:webHidden/>
              </w:rPr>
              <w:fldChar w:fldCharType="begin"/>
            </w:r>
            <w:r w:rsidR="00405EC7">
              <w:rPr>
                <w:webHidden/>
              </w:rPr>
              <w:instrText xml:space="preserve"> PAGEREF _Toc513640258 \h </w:instrText>
            </w:r>
            <w:r w:rsidR="00405EC7">
              <w:rPr>
                <w:webHidden/>
              </w:rPr>
            </w:r>
            <w:r w:rsidR="00405EC7">
              <w:rPr>
                <w:webHidden/>
              </w:rPr>
              <w:fldChar w:fldCharType="separate"/>
            </w:r>
            <w:r w:rsidR="00405EC7">
              <w:rPr>
                <w:webHidden/>
              </w:rPr>
              <w:t>41</w:t>
            </w:r>
            <w:r w:rsidR="00405EC7">
              <w:rPr>
                <w:webHidden/>
              </w:rPr>
              <w:fldChar w:fldCharType="end"/>
            </w:r>
          </w:hyperlink>
        </w:p>
        <w:p w14:paraId="150C2A52" w14:textId="03FCF77C" w:rsidR="00405EC7" w:rsidRDefault="00EE3AAB">
          <w:pPr>
            <w:pStyle w:val="TOC2"/>
            <w:rPr>
              <w:rFonts w:eastAsiaTheme="minorEastAsia" w:cstheme="minorBidi"/>
              <w:smallCaps w:val="0"/>
              <w:szCs w:val="22"/>
            </w:rPr>
          </w:pPr>
          <w:hyperlink w:anchor="_Toc513640259" w:history="1">
            <w:r w:rsidR="00405EC7" w:rsidRPr="00A02B41">
              <w:rPr>
                <w:rStyle w:val="Hyperlink"/>
              </w:rPr>
              <w:t>15.1. Dag 59 (30-4)</w:t>
            </w:r>
            <w:r w:rsidR="00405EC7">
              <w:rPr>
                <w:webHidden/>
              </w:rPr>
              <w:tab/>
            </w:r>
            <w:r w:rsidR="00405EC7">
              <w:rPr>
                <w:webHidden/>
              </w:rPr>
              <w:fldChar w:fldCharType="begin"/>
            </w:r>
            <w:r w:rsidR="00405EC7">
              <w:rPr>
                <w:webHidden/>
              </w:rPr>
              <w:instrText xml:space="preserve"> PAGEREF _Toc513640259 \h </w:instrText>
            </w:r>
            <w:r w:rsidR="00405EC7">
              <w:rPr>
                <w:webHidden/>
              </w:rPr>
            </w:r>
            <w:r w:rsidR="00405EC7">
              <w:rPr>
                <w:webHidden/>
              </w:rPr>
              <w:fldChar w:fldCharType="separate"/>
            </w:r>
            <w:r w:rsidR="00405EC7">
              <w:rPr>
                <w:webHidden/>
              </w:rPr>
              <w:t>41</w:t>
            </w:r>
            <w:r w:rsidR="00405EC7">
              <w:rPr>
                <w:webHidden/>
              </w:rPr>
              <w:fldChar w:fldCharType="end"/>
            </w:r>
          </w:hyperlink>
        </w:p>
        <w:p w14:paraId="0EC0377A" w14:textId="47D700AB" w:rsidR="00405EC7" w:rsidRDefault="00EE3AAB">
          <w:pPr>
            <w:pStyle w:val="TOC2"/>
            <w:rPr>
              <w:rFonts w:eastAsiaTheme="minorEastAsia" w:cstheme="minorBidi"/>
              <w:smallCaps w:val="0"/>
              <w:szCs w:val="22"/>
            </w:rPr>
          </w:pPr>
          <w:hyperlink w:anchor="_Toc513640260" w:history="1">
            <w:r w:rsidR="00405EC7" w:rsidRPr="00A02B41">
              <w:rPr>
                <w:rStyle w:val="Hyperlink"/>
              </w:rPr>
              <w:t>15.2. Dag 60 (1-5)</w:t>
            </w:r>
            <w:r w:rsidR="00405EC7">
              <w:rPr>
                <w:webHidden/>
              </w:rPr>
              <w:tab/>
            </w:r>
            <w:r w:rsidR="00405EC7">
              <w:rPr>
                <w:webHidden/>
              </w:rPr>
              <w:fldChar w:fldCharType="begin"/>
            </w:r>
            <w:r w:rsidR="00405EC7">
              <w:rPr>
                <w:webHidden/>
              </w:rPr>
              <w:instrText xml:space="preserve"> PAGEREF _Toc513640260 \h </w:instrText>
            </w:r>
            <w:r w:rsidR="00405EC7">
              <w:rPr>
                <w:webHidden/>
              </w:rPr>
            </w:r>
            <w:r w:rsidR="00405EC7">
              <w:rPr>
                <w:webHidden/>
              </w:rPr>
              <w:fldChar w:fldCharType="separate"/>
            </w:r>
            <w:r w:rsidR="00405EC7">
              <w:rPr>
                <w:webHidden/>
              </w:rPr>
              <w:t>42</w:t>
            </w:r>
            <w:r w:rsidR="00405EC7">
              <w:rPr>
                <w:webHidden/>
              </w:rPr>
              <w:fldChar w:fldCharType="end"/>
            </w:r>
          </w:hyperlink>
        </w:p>
        <w:p w14:paraId="7F1CF2D2" w14:textId="129F0767" w:rsidR="00405EC7" w:rsidRDefault="00EE3AAB">
          <w:pPr>
            <w:pStyle w:val="TOC2"/>
            <w:rPr>
              <w:rFonts w:eastAsiaTheme="minorEastAsia" w:cstheme="minorBidi"/>
              <w:smallCaps w:val="0"/>
              <w:szCs w:val="22"/>
            </w:rPr>
          </w:pPr>
          <w:hyperlink w:anchor="_Toc513640261" w:history="1">
            <w:r w:rsidR="00405EC7" w:rsidRPr="00A02B41">
              <w:rPr>
                <w:rStyle w:val="Hyperlink"/>
              </w:rPr>
              <w:t>15.3. Dag 61 (2-5)</w:t>
            </w:r>
            <w:r w:rsidR="00405EC7">
              <w:rPr>
                <w:webHidden/>
              </w:rPr>
              <w:tab/>
            </w:r>
            <w:r w:rsidR="00405EC7">
              <w:rPr>
                <w:webHidden/>
              </w:rPr>
              <w:fldChar w:fldCharType="begin"/>
            </w:r>
            <w:r w:rsidR="00405EC7">
              <w:rPr>
                <w:webHidden/>
              </w:rPr>
              <w:instrText xml:space="preserve"> PAGEREF _Toc513640261 \h </w:instrText>
            </w:r>
            <w:r w:rsidR="00405EC7">
              <w:rPr>
                <w:webHidden/>
              </w:rPr>
            </w:r>
            <w:r w:rsidR="00405EC7">
              <w:rPr>
                <w:webHidden/>
              </w:rPr>
              <w:fldChar w:fldCharType="separate"/>
            </w:r>
            <w:r w:rsidR="00405EC7">
              <w:rPr>
                <w:webHidden/>
              </w:rPr>
              <w:t>43</w:t>
            </w:r>
            <w:r w:rsidR="00405EC7">
              <w:rPr>
                <w:webHidden/>
              </w:rPr>
              <w:fldChar w:fldCharType="end"/>
            </w:r>
          </w:hyperlink>
        </w:p>
        <w:p w14:paraId="149C68A3" w14:textId="567E4A3C" w:rsidR="00405EC7" w:rsidRDefault="00EE3AAB">
          <w:pPr>
            <w:pStyle w:val="TOC2"/>
            <w:rPr>
              <w:rFonts w:eastAsiaTheme="minorEastAsia" w:cstheme="minorBidi"/>
              <w:smallCaps w:val="0"/>
              <w:szCs w:val="22"/>
            </w:rPr>
          </w:pPr>
          <w:hyperlink w:anchor="_Toc513640262" w:history="1">
            <w:r w:rsidR="00405EC7" w:rsidRPr="00A02B41">
              <w:rPr>
                <w:rStyle w:val="Hyperlink"/>
              </w:rPr>
              <w:t>15.4. Dag 62 (3-5)</w:t>
            </w:r>
            <w:r w:rsidR="00405EC7">
              <w:rPr>
                <w:webHidden/>
              </w:rPr>
              <w:tab/>
            </w:r>
            <w:r w:rsidR="00405EC7">
              <w:rPr>
                <w:webHidden/>
              </w:rPr>
              <w:fldChar w:fldCharType="begin"/>
            </w:r>
            <w:r w:rsidR="00405EC7">
              <w:rPr>
                <w:webHidden/>
              </w:rPr>
              <w:instrText xml:space="preserve"> PAGEREF _Toc513640262 \h </w:instrText>
            </w:r>
            <w:r w:rsidR="00405EC7">
              <w:rPr>
                <w:webHidden/>
              </w:rPr>
            </w:r>
            <w:r w:rsidR="00405EC7">
              <w:rPr>
                <w:webHidden/>
              </w:rPr>
              <w:fldChar w:fldCharType="separate"/>
            </w:r>
            <w:r w:rsidR="00405EC7">
              <w:rPr>
                <w:webHidden/>
              </w:rPr>
              <w:t>43</w:t>
            </w:r>
            <w:r w:rsidR="00405EC7">
              <w:rPr>
                <w:webHidden/>
              </w:rPr>
              <w:fldChar w:fldCharType="end"/>
            </w:r>
          </w:hyperlink>
        </w:p>
        <w:p w14:paraId="4F6702EA" w14:textId="7E5A1906" w:rsidR="00405EC7" w:rsidRDefault="00EE3AAB">
          <w:pPr>
            <w:pStyle w:val="TOC2"/>
            <w:rPr>
              <w:rFonts w:eastAsiaTheme="minorEastAsia" w:cstheme="minorBidi"/>
              <w:smallCaps w:val="0"/>
              <w:szCs w:val="22"/>
            </w:rPr>
          </w:pPr>
          <w:hyperlink w:anchor="_Toc513640263" w:history="1">
            <w:r w:rsidR="00405EC7" w:rsidRPr="00A02B41">
              <w:rPr>
                <w:rStyle w:val="Hyperlink"/>
              </w:rPr>
              <w:t>15.5. Dag 63 (4-5)</w:t>
            </w:r>
            <w:r w:rsidR="00405EC7">
              <w:rPr>
                <w:webHidden/>
              </w:rPr>
              <w:tab/>
            </w:r>
            <w:r w:rsidR="00405EC7">
              <w:rPr>
                <w:webHidden/>
              </w:rPr>
              <w:fldChar w:fldCharType="begin"/>
            </w:r>
            <w:r w:rsidR="00405EC7">
              <w:rPr>
                <w:webHidden/>
              </w:rPr>
              <w:instrText xml:space="preserve"> PAGEREF _Toc513640263 \h </w:instrText>
            </w:r>
            <w:r w:rsidR="00405EC7">
              <w:rPr>
                <w:webHidden/>
              </w:rPr>
            </w:r>
            <w:r w:rsidR="00405EC7">
              <w:rPr>
                <w:webHidden/>
              </w:rPr>
              <w:fldChar w:fldCharType="separate"/>
            </w:r>
            <w:r w:rsidR="00405EC7">
              <w:rPr>
                <w:webHidden/>
              </w:rPr>
              <w:t>44</w:t>
            </w:r>
            <w:r w:rsidR="00405EC7">
              <w:rPr>
                <w:webHidden/>
              </w:rPr>
              <w:fldChar w:fldCharType="end"/>
            </w:r>
          </w:hyperlink>
        </w:p>
        <w:p w14:paraId="3DE7B2B6" w14:textId="33A3582F" w:rsidR="00405EC7" w:rsidRDefault="00EE3AAB">
          <w:pPr>
            <w:pStyle w:val="TOC1"/>
            <w:rPr>
              <w:rFonts w:eastAsiaTheme="minorEastAsia" w:cstheme="minorBidi"/>
              <w:b w:val="0"/>
              <w:smallCaps w:val="0"/>
            </w:rPr>
          </w:pPr>
          <w:hyperlink w:anchor="_Toc513640264" w:history="1">
            <w:r w:rsidR="00405EC7" w:rsidRPr="00A02B41">
              <w:rPr>
                <w:rStyle w:val="Hyperlink"/>
              </w:rPr>
              <w:t>16. Week 14 (7-5-2018)</w:t>
            </w:r>
            <w:r w:rsidR="00405EC7">
              <w:rPr>
                <w:webHidden/>
              </w:rPr>
              <w:tab/>
            </w:r>
            <w:r w:rsidR="00405EC7">
              <w:rPr>
                <w:webHidden/>
              </w:rPr>
              <w:fldChar w:fldCharType="begin"/>
            </w:r>
            <w:r w:rsidR="00405EC7">
              <w:rPr>
                <w:webHidden/>
              </w:rPr>
              <w:instrText xml:space="preserve"> PAGEREF _Toc513640264 \h </w:instrText>
            </w:r>
            <w:r w:rsidR="00405EC7">
              <w:rPr>
                <w:webHidden/>
              </w:rPr>
            </w:r>
            <w:r w:rsidR="00405EC7">
              <w:rPr>
                <w:webHidden/>
              </w:rPr>
              <w:fldChar w:fldCharType="separate"/>
            </w:r>
            <w:r w:rsidR="00405EC7">
              <w:rPr>
                <w:webHidden/>
              </w:rPr>
              <w:t>45</w:t>
            </w:r>
            <w:r w:rsidR="00405EC7">
              <w:rPr>
                <w:webHidden/>
              </w:rPr>
              <w:fldChar w:fldCharType="end"/>
            </w:r>
          </w:hyperlink>
        </w:p>
        <w:p w14:paraId="7CBFB293" w14:textId="70D90097" w:rsidR="00405EC7" w:rsidRDefault="00EE3AAB">
          <w:pPr>
            <w:pStyle w:val="TOC2"/>
            <w:rPr>
              <w:rFonts w:eastAsiaTheme="minorEastAsia" w:cstheme="minorBidi"/>
              <w:smallCaps w:val="0"/>
              <w:szCs w:val="22"/>
            </w:rPr>
          </w:pPr>
          <w:hyperlink w:anchor="_Toc513640265" w:history="1">
            <w:r w:rsidR="00405EC7" w:rsidRPr="00A02B41">
              <w:rPr>
                <w:rStyle w:val="Hyperlink"/>
              </w:rPr>
              <w:t>16.1. Dag 64 (7-5)</w:t>
            </w:r>
            <w:r w:rsidR="00405EC7">
              <w:rPr>
                <w:webHidden/>
              </w:rPr>
              <w:tab/>
            </w:r>
            <w:r w:rsidR="00405EC7">
              <w:rPr>
                <w:webHidden/>
              </w:rPr>
              <w:fldChar w:fldCharType="begin"/>
            </w:r>
            <w:r w:rsidR="00405EC7">
              <w:rPr>
                <w:webHidden/>
              </w:rPr>
              <w:instrText xml:space="preserve"> PAGEREF _Toc513640265 \h </w:instrText>
            </w:r>
            <w:r w:rsidR="00405EC7">
              <w:rPr>
                <w:webHidden/>
              </w:rPr>
            </w:r>
            <w:r w:rsidR="00405EC7">
              <w:rPr>
                <w:webHidden/>
              </w:rPr>
              <w:fldChar w:fldCharType="separate"/>
            </w:r>
            <w:r w:rsidR="00405EC7">
              <w:rPr>
                <w:webHidden/>
              </w:rPr>
              <w:t>45</w:t>
            </w:r>
            <w:r w:rsidR="00405EC7">
              <w:rPr>
                <w:webHidden/>
              </w:rPr>
              <w:fldChar w:fldCharType="end"/>
            </w:r>
          </w:hyperlink>
        </w:p>
        <w:p w14:paraId="6132B606" w14:textId="3408EEC0" w:rsidR="00405EC7" w:rsidRDefault="00EE3AAB">
          <w:pPr>
            <w:pStyle w:val="TOC2"/>
            <w:rPr>
              <w:rFonts w:eastAsiaTheme="minorEastAsia" w:cstheme="minorBidi"/>
              <w:smallCaps w:val="0"/>
              <w:szCs w:val="22"/>
            </w:rPr>
          </w:pPr>
          <w:hyperlink w:anchor="_Toc513640266" w:history="1">
            <w:r w:rsidR="00405EC7" w:rsidRPr="00A02B41">
              <w:rPr>
                <w:rStyle w:val="Hyperlink"/>
              </w:rPr>
              <w:t>16.2. Dag 65 (8-5)</w:t>
            </w:r>
            <w:r w:rsidR="00405EC7">
              <w:rPr>
                <w:webHidden/>
              </w:rPr>
              <w:tab/>
            </w:r>
            <w:r w:rsidR="00405EC7">
              <w:rPr>
                <w:webHidden/>
              </w:rPr>
              <w:fldChar w:fldCharType="begin"/>
            </w:r>
            <w:r w:rsidR="00405EC7">
              <w:rPr>
                <w:webHidden/>
              </w:rPr>
              <w:instrText xml:space="preserve"> PAGEREF _Toc513640266 \h </w:instrText>
            </w:r>
            <w:r w:rsidR="00405EC7">
              <w:rPr>
                <w:webHidden/>
              </w:rPr>
            </w:r>
            <w:r w:rsidR="00405EC7">
              <w:rPr>
                <w:webHidden/>
              </w:rPr>
              <w:fldChar w:fldCharType="separate"/>
            </w:r>
            <w:r w:rsidR="00405EC7">
              <w:rPr>
                <w:webHidden/>
              </w:rPr>
              <w:t>46</w:t>
            </w:r>
            <w:r w:rsidR="00405EC7">
              <w:rPr>
                <w:webHidden/>
              </w:rPr>
              <w:fldChar w:fldCharType="end"/>
            </w:r>
          </w:hyperlink>
        </w:p>
        <w:p w14:paraId="717DF17F" w14:textId="0702A346" w:rsidR="00405EC7" w:rsidRDefault="00EE3AAB">
          <w:pPr>
            <w:pStyle w:val="TOC2"/>
            <w:rPr>
              <w:rFonts w:eastAsiaTheme="minorEastAsia" w:cstheme="minorBidi"/>
              <w:smallCaps w:val="0"/>
              <w:szCs w:val="22"/>
            </w:rPr>
          </w:pPr>
          <w:hyperlink w:anchor="_Toc513640267" w:history="1">
            <w:r w:rsidR="00405EC7" w:rsidRPr="00A02B41">
              <w:rPr>
                <w:rStyle w:val="Hyperlink"/>
              </w:rPr>
              <w:t>16.3. Dag 66 (9-5)</w:t>
            </w:r>
            <w:r w:rsidR="00405EC7">
              <w:rPr>
                <w:webHidden/>
              </w:rPr>
              <w:tab/>
            </w:r>
            <w:r w:rsidR="00405EC7">
              <w:rPr>
                <w:webHidden/>
              </w:rPr>
              <w:fldChar w:fldCharType="begin"/>
            </w:r>
            <w:r w:rsidR="00405EC7">
              <w:rPr>
                <w:webHidden/>
              </w:rPr>
              <w:instrText xml:space="preserve"> PAGEREF _Toc513640267 \h </w:instrText>
            </w:r>
            <w:r w:rsidR="00405EC7">
              <w:rPr>
                <w:webHidden/>
              </w:rPr>
            </w:r>
            <w:r w:rsidR="00405EC7">
              <w:rPr>
                <w:webHidden/>
              </w:rPr>
              <w:fldChar w:fldCharType="separate"/>
            </w:r>
            <w:r w:rsidR="00405EC7">
              <w:rPr>
                <w:webHidden/>
              </w:rPr>
              <w:t>46</w:t>
            </w:r>
            <w:r w:rsidR="00405EC7">
              <w:rPr>
                <w:webHidden/>
              </w:rPr>
              <w:fldChar w:fldCharType="end"/>
            </w:r>
          </w:hyperlink>
        </w:p>
        <w:p w14:paraId="74ED2DB1" w14:textId="13E9D596" w:rsidR="00825084" w:rsidRPr="002F0192" w:rsidRDefault="00595931">
          <w:pPr>
            <w:rPr>
              <w:b/>
              <w:bCs/>
              <w:lang w:val="en-GB"/>
            </w:rPr>
          </w:pPr>
          <w:r w:rsidRPr="009B68A6">
            <w:rPr>
              <w:b/>
              <w:bCs/>
            </w:rPr>
            <w:fldChar w:fldCharType="end"/>
          </w:r>
        </w:p>
        <w:p w14:paraId="49FEC714" w14:textId="77777777" w:rsidR="00595931" w:rsidRDefault="00EE3AAB"/>
      </w:sdtContent>
    </w:sdt>
    <w:p w14:paraId="4E2813C5" w14:textId="77777777" w:rsidR="002F0192" w:rsidRDefault="003A0D32" w:rsidP="00825084">
      <w:bookmarkStart w:id="5" w:name="_Toc483012340"/>
      <w:bookmarkStart w:id="6" w:name="_Toc523036245"/>
      <w:bookmarkStart w:id="7" w:name="_Toc523045080"/>
      <w:bookmarkStart w:id="8" w:name="_Toc306788995"/>
      <w:r>
        <w:br w:type="page"/>
      </w:r>
    </w:p>
    <w:p w14:paraId="728B4DAC" w14:textId="77777777" w:rsidR="00825084" w:rsidRDefault="003A0D32" w:rsidP="002F0192">
      <w:pPr>
        <w:pStyle w:val="Heading1"/>
      </w:pPr>
      <w:bookmarkStart w:id="9" w:name="_Toc513640187"/>
      <w:r>
        <w:lastRenderedPageBreak/>
        <w:t>Inleiding</w:t>
      </w:r>
      <w:bookmarkEnd w:id="9"/>
    </w:p>
    <w:p w14:paraId="652FA8E8" w14:textId="77777777" w:rsidR="002F0192" w:rsidRDefault="002F0192" w:rsidP="00825084"/>
    <w:bookmarkEnd w:id="5"/>
    <w:bookmarkEnd w:id="6"/>
    <w:bookmarkEnd w:id="7"/>
    <w:bookmarkEnd w:id="8"/>
    <w:p w14:paraId="706FBBFF" w14:textId="77777777" w:rsidR="003A0D32" w:rsidRDefault="003A0D32" w:rsidP="003A0D32">
      <w:r>
        <w:t>Dit document is door de stagiair opgesteld om bij te houden welke werkzaamheden er per dag verricht zijn. Dit kan een opsomming zijn of een paar aantekeningen tot een heel verhaal.</w:t>
      </w:r>
    </w:p>
    <w:p w14:paraId="098C1F2D" w14:textId="77777777" w:rsidR="003A0D32" w:rsidRDefault="003A0D32" w:rsidP="003A0D32">
      <w:r>
        <w:t>Dit document is bedoelt om de stagiair en de begeleidend docent en/of de begeleidende van het bedrijf een beter inzicht te geven van waar de stagiair mee bezig is mocht dit gewenst zijn.</w:t>
      </w:r>
    </w:p>
    <w:p w14:paraId="5F94A670" w14:textId="77777777" w:rsidR="003A0D32" w:rsidRDefault="003A0D32" w:rsidP="003A0D32">
      <w:r>
        <w:t>Per dag kunnen de volgende zaken van toepassing zijn:</w:t>
      </w:r>
    </w:p>
    <w:p w14:paraId="64C1ED27" w14:textId="77777777" w:rsidR="003A0D32" w:rsidRDefault="003A0D32" w:rsidP="003A0D32">
      <w:pPr>
        <w:pStyle w:val="ListParagraph"/>
        <w:numPr>
          <w:ilvl w:val="0"/>
          <w:numId w:val="133"/>
        </w:numPr>
        <w:spacing w:after="160" w:line="259" w:lineRule="auto"/>
      </w:pPr>
      <w:r>
        <w:t>Bijzonderheden</w:t>
      </w:r>
    </w:p>
    <w:p w14:paraId="7EB3E288" w14:textId="77777777" w:rsidR="003A0D32" w:rsidRDefault="003A0D32" w:rsidP="003A0D32">
      <w:pPr>
        <w:pStyle w:val="ListParagraph"/>
        <w:numPr>
          <w:ilvl w:val="0"/>
          <w:numId w:val="133"/>
        </w:numPr>
        <w:spacing w:after="160" w:line="259" w:lineRule="auto"/>
      </w:pPr>
      <w:r>
        <w:t>Gesprekken</w:t>
      </w:r>
    </w:p>
    <w:p w14:paraId="560674CA" w14:textId="77777777" w:rsidR="003A0D32" w:rsidRDefault="003A0D32" w:rsidP="003A0D32">
      <w:pPr>
        <w:pStyle w:val="ListParagraph"/>
        <w:numPr>
          <w:ilvl w:val="0"/>
          <w:numId w:val="133"/>
        </w:numPr>
        <w:spacing w:after="160" w:line="259" w:lineRule="auto"/>
      </w:pPr>
      <w:r>
        <w:t>Uitdagingen</w:t>
      </w:r>
    </w:p>
    <w:p w14:paraId="50BB4D1D" w14:textId="77777777" w:rsidR="003A0D32" w:rsidRDefault="003A0D32" w:rsidP="003A0D32">
      <w:pPr>
        <w:pStyle w:val="ListParagraph"/>
        <w:numPr>
          <w:ilvl w:val="0"/>
          <w:numId w:val="133"/>
        </w:numPr>
        <w:spacing w:after="160" w:line="259" w:lineRule="auto"/>
      </w:pPr>
      <w:r>
        <w:t>Problemen</w:t>
      </w:r>
    </w:p>
    <w:p w14:paraId="3C8A224F" w14:textId="77777777" w:rsidR="003A0D32" w:rsidRDefault="003A0D32" w:rsidP="003A0D32">
      <w:pPr>
        <w:pStyle w:val="ListParagraph"/>
        <w:numPr>
          <w:ilvl w:val="0"/>
          <w:numId w:val="133"/>
        </w:numPr>
        <w:spacing w:after="160" w:line="259" w:lineRule="auto"/>
      </w:pPr>
      <w:r>
        <w:t>Oplossingen</w:t>
      </w:r>
    </w:p>
    <w:p w14:paraId="1A530333" w14:textId="77777777" w:rsidR="003A0D32" w:rsidRDefault="003A0D32" w:rsidP="003A0D32">
      <w:pPr>
        <w:pStyle w:val="ListParagraph"/>
        <w:numPr>
          <w:ilvl w:val="0"/>
          <w:numId w:val="133"/>
        </w:numPr>
        <w:spacing w:after="160" w:line="259" w:lineRule="auto"/>
      </w:pPr>
      <w:r>
        <w:t>Andere zaken</w:t>
      </w:r>
    </w:p>
    <w:p w14:paraId="7DAE6E7A" w14:textId="77777777" w:rsidR="003A0D32" w:rsidRPr="00313F91" w:rsidRDefault="003A0D32" w:rsidP="003A0D32">
      <w:pPr>
        <w:rPr>
          <w:b/>
        </w:rPr>
      </w:pPr>
      <w:r w:rsidRPr="00313F91">
        <w:rPr>
          <w:b/>
        </w:rPr>
        <w:t>Bijzonderheden</w:t>
      </w:r>
    </w:p>
    <w:p w14:paraId="27D12BF1" w14:textId="77777777" w:rsidR="003A0D32" w:rsidRDefault="003A0D32" w:rsidP="003A0D32">
      <w:r>
        <w:t>Dit zijn dingen die normaal niet tot enkele keren maar zouden moeten voorkomen. Denk hierbij aan het begin van de stage of een terugkomdag op school.</w:t>
      </w:r>
    </w:p>
    <w:p w14:paraId="1E8F8C80" w14:textId="77777777" w:rsidR="003A0D32" w:rsidRDefault="003A0D32" w:rsidP="003A0D32"/>
    <w:p w14:paraId="040DDD13" w14:textId="77777777" w:rsidR="003A0D32" w:rsidRDefault="003A0D32" w:rsidP="003A0D32">
      <w:pPr>
        <w:rPr>
          <w:b/>
        </w:rPr>
      </w:pPr>
      <w:r w:rsidRPr="00313F91">
        <w:rPr>
          <w:b/>
        </w:rPr>
        <w:t>Gesprekken</w:t>
      </w:r>
    </w:p>
    <w:p w14:paraId="22E6DBD3" w14:textId="77777777" w:rsidR="003A0D32" w:rsidRPr="00FA29A2" w:rsidRDefault="003A0D32" w:rsidP="003A0D32">
      <w:r w:rsidRPr="00FA29A2">
        <w:t>Dit zijn belangrijke gesprekken over de stage of de stageopdracht met de opdrachtgever of andere stakeholders van het product. Hierin wordt beschreven met wie er een gesprek gevoerd is waarover en een korte samenvatting.</w:t>
      </w:r>
    </w:p>
    <w:p w14:paraId="0D8BF0CB" w14:textId="77777777" w:rsidR="003A0D32" w:rsidRDefault="003A0D32" w:rsidP="003A0D32"/>
    <w:p w14:paraId="4CA145A1" w14:textId="77777777" w:rsidR="003A0D32" w:rsidRDefault="003A0D32" w:rsidP="003A0D32">
      <w:pPr>
        <w:rPr>
          <w:b/>
        </w:rPr>
      </w:pPr>
      <w:r w:rsidRPr="00313F91">
        <w:rPr>
          <w:b/>
        </w:rPr>
        <w:t>Uitdagingen</w:t>
      </w:r>
    </w:p>
    <w:p w14:paraId="61F91FEE" w14:textId="77777777" w:rsidR="003A0D32" w:rsidRPr="00FA29A2" w:rsidRDefault="003A0D32" w:rsidP="003A0D32">
      <w:r w:rsidRPr="00FA29A2">
        <w:t>Dit zijn voornamelijk nieuwe dingen die tijdens de stage ontdekt worden. Dit kunnen nieuwe programmeer technieken zijn of nieuwe theorie. Het is in ieder geval iets onbekends dat om kan slaan in een probleem.</w:t>
      </w:r>
    </w:p>
    <w:p w14:paraId="2D4AE3A0" w14:textId="77777777" w:rsidR="003A0D32" w:rsidRDefault="003A0D32" w:rsidP="003A0D32"/>
    <w:p w14:paraId="2D0B35C3" w14:textId="77777777" w:rsidR="003A0D32" w:rsidRDefault="003A0D32" w:rsidP="003A0D32">
      <w:pPr>
        <w:rPr>
          <w:b/>
        </w:rPr>
      </w:pPr>
      <w:r w:rsidRPr="00313F91">
        <w:rPr>
          <w:b/>
        </w:rPr>
        <w:t>Problemen</w:t>
      </w:r>
    </w:p>
    <w:p w14:paraId="221A3C01" w14:textId="1B8E411B" w:rsidR="003A0D32" w:rsidRPr="00A5249B" w:rsidRDefault="003A0D32" w:rsidP="003A0D32">
      <w:r w:rsidRPr="00A5249B">
        <w:t>Dit zijn uitdagingen die verder onderzoek nodig zullen hebben of het</w:t>
      </w:r>
      <w:r w:rsidR="00C024DA">
        <w:t xml:space="preserve"> kan</w:t>
      </w:r>
      <w:r w:rsidRPr="00A5249B">
        <w:t xml:space="preserve"> zoiets betreffen als een miscommunicatie waardoor zaken moeilijker verlopen. Het is in ieder geval een taak of klus waardoor meer tijd kwijt is dan gedacht.</w:t>
      </w:r>
    </w:p>
    <w:p w14:paraId="637CB4BF" w14:textId="77777777" w:rsidR="003A0D32" w:rsidRDefault="003A0D32" w:rsidP="003A0D32"/>
    <w:p w14:paraId="422F010B" w14:textId="77777777" w:rsidR="003A0D32" w:rsidRDefault="003A0D32" w:rsidP="003A0D32">
      <w:pPr>
        <w:rPr>
          <w:b/>
        </w:rPr>
      </w:pPr>
      <w:r w:rsidRPr="00313F91">
        <w:rPr>
          <w:b/>
        </w:rPr>
        <w:t>Oplossingen</w:t>
      </w:r>
    </w:p>
    <w:p w14:paraId="2047CDED" w14:textId="77777777" w:rsidR="003A0D32" w:rsidRPr="00EF5F1C" w:rsidRDefault="003A0D32" w:rsidP="003A0D32">
      <w:r w:rsidRPr="00EF5F1C">
        <w:t>Problemen waarvoor een oplossing is gevonden staan hier beschreven. Dit kunnen ook problemen zijn van een dag of een week geleden. De datum van het probleem zal erbij vermeld worden tenzij het dezelfde dag betreft.</w:t>
      </w:r>
    </w:p>
    <w:p w14:paraId="7DB3C925" w14:textId="77777777" w:rsidR="003A0D32" w:rsidRDefault="003A0D32" w:rsidP="003A0D32"/>
    <w:p w14:paraId="75389EA7" w14:textId="77777777" w:rsidR="003A0D32" w:rsidRPr="005B66B6" w:rsidRDefault="003A0D32" w:rsidP="003A0D32">
      <w:pPr>
        <w:rPr>
          <w:b/>
        </w:rPr>
      </w:pPr>
      <w:r w:rsidRPr="005B66B6">
        <w:rPr>
          <w:b/>
        </w:rPr>
        <w:t>Andere zaken</w:t>
      </w:r>
    </w:p>
    <w:p w14:paraId="182B6395" w14:textId="77777777" w:rsidR="003A0D32" w:rsidRPr="005B66B6" w:rsidRDefault="003A0D32" w:rsidP="003A0D32">
      <w:r w:rsidRPr="005B66B6">
        <w:t>Mocht er hele rare dingen voorkomen of dingen die buiten de stage om de stage beïnvloeden op een negatief of positieve manier dan zullen die hier vermeld worden. Denk hierbij bijvoorbeeld aan een bijbaan in het weekend waarin de stagiair iets leert wat bij de stage van nut kan zijn.</w:t>
      </w:r>
    </w:p>
    <w:p w14:paraId="539808CB" w14:textId="77777777" w:rsidR="003A0D32" w:rsidRDefault="003A0D32">
      <w:r>
        <w:br w:type="page"/>
      </w:r>
    </w:p>
    <w:p w14:paraId="0A964065" w14:textId="2BC1CDC0" w:rsidR="00872140" w:rsidRDefault="00872140" w:rsidP="00872140">
      <w:r>
        <w:lastRenderedPageBreak/>
        <w:t>Natuurlijk kunnen niet alle kopjes per dag elke keer ingevuld worden. Mocht dit het geval zijn dan</w:t>
      </w:r>
      <w:r w:rsidR="0038236B">
        <w:t xml:space="preserve"> worden deze kopjes wegelaten en niet ingevuld </w:t>
      </w:r>
      <w:r>
        <w:t>of het kan voorkomen dat er een hele dag niets speciaals gebeurt is en deze dag zal dus niet worden beschreven.</w:t>
      </w:r>
    </w:p>
    <w:p w14:paraId="413124B4" w14:textId="334B9CFD" w:rsidR="00872140" w:rsidRDefault="00872140" w:rsidP="00872140">
      <w:r>
        <w:t>Ook dan de structuur per dag in de loop van de stage veranderen mocht dit zo zijn dan staat dit vermeld in het versiebeheer</w:t>
      </w:r>
      <w:r w:rsidR="0038236B">
        <w:t>.</w:t>
      </w:r>
    </w:p>
    <w:p w14:paraId="1559E835" w14:textId="77777777" w:rsidR="00872140" w:rsidRDefault="00872140" w:rsidP="00872140"/>
    <w:p w14:paraId="352DF26D" w14:textId="77777777" w:rsidR="00872140" w:rsidRDefault="00872140" w:rsidP="00872140"/>
    <w:p w14:paraId="3EBA09C7" w14:textId="77777777" w:rsidR="00872140" w:rsidRDefault="00872140" w:rsidP="00872140"/>
    <w:p w14:paraId="0215EA64" w14:textId="77777777" w:rsidR="00872140" w:rsidRDefault="00872140" w:rsidP="00872140"/>
    <w:p w14:paraId="1DCDC2AA" w14:textId="77777777" w:rsidR="00872140" w:rsidRDefault="00872140" w:rsidP="00872140">
      <w:r w:rsidRPr="00E47773">
        <w:rPr>
          <w:color w:val="FF0000"/>
        </w:rPr>
        <w:t>*Volgende deel wordt later uit het document verwijderd staat er in als format</w:t>
      </w:r>
    </w:p>
    <w:p w14:paraId="79B1C069" w14:textId="77777777" w:rsidR="00872140" w:rsidRDefault="00872140" w:rsidP="00872140"/>
    <w:p w14:paraId="332F6605" w14:textId="77777777" w:rsidR="00872140" w:rsidRPr="005B66B6" w:rsidRDefault="00872140" w:rsidP="00872140">
      <w:r>
        <w:t>Dag 1</w:t>
      </w:r>
    </w:p>
    <w:p w14:paraId="3C699A9E" w14:textId="77777777" w:rsidR="00872140" w:rsidRDefault="00872140" w:rsidP="00CF7398">
      <w:pPr>
        <w:pStyle w:val="Style1"/>
      </w:pPr>
      <w:r>
        <w:t>Bijzonderheden</w:t>
      </w:r>
    </w:p>
    <w:p w14:paraId="3A5D8035" w14:textId="77777777" w:rsidR="00872140" w:rsidRDefault="00872140" w:rsidP="00CF7398">
      <w:pPr>
        <w:pStyle w:val="Style1"/>
      </w:pPr>
    </w:p>
    <w:p w14:paraId="300C3ECE" w14:textId="77777777" w:rsidR="00872140" w:rsidRDefault="00872140" w:rsidP="00CF7398">
      <w:pPr>
        <w:pStyle w:val="Style1"/>
      </w:pPr>
      <w:r>
        <w:t>Gesprekken</w:t>
      </w:r>
    </w:p>
    <w:p w14:paraId="60D23E99" w14:textId="77777777" w:rsidR="00872140" w:rsidRDefault="00872140" w:rsidP="00CF7398">
      <w:pPr>
        <w:pStyle w:val="Style1"/>
      </w:pPr>
    </w:p>
    <w:p w14:paraId="7CB864A5" w14:textId="77777777" w:rsidR="00872140" w:rsidRDefault="00872140" w:rsidP="00CF7398">
      <w:pPr>
        <w:pStyle w:val="Style1"/>
      </w:pPr>
      <w:r>
        <w:t>Uitdagingen</w:t>
      </w:r>
    </w:p>
    <w:p w14:paraId="48FA11D1" w14:textId="77777777" w:rsidR="00872140" w:rsidRDefault="00872140" w:rsidP="00CF7398">
      <w:pPr>
        <w:pStyle w:val="Style1"/>
      </w:pPr>
    </w:p>
    <w:p w14:paraId="3C8A4CC7" w14:textId="77777777" w:rsidR="00872140" w:rsidRDefault="00872140" w:rsidP="00CF7398">
      <w:pPr>
        <w:pStyle w:val="Style1"/>
      </w:pPr>
      <w:r>
        <w:t>Problemen</w:t>
      </w:r>
    </w:p>
    <w:p w14:paraId="20B03D92" w14:textId="77777777" w:rsidR="00872140" w:rsidRDefault="00872140" w:rsidP="00CF7398">
      <w:pPr>
        <w:pStyle w:val="Style1"/>
      </w:pPr>
    </w:p>
    <w:p w14:paraId="2436C443" w14:textId="77777777" w:rsidR="00872140" w:rsidRDefault="00872140" w:rsidP="00CF7398">
      <w:pPr>
        <w:pStyle w:val="Style1"/>
      </w:pPr>
      <w:r>
        <w:t>Oplossingen</w:t>
      </w:r>
    </w:p>
    <w:p w14:paraId="6413F6FC" w14:textId="77777777" w:rsidR="00872140" w:rsidRDefault="00872140" w:rsidP="00CF7398">
      <w:pPr>
        <w:pStyle w:val="Style1"/>
      </w:pPr>
    </w:p>
    <w:p w14:paraId="6CF707AC" w14:textId="77777777" w:rsidR="00872140" w:rsidRDefault="00872140" w:rsidP="00CF7398">
      <w:pPr>
        <w:pStyle w:val="Style1"/>
      </w:pPr>
      <w:r>
        <w:t>Andere zaken</w:t>
      </w:r>
    </w:p>
    <w:p w14:paraId="5BEE416D" w14:textId="77777777" w:rsidR="00872140" w:rsidRDefault="00872140">
      <w:pPr>
        <w:rPr>
          <w:rFonts w:ascii="Cambria" w:eastAsiaTheme="minorHAnsi" w:hAnsi="Cambria" w:cstheme="minorBidi"/>
          <w:b/>
          <w:color w:val="365F91" w:themeColor="accent1" w:themeShade="BF"/>
          <w:sz w:val="24"/>
          <w:lang w:eastAsia="en-US"/>
        </w:rPr>
      </w:pPr>
      <w:r>
        <w:br w:type="page"/>
      </w:r>
    </w:p>
    <w:p w14:paraId="5E50DAD2" w14:textId="77777777" w:rsidR="00872140" w:rsidRDefault="00872140" w:rsidP="00872140">
      <w:pPr>
        <w:pStyle w:val="Heading1"/>
      </w:pPr>
      <w:bookmarkStart w:id="10" w:name="_Toc505524335"/>
      <w:bookmarkStart w:id="11" w:name="_Toc513640188"/>
      <w:r>
        <w:lastRenderedPageBreak/>
        <w:t>Week 1 (5-2-2018)</w:t>
      </w:r>
      <w:bookmarkEnd w:id="10"/>
      <w:bookmarkEnd w:id="11"/>
    </w:p>
    <w:p w14:paraId="5EE79D87" w14:textId="77777777" w:rsidR="00872140" w:rsidRDefault="00872140" w:rsidP="00872140"/>
    <w:p w14:paraId="76932BD1" w14:textId="7E7B9526" w:rsidR="00872140" w:rsidRDefault="00872140" w:rsidP="00872140">
      <w:pPr>
        <w:pStyle w:val="Heading2"/>
      </w:pPr>
      <w:bookmarkStart w:id="12" w:name="_Toc505524336"/>
      <w:bookmarkStart w:id="13" w:name="_Toc513640189"/>
      <w:r>
        <w:t>Dag 1</w:t>
      </w:r>
      <w:bookmarkEnd w:id="12"/>
      <w:r w:rsidR="00F56458">
        <w:t xml:space="preserve"> (5-2)</w:t>
      </w:r>
      <w:bookmarkEnd w:id="13"/>
    </w:p>
    <w:p w14:paraId="0704E0B9" w14:textId="77777777" w:rsidR="00872140" w:rsidRPr="005B66B6" w:rsidRDefault="00872140" w:rsidP="00872140"/>
    <w:p w14:paraId="612DCCFB" w14:textId="77777777" w:rsidR="00872140" w:rsidRDefault="00872140" w:rsidP="00872140">
      <w:pPr>
        <w:pStyle w:val="Style1"/>
      </w:pPr>
      <w:r>
        <w:t>Bijzonderheden</w:t>
      </w:r>
    </w:p>
    <w:p w14:paraId="351DA6BB" w14:textId="77777777" w:rsidR="00872140" w:rsidRDefault="00872140" w:rsidP="00872140">
      <w:r>
        <w:t xml:space="preserve">Aanvang stage – de stage begint op dit moment en dat is op het begin even wennen, maar al gouw voelde ik me best op mijn gemak in een nieuwe </w:t>
      </w:r>
      <w:r w:rsidR="00121A1E">
        <w:t>werk omgeving.</w:t>
      </w:r>
    </w:p>
    <w:p w14:paraId="4D921CD7" w14:textId="77777777" w:rsidR="00872140" w:rsidRDefault="00872140" w:rsidP="00872140"/>
    <w:p w14:paraId="796933D3" w14:textId="43C8AE7F" w:rsidR="00872140" w:rsidRDefault="00872140" w:rsidP="00872140">
      <w:pPr>
        <w:pStyle w:val="Style1"/>
      </w:pPr>
      <w:r>
        <w:t>Gesprekken</w:t>
      </w:r>
    </w:p>
    <w:p w14:paraId="04DB0A6B" w14:textId="035D34A6" w:rsidR="00CF7398" w:rsidRPr="00F56458" w:rsidRDefault="00CF7398" w:rsidP="00872140">
      <w:pPr>
        <w:pStyle w:val="Style1"/>
        <w:rPr>
          <w:b w:val="0"/>
          <w:sz w:val="22"/>
        </w:rPr>
      </w:pPr>
      <w:r w:rsidRPr="00F56458">
        <w:rPr>
          <w:b w:val="0"/>
          <w:sz w:val="22"/>
        </w:rPr>
        <w:t>Ik heb een introductie gesprek gehad. Hierin werd uitgelegd hoe het bedrijf precies in elkaar stak. Ik heb hier een badge gekregen voor het in/uitklokken en heb uitgelegd gehad over normale dingen zoals pauzes belastingen etc.…</w:t>
      </w:r>
    </w:p>
    <w:p w14:paraId="53F6300B" w14:textId="77777777" w:rsidR="00872140" w:rsidRDefault="00872140" w:rsidP="00872140">
      <w:pPr>
        <w:pStyle w:val="OnderKop"/>
        <w:spacing w:after="0"/>
      </w:pPr>
    </w:p>
    <w:p w14:paraId="269E02B8" w14:textId="70820016" w:rsidR="00872140" w:rsidRDefault="00872140" w:rsidP="00872140">
      <w:pPr>
        <w:pStyle w:val="Style1"/>
      </w:pPr>
      <w:r>
        <w:t>Uitdagingen</w:t>
      </w:r>
    </w:p>
    <w:p w14:paraId="464A4347" w14:textId="2A02B441" w:rsidR="00CF7398" w:rsidRPr="00F56458" w:rsidRDefault="00CF7398" w:rsidP="00872140">
      <w:pPr>
        <w:pStyle w:val="Style1"/>
        <w:rPr>
          <w:b w:val="0"/>
          <w:sz w:val="22"/>
        </w:rPr>
      </w:pPr>
      <w:r w:rsidRPr="00F56458">
        <w:rPr>
          <w:b w:val="0"/>
          <w:sz w:val="22"/>
        </w:rPr>
        <w:t>Het wennen aan een nieuwe omgeving was even een uitdaging, maar dat ging allemaal redelijk vlot. Ik heb een goed werkstation en het doorlezen van de materie gaat mij tot nu prima</w:t>
      </w:r>
      <w:r w:rsidR="00C97A8B" w:rsidRPr="00F56458">
        <w:rPr>
          <w:b w:val="0"/>
          <w:sz w:val="22"/>
        </w:rPr>
        <w:t>.</w:t>
      </w:r>
    </w:p>
    <w:p w14:paraId="16DB15D4" w14:textId="77777777" w:rsidR="00872140" w:rsidRDefault="00872140" w:rsidP="00872140">
      <w:pPr>
        <w:pStyle w:val="OnderKop"/>
        <w:spacing w:after="0"/>
      </w:pPr>
    </w:p>
    <w:p w14:paraId="6DE11658" w14:textId="38873DA4" w:rsidR="00872140" w:rsidRDefault="00872140" w:rsidP="00872140">
      <w:pPr>
        <w:pStyle w:val="Style1"/>
      </w:pPr>
      <w:r>
        <w:t>Problemen</w:t>
      </w:r>
    </w:p>
    <w:p w14:paraId="37549ECF" w14:textId="5CD76B00" w:rsidR="00FF10A2" w:rsidRPr="00F56458" w:rsidRDefault="00FF10A2" w:rsidP="00872140">
      <w:pPr>
        <w:pStyle w:val="Style1"/>
        <w:rPr>
          <w:b w:val="0"/>
          <w:sz w:val="22"/>
        </w:rPr>
      </w:pPr>
      <w:r w:rsidRPr="00F56458">
        <w:rPr>
          <w:b w:val="0"/>
          <w:sz w:val="22"/>
        </w:rPr>
        <w:t>De werk dag houdt 8 uur in. Maar ik was verzoekt om de eerste dag om rond 9 uur aanwezig te zijn. Dus ik dacht dat ik om 17:00 naar huis kon</w:t>
      </w:r>
      <w:r w:rsidR="000A6F85" w:rsidRPr="00F56458">
        <w:rPr>
          <w:b w:val="0"/>
          <w:sz w:val="22"/>
        </w:rPr>
        <w:t>. Alleen heb je in totaal pauze van 1 uur (15min + 30min + 15min). Dus dit werd 18:00 en dat vind ik nogal laat.</w:t>
      </w:r>
    </w:p>
    <w:p w14:paraId="449C8679" w14:textId="77777777" w:rsidR="00872140" w:rsidRDefault="00872140" w:rsidP="00872140">
      <w:pPr>
        <w:pStyle w:val="OnderKop"/>
        <w:spacing w:after="0"/>
      </w:pPr>
    </w:p>
    <w:p w14:paraId="1C8E11C8" w14:textId="2AF59098" w:rsidR="000315FA" w:rsidRDefault="000315FA" w:rsidP="000315FA">
      <w:pPr>
        <w:pStyle w:val="Heading2"/>
      </w:pPr>
      <w:bookmarkStart w:id="14" w:name="_Toc513640190"/>
      <w:r>
        <w:t>Dag 2</w:t>
      </w:r>
      <w:r w:rsidR="00F56458">
        <w:t xml:space="preserve"> (6-2)</w:t>
      </w:r>
      <w:bookmarkEnd w:id="14"/>
    </w:p>
    <w:p w14:paraId="130D4AFC" w14:textId="35ED3771" w:rsidR="000315FA" w:rsidRDefault="000315FA" w:rsidP="000315FA">
      <w:pPr>
        <w:pStyle w:val="Style1"/>
        <w:rPr>
          <w:b w:val="0"/>
        </w:rPr>
      </w:pPr>
    </w:p>
    <w:p w14:paraId="29C8492F" w14:textId="77777777" w:rsidR="000315FA" w:rsidRDefault="000315FA" w:rsidP="000315FA">
      <w:pPr>
        <w:pStyle w:val="Style1"/>
      </w:pPr>
      <w:r>
        <w:t>Problemen</w:t>
      </w:r>
    </w:p>
    <w:p w14:paraId="6874B854" w14:textId="3580F84E" w:rsidR="000315FA" w:rsidRPr="00F56458" w:rsidRDefault="000315FA" w:rsidP="000315FA">
      <w:pPr>
        <w:pStyle w:val="Style1"/>
        <w:rPr>
          <w:b w:val="0"/>
          <w:sz w:val="22"/>
        </w:rPr>
      </w:pPr>
      <w:r w:rsidRPr="00F56458">
        <w:rPr>
          <w:b w:val="0"/>
          <w:sz w:val="22"/>
        </w:rPr>
        <w:t xml:space="preserve">Het bedrijf zet alle documentatie online op hun versie van </w:t>
      </w:r>
      <w:r w:rsidR="00510CA4" w:rsidRPr="00F56458">
        <w:rPr>
          <w:b w:val="0"/>
          <w:sz w:val="22"/>
        </w:rPr>
        <w:t>SharePoint</w:t>
      </w:r>
      <w:r w:rsidRPr="00F56458">
        <w:rPr>
          <w:b w:val="0"/>
          <w:sz w:val="22"/>
        </w:rPr>
        <w:t>. Vanwege mijn huidige toegang level kon ik niets in mijn eigen directory uploaden of bewerken hiervoor</w:t>
      </w:r>
      <w:r w:rsidR="00FF10A2" w:rsidRPr="00F56458">
        <w:rPr>
          <w:b w:val="0"/>
          <w:sz w:val="22"/>
        </w:rPr>
        <w:t xml:space="preserve"> heb ik een zogenaamd ticket naar de beheerder gestuurd om dit probleem op te lossen</w:t>
      </w:r>
    </w:p>
    <w:p w14:paraId="2E6C38D0" w14:textId="6AF2304E" w:rsidR="000A6F85" w:rsidRDefault="000A6F85" w:rsidP="000315FA">
      <w:pPr>
        <w:pStyle w:val="Style1"/>
        <w:rPr>
          <w:b w:val="0"/>
        </w:rPr>
      </w:pPr>
    </w:p>
    <w:p w14:paraId="68340A95" w14:textId="59BB3FC0" w:rsidR="000A6F85" w:rsidRDefault="000A6F85" w:rsidP="000A6F85">
      <w:pPr>
        <w:pStyle w:val="Style1"/>
      </w:pPr>
      <w:r w:rsidRPr="000A6F85">
        <w:t>Oplossingen</w:t>
      </w:r>
    </w:p>
    <w:p w14:paraId="7F89995D" w14:textId="617F1A93" w:rsidR="000A6F85" w:rsidRPr="00F56458" w:rsidRDefault="000A6F85" w:rsidP="000A6F85">
      <w:pPr>
        <w:pStyle w:val="Style1"/>
        <w:rPr>
          <w:b w:val="0"/>
          <w:sz w:val="22"/>
        </w:rPr>
      </w:pPr>
      <w:r w:rsidRPr="00F56458">
        <w:rPr>
          <w:b w:val="0"/>
          <w:sz w:val="22"/>
        </w:rPr>
        <w:t>(dag 1) Ik begin nu om 8:00 en eindig om 17:00 zodat ik nog op tijd thuis ben boor het eten.</w:t>
      </w:r>
    </w:p>
    <w:p w14:paraId="08C50B39" w14:textId="366C6AD0" w:rsidR="00A83C02" w:rsidRDefault="000A6F85" w:rsidP="003A0D32">
      <w:r>
        <w:br w:type="page"/>
      </w:r>
    </w:p>
    <w:p w14:paraId="48429029" w14:textId="1AD8D434" w:rsidR="000315FA" w:rsidRDefault="000315FA" w:rsidP="000315FA">
      <w:pPr>
        <w:pStyle w:val="Heading2"/>
      </w:pPr>
      <w:bookmarkStart w:id="15" w:name="_Toc513640191"/>
      <w:r>
        <w:lastRenderedPageBreak/>
        <w:t>Dag 3</w:t>
      </w:r>
      <w:r w:rsidR="00F56458">
        <w:t xml:space="preserve"> (7-2)</w:t>
      </w:r>
      <w:bookmarkEnd w:id="15"/>
    </w:p>
    <w:p w14:paraId="287130DD" w14:textId="75534748" w:rsidR="000315FA" w:rsidRDefault="000315FA" w:rsidP="000315FA"/>
    <w:p w14:paraId="19FB0FC8" w14:textId="77777777" w:rsidR="00FF10A2" w:rsidRDefault="00FF10A2" w:rsidP="00FF10A2">
      <w:pPr>
        <w:pStyle w:val="Style1"/>
      </w:pPr>
      <w:r>
        <w:t>Oplossingen</w:t>
      </w:r>
    </w:p>
    <w:p w14:paraId="16E288D9" w14:textId="6DF2EEA3" w:rsidR="00FF10A2" w:rsidRDefault="00FF10A2" w:rsidP="000315FA">
      <w:r>
        <w:t>(dag 2) Het sharepoint probleem is opgelost.</w:t>
      </w:r>
    </w:p>
    <w:p w14:paraId="1BB9DB41" w14:textId="0E5AB78A" w:rsidR="00CF5EB8" w:rsidRDefault="00CF5EB8" w:rsidP="000315FA"/>
    <w:p w14:paraId="2665CA8F" w14:textId="623109A3" w:rsidR="00CF5EB8" w:rsidRDefault="00CF5EB8" w:rsidP="00CF5EB8">
      <w:pPr>
        <w:pStyle w:val="Style1"/>
      </w:pPr>
      <w:r>
        <w:t>Uitdagingen</w:t>
      </w:r>
    </w:p>
    <w:p w14:paraId="0E4B9D24" w14:textId="7A8BB4DB" w:rsidR="00CF5EB8" w:rsidRDefault="00CF5EB8" w:rsidP="00CF5EB8">
      <w:pPr>
        <w:pStyle w:val="Style1"/>
        <w:rPr>
          <w:b w:val="0"/>
          <w:sz w:val="22"/>
        </w:rPr>
      </w:pPr>
      <w:r w:rsidRPr="00F56458">
        <w:rPr>
          <w:b w:val="0"/>
          <w:sz w:val="22"/>
        </w:rPr>
        <w:t xml:space="preserve">Ik heb rond gevraagd naar dingen waar de vorige stagiair tegenaan liep. Het grootste probleem dat hij had was dat de begeleiding stroef liep en daarmee bedoel ik dat hij een groot deel van zijn stageperiode geen begeleiding had. </w:t>
      </w:r>
      <w:r w:rsidR="00D007F1" w:rsidRPr="00F56458">
        <w:rPr>
          <w:b w:val="0"/>
          <w:sz w:val="22"/>
        </w:rPr>
        <w:t>De tip die ik vooral kreeg was om mijn eigen planning te maken (doormiddel van scrum dus)</w:t>
      </w:r>
      <w:r w:rsidR="0067491C" w:rsidRPr="00F56458">
        <w:rPr>
          <w:b w:val="0"/>
          <w:sz w:val="22"/>
        </w:rPr>
        <w:t xml:space="preserve"> en goed zelfstandig te werk te kunnen gaan.</w:t>
      </w:r>
    </w:p>
    <w:p w14:paraId="5CA62E44" w14:textId="4B66C326" w:rsidR="001423BE" w:rsidRDefault="001423BE" w:rsidP="00CF5EB8">
      <w:pPr>
        <w:pStyle w:val="Style1"/>
        <w:rPr>
          <w:b w:val="0"/>
          <w:sz w:val="22"/>
        </w:rPr>
      </w:pPr>
    </w:p>
    <w:p w14:paraId="40597740" w14:textId="190CD4C6" w:rsidR="001423BE" w:rsidRDefault="001423BE" w:rsidP="00CF5EB8">
      <w:pPr>
        <w:pStyle w:val="Style1"/>
      </w:pPr>
      <w:r>
        <w:t>Andere zaken</w:t>
      </w:r>
    </w:p>
    <w:p w14:paraId="0FED1869" w14:textId="7A249137" w:rsidR="0079146F" w:rsidRDefault="001423BE" w:rsidP="00CF5EB8">
      <w:pPr>
        <w:pStyle w:val="Style1"/>
        <w:rPr>
          <w:b w:val="0"/>
          <w:sz w:val="22"/>
        </w:rPr>
      </w:pPr>
      <w:r>
        <w:rPr>
          <w:b w:val="0"/>
          <w:sz w:val="22"/>
        </w:rPr>
        <w:t xml:space="preserve">Ik heb mijn bijbaan bij de Albert Heijn opgezegd omdat het in combinatie met mijn stage te veel zou worden. </w:t>
      </w:r>
      <w:r w:rsidR="00BE6F5A">
        <w:rPr>
          <w:b w:val="0"/>
          <w:sz w:val="22"/>
        </w:rPr>
        <w:t>Ik zou al mijn uren op zaterdag of zondag moeten maken (dit is 4 a 6 uur), aangezien door de week niet meer haalbaar is. Hierdoor maak ik een</w:t>
      </w:r>
      <w:r w:rsidR="0079146F">
        <w:rPr>
          <w:b w:val="0"/>
          <w:sz w:val="22"/>
        </w:rPr>
        <w:t xml:space="preserve"> werkweek van 6 dagen en aangezien de stagetijden voor mij erg wennen zijn wordt dit allemaal te belastend.</w:t>
      </w:r>
    </w:p>
    <w:p w14:paraId="4C0A8708" w14:textId="77777777" w:rsidR="00CF5EB8" w:rsidRDefault="00CF5EB8" w:rsidP="000315FA"/>
    <w:p w14:paraId="2499666E" w14:textId="4E98A0EE" w:rsidR="00F67814" w:rsidRDefault="00F67814" w:rsidP="00F67814">
      <w:pPr>
        <w:pStyle w:val="Heading2"/>
      </w:pPr>
      <w:bookmarkStart w:id="16" w:name="_Toc513640192"/>
      <w:r>
        <w:t>Dag 4</w:t>
      </w:r>
      <w:r w:rsidR="00F56458">
        <w:t xml:space="preserve"> (8-2)</w:t>
      </w:r>
      <w:bookmarkEnd w:id="16"/>
    </w:p>
    <w:p w14:paraId="6F502A3E" w14:textId="77777777" w:rsidR="00CF5EB8" w:rsidRDefault="00CF5EB8" w:rsidP="00CF5EB8">
      <w:pPr>
        <w:pStyle w:val="Style1"/>
      </w:pPr>
    </w:p>
    <w:p w14:paraId="7171774B" w14:textId="7A733636" w:rsidR="00CF5EB8" w:rsidRDefault="00CF5EB8" w:rsidP="00CF5EB8">
      <w:pPr>
        <w:pStyle w:val="Style1"/>
      </w:pPr>
      <w:r>
        <w:t>Uitdagingen</w:t>
      </w:r>
    </w:p>
    <w:p w14:paraId="121E3F93" w14:textId="3B2B8CAC" w:rsidR="00D22519" w:rsidRPr="00F56458" w:rsidRDefault="00F56458" w:rsidP="00CF5EB8">
      <w:pPr>
        <w:pStyle w:val="Style1"/>
        <w:rPr>
          <w:b w:val="0"/>
          <w:sz w:val="22"/>
        </w:rPr>
      </w:pPr>
      <w:r w:rsidRPr="00F56458">
        <w:rPr>
          <w:b w:val="0"/>
          <w:sz w:val="22"/>
        </w:rPr>
        <w:t>Virtuele omgeving inrichten en er voor zorgen dat die klaar staat om er in te kunnen werken (er wordt nog niet in geprogrammeerd, maar het is fijn als alles klaar staat).</w:t>
      </w:r>
      <w:r w:rsidR="00D22519">
        <w:rPr>
          <w:b w:val="0"/>
          <w:sz w:val="22"/>
        </w:rPr>
        <w:t xml:space="preserve"> Er zal onder andere een goed werkende versie van Visual studio 2013 op moeten staan en hij moet nog een betere performance op gaan leveren.</w:t>
      </w:r>
    </w:p>
    <w:p w14:paraId="28FA724E" w14:textId="77777777" w:rsidR="00CF5EB8" w:rsidRDefault="00CF5EB8" w:rsidP="00CF5EB8">
      <w:pPr>
        <w:pStyle w:val="Style1"/>
      </w:pPr>
    </w:p>
    <w:p w14:paraId="2AFFF021" w14:textId="208F2B70" w:rsidR="00CF5EB8" w:rsidRDefault="00CF5EB8" w:rsidP="00CF5EB8">
      <w:pPr>
        <w:pStyle w:val="Style1"/>
      </w:pPr>
      <w:r>
        <w:t>Problemen</w:t>
      </w:r>
    </w:p>
    <w:p w14:paraId="2F8231DE" w14:textId="61B96506" w:rsidR="006C6919" w:rsidRDefault="00FD3659" w:rsidP="00FD3659">
      <w:r>
        <w:t>Op het moment is de virtuele omgeving waarin ik kan programmeren nogal traag en heeft een slechte performance en deze moet nog verholpen worden.</w:t>
      </w:r>
    </w:p>
    <w:p w14:paraId="4EEE3D87" w14:textId="77777777" w:rsidR="00CF5EB8" w:rsidRDefault="00CF5EB8" w:rsidP="00CF5EB8">
      <w:pPr>
        <w:pStyle w:val="Style1"/>
      </w:pPr>
    </w:p>
    <w:p w14:paraId="24BB5483" w14:textId="0921BBFB" w:rsidR="00CF5EB8" w:rsidRDefault="00CF5EB8" w:rsidP="00CF5EB8">
      <w:pPr>
        <w:pStyle w:val="Style1"/>
      </w:pPr>
      <w:r>
        <w:t>Andere zaken</w:t>
      </w:r>
    </w:p>
    <w:p w14:paraId="6E355024" w14:textId="7C6B78C0" w:rsidR="001423BE" w:rsidRDefault="001423BE" w:rsidP="001423BE">
      <w:r>
        <w:t>Ik heb een mail terug gekregen van mijn werkgever van de Albert Heijn en 24 februari is mijn laatste werkdag. Daarna zou ik het een stukje rustiger moeten krijgen.</w:t>
      </w:r>
    </w:p>
    <w:p w14:paraId="32B84F66" w14:textId="2309A026" w:rsidR="00F67814" w:rsidRDefault="00DD4207" w:rsidP="000315FA">
      <w:r>
        <w:br w:type="page"/>
      </w:r>
    </w:p>
    <w:p w14:paraId="31973628" w14:textId="536D7A7D" w:rsidR="00DC08F2" w:rsidRDefault="00DC08F2" w:rsidP="00DC08F2">
      <w:pPr>
        <w:pStyle w:val="Heading2"/>
      </w:pPr>
      <w:bookmarkStart w:id="17" w:name="_Toc513640193"/>
      <w:r>
        <w:lastRenderedPageBreak/>
        <w:t>Dag 5 (9-2)</w:t>
      </w:r>
      <w:bookmarkEnd w:id="17"/>
    </w:p>
    <w:p w14:paraId="11057D91" w14:textId="77777777" w:rsidR="00DC08F2" w:rsidRDefault="00DC08F2" w:rsidP="00DC08F2"/>
    <w:p w14:paraId="1AAEDFC5" w14:textId="77777777" w:rsidR="00DC08F2" w:rsidRDefault="00DC08F2" w:rsidP="00DC08F2">
      <w:pPr>
        <w:pStyle w:val="Style1"/>
      </w:pPr>
      <w:r>
        <w:t>Bijzonderheden</w:t>
      </w:r>
    </w:p>
    <w:p w14:paraId="181AEEAF" w14:textId="6CCCC968" w:rsidR="00DC08F2" w:rsidRDefault="00337FCD" w:rsidP="00337FCD">
      <w:r>
        <w:t>Conclusie eerste stage week.</w:t>
      </w:r>
    </w:p>
    <w:p w14:paraId="09A680BC" w14:textId="77777777" w:rsidR="00337FCD" w:rsidRDefault="00337FCD" w:rsidP="00DC08F2">
      <w:pPr>
        <w:pStyle w:val="Style1"/>
      </w:pPr>
    </w:p>
    <w:p w14:paraId="3A45A9B1" w14:textId="3BDD572F" w:rsidR="00512F14" w:rsidRDefault="00DC08F2" w:rsidP="00DC08F2">
      <w:pPr>
        <w:pStyle w:val="Style1"/>
      </w:pPr>
      <w:r>
        <w:t>Uitdagingen</w:t>
      </w:r>
    </w:p>
    <w:p w14:paraId="35667A72" w14:textId="19402AD1" w:rsidR="00512F14" w:rsidRDefault="00512F14" w:rsidP="00512F14">
      <w:r>
        <w:t>Ik heb een database toegewezen gekregen in de virtuele machine die ik kan gaan gebruiken. Alleen staan hier voor mij overbodige tabellen in en het aangeleverde ontwerp is niet super duidelijk (van de vorige stagiair). Dus ik zal even tijd moeten besteden om een degelijk database schema voor mezelf te maken waar ik mee vooruit zou kunnen.</w:t>
      </w:r>
      <w:r w:rsidR="00337FCD">
        <w:t xml:space="preserve"> </w:t>
      </w:r>
    </w:p>
    <w:p w14:paraId="4DB748AD" w14:textId="0EC7E807" w:rsidR="00337FCD" w:rsidRDefault="00337FCD" w:rsidP="00512F14"/>
    <w:p w14:paraId="261D003A" w14:textId="70C44364" w:rsidR="00337FCD" w:rsidRDefault="00337FCD" w:rsidP="00512F14">
      <w:r>
        <w:t xml:space="preserve">Verder moet ik even zelf gaan bedenken (later nog verwerken in projectplan) of ik precies de code wil gaan uitbreiden of opnieuw gaan bouwen aangezien de code van de vorige </w:t>
      </w:r>
      <w:r w:rsidR="00756606">
        <w:t xml:space="preserve">stagiair </w:t>
      </w:r>
      <w:r>
        <w:t>nogal slecht is.</w:t>
      </w:r>
    </w:p>
    <w:p w14:paraId="653A0E78" w14:textId="062B4768" w:rsidR="00337FCD" w:rsidRDefault="00337FCD" w:rsidP="00512F14">
      <w:r>
        <w:t>Ik heb op het moment rekening gehouden met beide situaties in het projectplan, maar  nog niet specifiek met een van die opties.</w:t>
      </w:r>
    </w:p>
    <w:p w14:paraId="455F263D" w14:textId="3F4EB1FF" w:rsidR="00756606" w:rsidRDefault="00756606" w:rsidP="00512F14"/>
    <w:p w14:paraId="5BAA6A88" w14:textId="7D0BAC40" w:rsidR="0095659C" w:rsidRDefault="00756606" w:rsidP="00E3563B">
      <w:r>
        <w:t xml:space="preserve">Verder heb ik vandaag commentaar gehad op mijn projectplan. </w:t>
      </w:r>
      <w:r w:rsidR="0095659C">
        <w:t>Ik moet dingen korter en duidelijker gaan opschrijven en dus concreter zijn in mijn omschrijving. Ik moet gaan opschrijven wat nuttig is voor de ontvanger en ik moet geen dingen opschrijven omdat het moet en daarmee verwarring veroorzaken. Het projectplan is juist een document om dingen duidelijk te krijgen en daar zal ik nog wat meer tijd aan besteden.</w:t>
      </w:r>
    </w:p>
    <w:p w14:paraId="32D336C7" w14:textId="77777777" w:rsidR="00DC08F2" w:rsidRDefault="00DC08F2" w:rsidP="00DC08F2">
      <w:pPr>
        <w:pStyle w:val="Style1"/>
      </w:pPr>
    </w:p>
    <w:p w14:paraId="6BE94542" w14:textId="29B2722B" w:rsidR="00DC08F2" w:rsidRDefault="00DC08F2" w:rsidP="00DC08F2">
      <w:pPr>
        <w:pStyle w:val="Style1"/>
      </w:pPr>
      <w:r>
        <w:t>Oplossingen</w:t>
      </w:r>
    </w:p>
    <w:p w14:paraId="3DD2AE6B" w14:textId="7D1FDE39" w:rsidR="00512F14" w:rsidRDefault="00512F14" w:rsidP="00512F14">
      <w:r>
        <w:t>(Dag 4) performance virtuele machine is verbeterd ook zijn er nu meer functionaliteiten geïnstalleerd waardoor ik meer onderzoek kan verrichten naar hoe de huidige systemen in elkaar zitten.</w:t>
      </w:r>
    </w:p>
    <w:p w14:paraId="6F12F46D" w14:textId="77777777" w:rsidR="00DC08F2" w:rsidRDefault="00DC08F2" w:rsidP="00DC08F2">
      <w:pPr>
        <w:pStyle w:val="Style1"/>
      </w:pPr>
    </w:p>
    <w:p w14:paraId="7F4540CD" w14:textId="77777777" w:rsidR="00DC08F2" w:rsidRDefault="00DC08F2" w:rsidP="000315FA"/>
    <w:p w14:paraId="14AE6D29" w14:textId="77777777" w:rsidR="000315FA" w:rsidRPr="000315FA" w:rsidRDefault="000315FA" w:rsidP="000315FA"/>
    <w:p w14:paraId="574B4F71" w14:textId="76DB2572" w:rsidR="00CA635D" w:rsidRDefault="00CA635D">
      <w:r>
        <w:br w:type="page"/>
      </w:r>
    </w:p>
    <w:p w14:paraId="15E56CB3" w14:textId="3DF4E6A9" w:rsidR="00CA635D" w:rsidRDefault="00CA635D" w:rsidP="00CA635D">
      <w:pPr>
        <w:pStyle w:val="Heading1"/>
      </w:pPr>
      <w:bookmarkStart w:id="18" w:name="_Toc513640194"/>
      <w:r>
        <w:lastRenderedPageBreak/>
        <w:t>Week 2 (12-2-2018)</w:t>
      </w:r>
      <w:bookmarkEnd w:id="18"/>
    </w:p>
    <w:p w14:paraId="7741B3E3" w14:textId="7C6A14C1" w:rsidR="00CA635D" w:rsidRDefault="00CA635D" w:rsidP="00CA635D"/>
    <w:p w14:paraId="0CAB39D6" w14:textId="2066FCEB" w:rsidR="00CA635D" w:rsidRDefault="00CA635D" w:rsidP="00CA635D">
      <w:pPr>
        <w:pStyle w:val="Heading2"/>
      </w:pPr>
      <w:bookmarkStart w:id="19" w:name="_Toc513640195"/>
      <w:r>
        <w:t>Dag 6 (12-2)</w:t>
      </w:r>
      <w:bookmarkEnd w:id="19"/>
    </w:p>
    <w:p w14:paraId="510EE3A0" w14:textId="77777777" w:rsidR="005D0A2D" w:rsidRDefault="005D0A2D" w:rsidP="005D0A2D">
      <w:pPr>
        <w:pStyle w:val="Style1"/>
      </w:pPr>
    </w:p>
    <w:p w14:paraId="433F4F03" w14:textId="5F06F3FB" w:rsidR="005D0A2D" w:rsidRDefault="005D0A2D" w:rsidP="005D0A2D">
      <w:pPr>
        <w:pStyle w:val="Style1"/>
      </w:pPr>
      <w:r>
        <w:t>Uitdagingen</w:t>
      </w:r>
    </w:p>
    <w:p w14:paraId="28CAD181" w14:textId="765E9598" w:rsidR="004C4776" w:rsidRDefault="004C4776" w:rsidP="00A42F6E">
      <w:r>
        <w:t xml:space="preserve">Er waren problemen tijdens het instellen van de virtuele omgeving waar ik op dat </w:t>
      </w:r>
      <w:r w:rsidR="00A42F6E">
        <w:t>moment</w:t>
      </w:r>
      <w:r>
        <w:t xml:space="preserve"> mijn werk in moest doen. Ik heb dus meerdere kleinere taken door elkaar</w:t>
      </w:r>
      <w:r w:rsidR="00A42F6E">
        <w:t xml:space="preserve"> gedaan: code doorlezen, sprint planningen maken, logboek bijhouden en PID bijwerken.</w:t>
      </w:r>
    </w:p>
    <w:p w14:paraId="6EC6F06B" w14:textId="77777777" w:rsidR="005D0A2D" w:rsidRDefault="005D0A2D" w:rsidP="005D0A2D">
      <w:pPr>
        <w:pStyle w:val="Style1"/>
      </w:pPr>
    </w:p>
    <w:p w14:paraId="610219E7" w14:textId="60350831" w:rsidR="005D0A2D" w:rsidRDefault="005D0A2D" w:rsidP="005D0A2D">
      <w:pPr>
        <w:pStyle w:val="Style1"/>
      </w:pPr>
      <w:r>
        <w:t>Problemen</w:t>
      </w:r>
    </w:p>
    <w:p w14:paraId="6D8838A8" w14:textId="414E0CA2" w:rsidR="004C4776" w:rsidRDefault="004C4776" w:rsidP="004C4776">
      <w:r w:rsidRPr="004C4776">
        <w:t>Het aanmaken en zelf instellen van mijn virtuele werkomgeving (waar in</w:t>
      </w:r>
      <w:r>
        <w:t xml:space="preserve"> </w:t>
      </w:r>
      <w:r w:rsidRPr="004C4776">
        <w:t>getest kan worden zonder iets van het bedrijf stuk te maken</w:t>
      </w:r>
      <w:r>
        <w:t>) was nogal lastig en heeft wat tijd verlies opgeleverd. Gelukkig was ik goed geholpen dus bleek dat verlies minimaal. Ik heb hierdoor wat tijd verloren, maar ik had vorige week wat extra dingen kunnen doen voor deze week dus eigenlijk ben ik geen tijd kwijt.</w:t>
      </w:r>
    </w:p>
    <w:p w14:paraId="78BC4682" w14:textId="77777777" w:rsidR="005D0A2D" w:rsidRDefault="005D0A2D" w:rsidP="005D0A2D">
      <w:pPr>
        <w:pStyle w:val="Style1"/>
      </w:pPr>
    </w:p>
    <w:p w14:paraId="69E9E2E8" w14:textId="69F8F004" w:rsidR="005D0A2D" w:rsidRDefault="005D0A2D" w:rsidP="005D0A2D">
      <w:pPr>
        <w:pStyle w:val="Style1"/>
      </w:pPr>
      <w:r>
        <w:t>Andere zaken</w:t>
      </w:r>
    </w:p>
    <w:p w14:paraId="0E1CAB17" w14:textId="6388DB59" w:rsidR="004C4776" w:rsidRDefault="004C4776" w:rsidP="004C4776">
      <w:r>
        <w:t>Was mijn mobiel vergeten dus als er door de schoolbegeleider gebeld is heb ik niet op kunnen nemen.</w:t>
      </w:r>
      <w:r w:rsidR="00875178">
        <w:t xml:space="preserve"> </w:t>
      </w:r>
    </w:p>
    <w:p w14:paraId="1453C2B2" w14:textId="3599D849" w:rsidR="00875178" w:rsidRDefault="00875178" w:rsidP="004C4776">
      <w:r>
        <w:t>(uiteindelijk maakte dit niets uit).</w:t>
      </w:r>
    </w:p>
    <w:p w14:paraId="494D1E4C" w14:textId="546EBE10" w:rsidR="00CA635D" w:rsidRDefault="00CA635D" w:rsidP="00CA635D"/>
    <w:p w14:paraId="23380ABF" w14:textId="308AF250" w:rsidR="002B5E96" w:rsidRDefault="00CA635D" w:rsidP="002B5E96">
      <w:pPr>
        <w:pStyle w:val="Heading2"/>
      </w:pPr>
      <w:bookmarkStart w:id="20" w:name="_Toc513640196"/>
      <w:r>
        <w:t>Dag 7 (13-2)</w:t>
      </w:r>
      <w:bookmarkEnd w:id="20"/>
    </w:p>
    <w:p w14:paraId="377E4773" w14:textId="054CB8E7" w:rsidR="00CA635D" w:rsidRDefault="005477F2" w:rsidP="00CA635D">
      <w:r>
        <w:t>Niks speciaals te vermelden</w:t>
      </w:r>
    </w:p>
    <w:p w14:paraId="6B5E28CB" w14:textId="77777777" w:rsidR="00800B34" w:rsidRDefault="00800B34" w:rsidP="00CA635D"/>
    <w:p w14:paraId="6329F113" w14:textId="0D80C7E7" w:rsidR="00CA635D" w:rsidRDefault="00CA635D" w:rsidP="00CA635D">
      <w:pPr>
        <w:pStyle w:val="Heading2"/>
      </w:pPr>
      <w:bookmarkStart w:id="21" w:name="_Toc513640197"/>
      <w:r>
        <w:t>Dag 8 (14-2)</w:t>
      </w:r>
      <w:bookmarkEnd w:id="21"/>
    </w:p>
    <w:p w14:paraId="2081A0BE" w14:textId="2C7E94C1" w:rsidR="007038A3" w:rsidRPr="007038A3" w:rsidRDefault="00800B34" w:rsidP="007038A3">
      <w:r>
        <w:t>Niks speciaals te vermelden</w:t>
      </w:r>
    </w:p>
    <w:p w14:paraId="6FEE7073" w14:textId="11DAF61F" w:rsidR="00800B34" w:rsidRDefault="00800B34">
      <w:r>
        <w:br w:type="page"/>
      </w:r>
    </w:p>
    <w:p w14:paraId="1820C281" w14:textId="77777777" w:rsidR="00CA635D" w:rsidRDefault="00CA635D" w:rsidP="00CA635D"/>
    <w:p w14:paraId="1B373925" w14:textId="5F53CE9E" w:rsidR="00CA635D" w:rsidRDefault="00CA635D" w:rsidP="00CA635D">
      <w:pPr>
        <w:pStyle w:val="Heading2"/>
      </w:pPr>
      <w:bookmarkStart w:id="22" w:name="_Toc513640198"/>
      <w:r>
        <w:t>Dag 9 (15-2)</w:t>
      </w:r>
      <w:bookmarkEnd w:id="22"/>
    </w:p>
    <w:p w14:paraId="78F8080A" w14:textId="77777777" w:rsidR="00800B34" w:rsidRDefault="00800B34" w:rsidP="00800B34">
      <w:pPr>
        <w:pStyle w:val="Style1"/>
      </w:pPr>
    </w:p>
    <w:p w14:paraId="5E595D0B" w14:textId="59AB060C" w:rsidR="00800B34" w:rsidRDefault="00800B34" w:rsidP="00800B34">
      <w:pPr>
        <w:pStyle w:val="Style1"/>
      </w:pPr>
      <w:r>
        <w:t>Uitdagingen</w:t>
      </w:r>
    </w:p>
    <w:p w14:paraId="61D62B8C" w14:textId="79EEBD50" w:rsidR="00800B34" w:rsidRPr="00684534" w:rsidRDefault="00C42C9F" w:rsidP="00D01A90">
      <w:r w:rsidRPr="00684534">
        <w:t>Ik had vandaag toegang gekregen tot de MES configuratie tool van de vorige stagiair. Het is de bedoeling dat ik deze applicatie uitbreid. Dus om te beginnen ben ik alle dingen aan het opschrijven die beter kunnen zowel aan de gebruiker kan als aan de programmeur kant. Dit is nogal een werk aangezien de vorige stagiair echt alleen maar aan functionaliteit heeft gedacht en bijna niets aan de rest waardoor het een enorme kluif is om dit programma te kunnen begrijpen.</w:t>
      </w:r>
    </w:p>
    <w:p w14:paraId="7F0FDE89" w14:textId="5042BD01" w:rsidR="00CA635D" w:rsidRDefault="00CA635D" w:rsidP="00CA635D"/>
    <w:p w14:paraId="18F3DDF5" w14:textId="24A5E639" w:rsidR="00CA635D" w:rsidRDefault="00CA635D" w:rsidP="00CA635D">
      <w:pPr>
        <w:pStyle w:val="Heading2"/>
      </w:pPr>
      <w:bookmarkStart w:id="23" w:name="_Toc513640199"/>
      <w:r>
        <w:t>Dag 10 (16-2)</w:t>
      </w:r>
      <w:bookmarkEnd w:id="23"/>
    </w:p>
    <w:p w14:paraId="6CCD11B2" w14:textId="77777777" w:rsidR="00213D23" w:rsidRDefault="00213D23" w:rsidP="00213D23">
      <w:pPr>
        <w:pStyle w:val="Style1"/>
      </w:pPr>
    </w:p>
    <w:p w14:paraId="122CCCD5" w14:textId="0E22744C" w:rsidR="00213D23" w:rsidRDefault="00213D23" w:rsidP="00213D23">
      <w:pPr>
        <w:pStyle w:val="Style1"/>
      </w:pPr>
      <w:r>
        <w:t>Uitdagingen</w:t>
      </w:r>
    </w:p>
    <w:p w14:paraId="5AD431A5" w14:textId="67AEB35A" w:rsidR="00510CA4" w:rsidRDefault="00510CA4" w:rsidP="00D01A90">
      <w:r w:rsidRPr="005D5D3F">
        <w:t xml:space="preserve">Ik heb ook </w:t>
      </w:r>
      <w:r w:rsidR="005D5D3F" w:rsidRPr="005D5D3F">
        <w:t>nagevraagd</w:t>
      </w:r>
      <w:r w:rsidRPr="005D5D3F">
        <w:t xml:space="preserve"> of het eerst mogelijk is om de huidige configuratie tool </w:t>
      </w:r>
      <w:r w:rsidR="006E2342">
        <w:t xml:space="preserve"> </w:t>
      </w:r>
      <w:r w:rsidRPr="005D5D3F">
        <w:t xml:space="preserve">en de code kwaliteit ervan te verbeteren. Het antwoord dat ik kreeg was ongeveer: “het maakt niet uit hoeveel je veranderd als het op het eind van het eerste traject werkt dan is het goed”. Oftewel ik krijg waarschijnlijk geen tijd voor </w:t>
      </w:r>
      <w:r w:rsidR="005D5D3F" w:rsidRPr="005D5D3F">
        <w:t>de applicatie qua leesbaarheid, code netheid en uitbreidbaarheid te verbeteren.</w:t>
      </w:r>
    </w:p>
    <w:p w14:paraId="531BA53C" w14:textId="0BCA21D1" w:rsidR="005D5D3F" w:rsidRDefault="005D5D3F" w:rsidP="00D01A90"/>
    <w:p w14:paraId="64800579" w14:textId="276498FD" w:rsidR="005D5D3F" w:rsidRDefault="005D5D3F" w:rsidP="00D01A90">
      <w:r>
        <w:t>Ik ga vragen of ik hier tijd voor mag krijgen en of het misschien een optie is om de applicatie geheel (met snippets van de huidige code) opnieuw te bouwen, want de huidige toestand is echt bagger. Er is namelijk alleen slecht naslag werkt te vinden en de overdracht is mondeling gebeurt. Of te wel niemand weet precies hoe de applicatie in elkaar steekt op het huidige moment.</w:t>
      </w:r>
    </w:p>
    <w:p w14:paraId="594DF827" w14:textId="07454CC1" w:rsidR="005D5D3F" w:rsidRDefault="005D5D3F" w:rsidP="00D01A90"/>
    <w:p w14:paraId="089E2D35" w14:textId="491888B6" w:rsidR="005D5D3F" w:rsidRDefault="005D5D3F" w:rsidP="00D01A90">
      <w:r>
        <w:t xml:space="preserve">Het volgende probleem is dat de configuratie tool </w:t>
      </w:r>
      <w:r w:rsidR="00EC747F">
        <w:t>gebaseerd</w:t>
      </w:r>
      <w:r>
        <w:t xml:space="preserve"> is op </w:t>
      </w:r>
      <w:r w:rsidR="00EC747F">
        <w:t xml:space="preserve">hun andere applicatie PROMASST die op het moment op versie 7.3 zit. </w:t>
      </w:r>
      <w:r w:rsidR="006E2342">
        <w:t>D</w:t>
      </w:r>
      <w:r w:rsidR="00EC747F">
        <w:t>e huidige applicatie gebouwd is met behulp van versie 7.0. Dit betekent dat database opdrachten van de huidige configuratie tool niet meer werken in het huidige PROMASST MES systeem.</w:t>
      </w:r>
    </w:p>
    <w:p w14:paraId="6D458312" w14:textId="68C62A59" w:rsidR="006D0714" w:rsidRDefault="006D0714" w:rsidP="00D01A90"/>
    <w:p w14:paraId="1553746C" w14:textId="0B17A30F" w:rsidR="006D0714" w:rsidRDefault="006D0714" w:rsidP="00D01A90">
      <w:r>
        <w:t>Oftewel het zal al een hele klus worden om de huidige configuratie tool werkende te krijgen.</w:t>
      </w:r>
    </w:p>
    <w:p w14:paraId="2D9EBF32" w14:textId="59F5FE4B" w:rsidR="005D5D3F" w:rsidRDefault="005D5D3F" w:rsidP="00D01A90"/>
    <w:p w14:paraId="4D296EC5" w14:textId="656BF1CC" w:rsidR="005D5D3F" w:rsidRPr="005D5D3F" w:rsidRDefault="005D5D3F" w:rsidP="00D01A90">
      <w:r>
        <w:t>*Ik had de meeste dingen hiervan al eerder door, maar ik heb nu het complete plaatje.</w:t>
      </w:r>
    </w:p>
    <w:p w14:paraId="5BBAC1E6" w14:textId="77777777" w:rsidR="00213D23" w:rsidRDefault="00213D23" w:rsidP="00213D23">
      <w:pPr>
        <w:pStyle w:val="Style1"/>
      </w:pPr>
    </w:p>
    <w:p w14:paraId="26AD6913" w14:textId="129D0AB5" w:rsidR="00213D23" w:rsidRDefault="00213D23" w:rsidP="00213D23">
      <w:pPr>
        <w:pStyle w:val="Style1"/>
      </w:pPr>
      <w:r>
        <w:t>Problemen</w:t>
      </w:r>
    </w:p>
    <w:p w14:paraId="2DB08C29" w14:textId="69711404" w:rsidR="00684534" w:rsidRPr="00684534" w:rsidRDefault="00684534" w:rsidP="00213D23">
      <w:pPr>
        <w:pStyle w:val="Style1"/>
        <w:rPr>
          <w:b w:val="0"/>
          <w:sz w:val="22"/>
        </w:rPr>
      </w:pPr>
      <w:r w:rsidRPr="00684534">
        <w:rPr>
          <w:b w:val="0"/>
          <w:sz w:val="22"/>
        </w:rPr>
        <w:t>Promas ST een programma ontwikkeld door het bedrijf waar ik mee moet gaan werken doet het niet. Ik kreeg de opdracht om het product te verwerken om zo een beter beeld te krijgen van hoe de configuratie tool eruit moet komen te zien. Zelfs na hulp kwamen we er niet uit en dus kan ik me niet in deze applicatie verdiepen waardoor mijn kennis over het product en de planning van de stage een achterstand op loopt.</w:t>
      </w:r>
    </w:p>
    <w:p w14:paraId="65A4D38B" w14:textId="77777777" w:rsidR="00213D23" w:rsidRDefault="00213D23" w:rsidP="00213D23">
      <w:pPr>
        <w:pStyle w:val="Style1"/>
      </w:pPr>
    </w:p>
    <w:p w14:paraId="10C13F7E" w14:textId="77777777" w:rsidR="00CA635D" w:rsidRPr="00CA635D" w:rsidRDefault="00CA635D" w:rsidP="00CA635D"/>
    <w:p w14:paraId="50387D1A" w14:textId="42F19C51" w:rsidR="006D0714" w:rsidRDefault="006D0714">
      <w:r>
        <w:br w:type="page"/>
      </w:r>
    </w:p>
    <w:p w14:paraId="77214553" w14:textId="103B9725" w:rsidR="006D0714" w:rsidRDefault="006D0714" w:rsidP="006D0714">
      <w:pPr>
        <w:pStyle w:val="Heading1"/>
      </w:pPr>
      <w:bookmarkStart w:id="24" w:name="_Toc513640200"/>
      <w:r>
        <w:lastRenderedPageBreak/>
        <w:t>Week 3 (19-2-2018)</w:t>
      </w:r>
      <w:bookmarkEnd w:id="24"/>
    </w:p>
    <w:p w14:paraId="4A06ADC3" w14:textId="0DB6F51C" w:rsidR="000315FA" w:rsidRDefault="000315FA" w:rsidP="003A0D32"/>
    <w:p w14:paraId="0379888C" w14:textId="1D1440C6" w:rsidR="006D0714" w:rsidRDefault="006D0714" w:rsidP="006D0714">
      <w:pPr>
        <w:pStyle w:val="Heading2"/>
      </w:pPr>
      <w:bookmarkStart w:id="25" w:name="_Toc513640201"/>
      <w:r>
        <w:t>Dag 11 (19-2)</w:t>
      </w:r>
      <w:bookmarkEnd w:id="25"/>
    </w:p>
    <w:p w14:paraId="2D059B5C" w14:textId="5B68E7C6" w:rsidR="006D0714" w:rsidRDefault="006D0714" w:rsidP="006D0714"/>
    <w:p w14:paraId="595D7AD7" w14:textId="77777777" w:rsidR="006D0714" w:rsidRDefault="006D0714" w:rsidP="006D0714">
      <w:pPr>
        <w:pStyle w:val="Style1"/>
      </w:pPr>
    </w:p>
    <w:p w14:paraId="723E6331" w14:textId="678597A8" w:rsidR="006D0714" w:rsidRDefault="006D0714" w:rsidP="006D0714">
      <w:pPr>
        <w:pStyle w:val="Style1"/>
      </w:pPr>
      <w:r>
        <w:t>Gesprekken</w:t>
      </w:r>
    </w:p>
    <w:p w14:paraId="1EF8B3D5" w14:textId="086BF572" w:rsidR="003B2614" w:rsidRDefault="003B2614" w:rsidP="00074522">
      <w:r w:rsidRPr="00074522">
        <w:t xml:space="preserve">Tijdens de pauze ben ik zoals gewoonlijk met een paar collega’s gaan wandelen en </w:t>
      </w:r>
      <w:r w:rsidR="00074522" w:rsidRPr="00074522">
        <w:t>het gesprek ging voornamelijk over mijn stage en hoe het bedrijf daar mee om gaat.</w:t>
      </w:r>
      <w:r w:rsidR="00074522">
        <w:t xml:space="preserve"> Ik heb voornamelijk tips gekregen en hoe zaken normaal in het bedrijf lopen. Er wordt hier blijkbaar weinig tot nauwelijks tijd besteed aan code kwaliteit en unittest. Hierdoor wordt code slecht leesbaar en niet goed uitbreidbaar. Wat ik had vernomen was dat ik vooral moest letten op de netheid van mijn product zelf als daardoor de sprint planning achter kwam, want dan hebben de huidige werknemers er meer aan.</w:t>
      </w:r>
    </w:p>
    <w:p w14:paraId="4341BD9E" w14:textId="5EBEC0BC" w:rsidR="00392482" w:rsidRPr="00074522" w:rsidRDefault="00074522" w:rsidP="00074522">
      <w:r>
        <w:t xml:space="preserve">Verder moet ik vooral open vragen stellen na de product owner toe. Ik moet dingen vragen zoals: Waarom </w:t>
      </w:r>
      <w:r w:rsidR="00A82424">
        <w:t>wil je dit op deze manier? Oftewel ik moet hem dingen laten beantwoorden waardoor er zo min mogelijk misvattingen ontstaan van de functionaliteit.</w:t>
      </w:r>
    </w:p>
    <w:p w14:paraId="66F51D4C" w14:textId="77777777" w:rsidR="006D0714" w:rsidRDefault="006D0714" w:rsidP="006D0714">
      <w:pPr>
        <w:pStyle w:val="Style1"/>
      </w:pPr>
    </w:p>
    <w:p w14:paraId="6471DB94" w14:textId="3D316632" w:rsidR="006D0714" w:rsidRDefault="006D0714" w:rsidP="006D0714">
      <w:pPr>
        <w:pStyle w:val="Style1"/>
      </w:pPr>
      <w:r>
        <w:t>Problemen</w:t>
      </w:r>
    </w:p>
    <w:p w14:paraId="2B2A57FE" w14:textId="48B15CE3" w:rsidR="00A82424" w:rsidRDefault="00A82424" w:rsidP="00A82424">
      <w:r>
        <w:t>Tijdens de sprintplanning kwam het aan de orde dat mijn opdracht veel belangstelling had onder de leden van het team. Alleen is hierdoor mijn opdracht drie keer zo moeilijk geworden aangezien. Niemand eigenlijk precies meer weet wat er gebouwd moet worden en op welke manier. Ik heb de opdracht gekregen om de huidige applicatie weer te laten werken (die is ruk dus dat wordt lastig). En vanuit daar gaan we kijken wat wel en wat er niet aangepast moet worden.</w:t>
      </w:r>
    </w:p>
    <w:p w14:paraId="57455338" w14:textId="63E74AD1" w:rsidR="00392482" w:rsidRDefault="00392482" w:rsidP="00A82424"/>
    <w:p w14:paraId="3B2E1269" w14:textId="54A0DCF2" w:rsidR="00392482" w:rsidRDefault="00392482" w:rsidP="00A82424">
      <w:r>
        <w:t xml:space="preserve">Verder had ik het probleem dat ik meerdere keren een variatie van een soort database diagram aangeleverd kreeg. Ik raakte hierdoor verwacht en besloot een mail te sturen naar zowel mijn </w:t>
      </w:r>
      <w:r w:rsidR="00707C75">
        <w:t>stagebegeleider als product owner. Ik kreeg een korte uitleg van waar ik precies na zocht en heb een afspraak gepland voor de volgende dag.</w:t>
      </w:r>
    </w:p>
    <w:p w14:paraId="46494D1A" w14:textId="77777777" w:rsidR="006D0714" w:rsidRDefault="006D0714" w:rsidP="006D0714">
      <w:pPr>
        <w:pStyle w:val="Style1"/>
      </w:pPr>
    </w:p>
    <w:p w14:paraId="629085BF" w14:textId="77777777" w:rsidR="006D0714" w:rsidRPr="006D0714" w:rsidRDefault="006D0714" w:rsidP="006D0714"/>
    <w:p w14:paraId="44A89470" w14:textId="19EDCFFC" w:rsidR="00202781" w:rsidRDefault="006D0714" w:rsidP="003E6EF4">
      <w:pPr>
        <w:pStyle w:val="Heading2"/>
      </w:pPr>
      <w:bookmarkStart w:id="26" w:name="_Toc513640202"/>
      <w:r>
        <w:t>Dag 12 (20-2)</w:t>
      </w:r>
      <w:bookmarkEnd w:id="26"/>
    </w:p>
    <w:p w14:paraId="6041AAAA" w14:textId="77777777" w:rsidR="00A82424" w:rsidRDefault="00A82424" w:rsidP="00A82424">
      <w:pPr>
        <w:pStyle w:val="Style1"/>
      </w:pPr>
    </w:p>
    <w:p w14:paraId="523D15D2" w14:textId="0F84B30D" w:rsidR="00A82424" w:rsidRDefault="00A82424" w:rsidP="00A82424">
      <w:pPr>
        <w:pStyle w:val="Style1"/>
      </w:pPr>
      <w:r>
        <w:t>Uitdagingen</w:t>
      </w:r>
    </w:p>
    <w:p w14:paraId="70D5B7E9" w14:textId="03A88FE2" w:rsidR="00336742" w:rsidRDefault="00336742" w:rsidP="00336742">
      <w:r>
        <w:t>Het is nu de bedoeling om de huidige applicatie werkende te krijgen dus volgens de handleiding de bedoeling is en van daaruit gaan we kijken hoe en wat er precies aan veranderd moet worden. Stel dat dit niet lukt dan moeten we gaan bedenken of de applicatie niet van begin af aan opnieuw gebouwd zou moeten gaan worden.</w:t>
      </w:r>
    </w:p>
    <w:p w14:paraId="2D3E2033" w14:textId="77777777" w:rsidR="00A82424" w:rsidRDefault="00A82424" w:rsidP="00A82424">
      <w:pPr>
        <w:pStyle w:val="Style1"/>
      </w:pPr>
    </w:p>
    <w:p w14:paraId="436605B7" w14:textId="7F9EE2D6" w:rsidR="00A82424" w:rsidRDefault="00A82424" w:rsidP="00A82424">
      <w:pPr>
        <w:pStyle w:val="Style1"/>
      </w:pPr>
      <w:r>
        <w:t>Oplossingen</w:t>
      </w:r>
    </w:p>
    <w:p w14:paraId="0D7130AB" w14:textId="475D6C7E" w:rsidR="00336742" w:rsidRDefault="00336742" w:rsidP="00336742">
      <w:r>
        <w:t>Ik had de vorige dag na gevraagd of ik meer uitleg kan krijgen over de bedrijf processen en welke dingen wel en niet voor mij van toepassing zijn. Ik heb hier nu een veel beter idee over en alhoewel nog  niet alles duidelijk is kan ik nu prima verder werken.</w:t>
      </w:r>
    </w:p>
    <w:p w14:paraId="66180399" w14:textId="1417E804" w:rsidR="00336742" w:rsidRDefault="00336742" w:rsidP="00336742"/>
    <w:p w14:paraId="3B65240B" w14:textId="7D69E7E4" w:rsidR="006D0714" w:rsidRPr="00336742" w:rsidRDefault="003E6EF4" w:rsidP="006D0714">
      <w:pPr>
        <w:rPr>
          <w:rFonts w:asciiTheme="majorHAnsi" w:hAnsiTheme="majorHAnsi" w:cs="Tahoma"/>
          <w:b/>
          <w:iCs/>
          <w:color w:val="C00000"/>
          <w:sz w:val="28"/>
          <w:szCs w:val="28"/>
        </w:rPr>
      </w:pPr>
      <w:r>
        <w:rPr>
          <w:rFonts w:asciiTheme="majorHAnsi" w:hAnsiTheme="majorHAnsi" w:cs="Tahoma"/>
          <w:b/>
          <w:iCs/>
          <w:color w:val="C00000"/>
          <w:sz w:val="28"/>
          <w:szCs w:val="28"/>
        </w:rPr>
        <w:br w:type="page"/>
      </w:r>
    </w:p>
    <w:p w14:paraId="3A454326" w14:textId="1C34FF19" w:rsidR="006D0714" w:rsidRDefault="006D0714" w:rsidP="006D0714">
      <w:pPr>
        <w:pStyle w:val="Heading2"/>
      </w:pPr>
      <w:bookmarkStart w:id="27" w:name="_Toc513640203"/>
      <w:r>
        <w:lastRenderedPageBreak/>
        <w:t>Dag 13 (21-2)</w:t>
      </w:r>
      <w:bookmarkEnd w:id="27"/>
    </w:p>
    <w:p w14:paraId="3C8BD1B6" w14:textId="77777777" w:rsidR="00AA5CF6" w:rsidRDefault="00AA5CF6" w:rsidP="00AA5CF6">
      <w:pPr>
        <w:pStyle w:val="Style1"/>
      </w:pPr>
    </w:p>
    <w:p w14:paraId="5AF91619" w14:textId="461D68A5" w:rsidR="00AA5CF6" w:rsidRDefault="00AA5CF6" w:rsidP="00AA5CF6">
      <w:pPr>
        <w:pStyle w:val="Style1"/>
      </w:pPr>
      <w:r>
        <w:t>Uitdagingen</w:t>
      </w:r>
    </w:p>
    <w:p w14:paraId="71445BB4" w14:textId="7949A9AA" w:rsidR="00335DFE" w:rsidRDefault="00335DFE" w:rsidP="00335DFE">
      <w:r w:rsidRPr="00335DFE">
        <w:t>Ik ben vandaag echt hard begonnen met het proberen van het oplossen van de code van de vorige stagiair aangezien de code van hem die door het bedrijf was gemaakt in ene keer niet meer werkt omdat ze hun database aangepast hadden.</w:t>
      </w:r>
    </w:p>
    <w:p w14:paraId="19FED3A6" w14:textId="0B853C73" w:rsidR="00335DFE" w:rsidRDefault="00335DFE" w:rsidP="00335DFE"/>
    <w:p w14:paraId="116CB809" w14:textId="25C2D415" w:rsidR="00335DFE" w:rsidRPr="00335DFE" w:rsidRDefault="00335DFE" w:rsidP="00335DFE">
      <w:r>
        <w:t>Het probleem is dat die persoon nauwelijks en eigenlijk helemaal geen nuttig naslag werk achter heeft gelaten. Daarmee bedoel ik dat zijn usecases en SAD nutteloos zijn en er is ook geen acceptatie testplan gemaakt. Hierdoor moet ik letterlijk uit de huidige spaghetti code de fouten gaan vissen en dit is nogal lastig aangezien bovenop de slechte architectuur er ook gewoon slechte code is geschreven.</w:t>
      </w:r>
    </w:p>
    <w:p w14:paraId="20D194E6" w14:textId="77777777" w:rsidR="00AA5CF6" w:rsidRDefault="00AA5CF6" w:rsidP="00AA5CF6">
      <w:pPr>
        <w:pStyle w:val="Style1"/>
      </w:pPr>
    </w:p>
    <w:p w14:paraId="234A10E6" w14:textId="76461EB9" w:rsidR="00AA5CF6" w:rsidRDefault="00AA5CF6" w:rsidP="00AA5CF6">
      <w:pPr>
        <w:pStyle w:val="Style1"/>
      </w:pPr>
      <w:r>
        <w:t>Problemen</w:t>
      </w:r>
    </w:p>
    <w:p w14:paraId="7B159597" w14:textId="59AE7589" w:rsidR="00335DFE" w:rsidRDefault="00335DFE" w:rsidP="00335DFE">
      <w:r>
        <w:t>Zoals bij de uitdaging al beschreven willen ze de applicatie gemaakt zien zodat er een beter doel is van wat er geïmplementeerd zal moeten worden. Naar mijn mening is het doorbouwen op de</w:t>
      </w:r>
      <w:r w:rsidR="003E6EF4">
        <w:t xml:space="preserve"> huidige applicatie een doodsvonnis voor mijn stage en zal ik daardoor enorm in de problemen komen.</w:t>
      </w:r>
    </w:p>
    <w:p w14:paraId="14DFEB4E" w14:textId="1A2D80F5" w:rsidR="003E6EF4" w:rsidRDefault="003E6EF4" w:rsidP="00335DFE"/>
    <w:p w14:paraId="5EB8F39F" w14:textId="37C4E74E" w:rsidR="003E6EF4" w:rsidRDefault="003E6EF4" w:rsidP="00335DFE">
      <w:r>
        <w:t>Ik heb al aangegeven (en een paar collega’s) dat de applicatie stevig geherstructureerd zal moeten worden en misschien wel opnieuw gebouwd zal moeten worden met de huidige assets als referentie materiaal.</w:t>
      </w:r>
    </w:p>
    <w:p w14:paraId="17EA62E5" w14:textId="6157CFD0" w:rsidR="003E6EF4" w:rsidRDefault="003E6EF4" w:rsidP="00335DFE"/>
    <w:p w14:paraId="00CC3AE1" w14:textId="57FE8337" w:rsidR="003E6EF4" w:rsidRDefault="003E6EF4" w:rsidP="00335DFE">
      <w:r>
        <w:t>i.p.v. een concreet antwoord op wat er moet gebeuren moet ik nu dus proberen om de huidige applicatie werkende te krijgen ook al heb ik aangegeven dat dit bijna een nutteloze taak is waarmee ik mijn tijd verspil.</w:t>
      </w:r>
    </w:p>
    <w:p w14:paraId="59FCAA9F" w14:textId="7D034F7D" w:rsidR="007C7139" w:rsidRDefault="007C7139" w:rsidP="00335DFE">
      <w:r>
        <w:t xml:space="preserve">Ik heb namelijk van deze dag en misschien wel meer wel de helft besteed om </w:t>
      </w:r>
      <w:r w:rsidRPr="007C7139">
        <w:rPr>
          <w:u w:val="single"/>
        </w:rPr>
        <w:t>een</w:t>
      </w:r>
      <w:r w:rsidRPr="007C7139">
        <w:t xml:space="preserve"> probleem te vinden laat staan op te lossen.</w:t>
      </w:r>
    </w:p>
    <w:p w14:paraId="6B771D1F" w14:textId="77777777" w:rsidR="00AA5CF6" w:rsidRDefault="00AA5CF6" w:rsidP="00AA5CF6">
      <w:pPr>
        <w:pStyle w:val="Style1"/>
      </w:pPr>
    </w:p>
    <w:p w14:paraId="53A518BC" w14:textId="2A481BE6" w:rsidR="00AA5CF6" w:rsidRDefault="00AA5CF6" w:rsidP="00AA5CF6">
      <w:pPr>
        <w:pStyle w:val="Style1"/>
      </w:pPr>
      <w:r>
        <w:t>Oplossingen</w:t>
      </w:r>
    </w:p>
    <w:p w14:paraId="2B63045F" w14:textId="2E49D034" w:rsidR="00602324" w:rsidRDefault="00602324" w:rsidP="00AA5CF6">
      <w:pPr>
        <w:pStyle w:val="Style1"/>
      </w:pPr>
    </w:p>
    <w:p w14:paraId="60C52F09" w14:textId="62119339" w:rsidR="00602324" w:rsidRPr="00602324" w:rsidRDefault="00602324" w:rsidP="00602324">
      <w:pPr>
        <w:rPr>
          <w:i/>
        </w:rPr>
      </w:pPr>
      <w:r w:rsidRPr="00602324">
        <w:rPr>
          <w:i/>
        </w:rPr>
        <w:t>Geen oplossing maar een idee</w:t>
      </w:r>
    </w:p>
    <w:p w14:paraId="7FB2C27A" w14:textId="2C11C619" w:rsidR="00AA5CF6" w:rsidRDefault="007C7139" w:rsidP="007C7139">
      <w:r>
        <w:t xml:space="preserve">Ik ga vandaag of morgen proberen om een doel voor ogen te krijgen van welke functionaliteiten de applicatie moet hebben of had moeten hebben aangezien de usecases nutteloos zijn en ik daaraan niet kan afleiden welke functionaliteiten het systeem </w:t>
      </w:r>
      <w:r w:rsidR="00602324">
        <w:t xml:space="preserve">had moeten </w:t>
      </w:r>
      <w:r>
        <w:t>hebben.</w:t>
      </w:r>
    </w:p>
    <w:p w14:paraId="1DCC0FDE" w14:textId="402BDF76" w:rsidR="007C7139" w:rsidRDefault="007C7139" w:rsidP="007C7139"/>
    <w:p w14:paraId="6E2892AC" w14:textId="073CE173" w:rsidR="007C7139" w:rsidRDefault="007C7139" w:rsidP="007C7139">
      <w:r>
        <w:t>Anders wil ik zelf het systeem opnieuw bouwen met daarin wel goede logica en met goed naslag werk die er nu duidelijk niet is.</w:t>
      </w:r>
    </w:p>
    <w:p w14:paraId="598413B4" w14:textId="77777777" w:rsidR="00AA5CF6" w:rsidRPr="00AA5CF6" w:rsidRDefault="00AA5CF6" w:rsidP="00AA5CF6"/>
    <w:p w14:paraId="1850F09F" w14:textId="2C2D2F25" w:rsidR="006D0714" w:rsidRDefault="00336742" w:rsidP="006D0714">
      <w:r>
        <w:br w:type="page"/>
      </w:r>
    </w:p>
    <w:p w14:paraId="52F13B34" w14:textId="5A67780C" w:rsidR="006D0714" w:rsidRDefault="006D0714" w:rsidP="006D0714">
      <w:pPr>
        <w:pStyle w:val="Heading2"/>
      </w:pPr>
      <w:bookmarkStart w:id="28" w:name="_Toc513640204"/>
      <w:r>
        <w:lastRenderedPageBreak/>
        <w:t>Dag 14 (22-2)</w:t>
      </w:r>
      <w:bookmarkEnd w:id="28"/>
    </w:p>
    <w:p w14:paraId="1BB85400" w14:textId="77777777" w:rsidR="00707C75" w:rsidRDefault="00707C75" w:rsidP="00707C75">
      <w:pPr>
        <w:pStyle w:val="Style1"/>
      </w:pPr>
    </w:p>
    <w:p w14:paraId="097B4079" w14:textId="3C84011D" w:rsidR="00707C75" w:rsidRDefault="00707C75" w:rsidP="00707C75">
      <w:pPr>
        <w:pStyle w:val="Style1"/>
      </w:pPr>
      <w:r>
        <w:t>Uitdagingen</w:t>
      </w:r>
    </w:p>
    <w:p w14:paraId="2F2B8FFA" w14:textId="693A7668" w:rsidR="006B098B" w:rsidRDefault="006B098B" w:rsidP="006B098B">
      <w:r>
        <w:t>Ik ben vanaf vandaag vooral gaan kijken naar hoe de code opgebouwt had moeten worden aangezien WPF applicaties normaal gesproken opgebouwt moeten worden d.m.v het MVVM pattern en daar was ik alvast onderzoek naar aan het doen.</w:t>
      </w:r>
    </w:p>
    <w:p w14:paraId="58650579" w14:textId="77777777" w:rsidR="00707C75" w:rsidRDefault="00707C75" w:rsidP="00707C75">
      <w:pPr>
        <w:pStyle w:val="Style1"/>
      </w:pPr>
    </w:p>
    <w:p w14:paraId="368FD08B" w14:textId="5B1BD5DD" w:rsidR="00707C75" w:rsidRDefault="00707C75" w:rsidP="00707C75">
      <w:pPr>
        <w:pStyle w:val="Style1"/>
      </w:pPr>
      <w:r>
        <w:t>Problemen</w:t>
      </w:r>
    </w:p>
    <w:p w14:paraId="55E864D0" w14:textId="457CF360" w:rsidR="00E057EE" w:rsidRDefault="00E057EE" w:rsidP="006B098B">
      <w:r>
        <w:t>Ik kwam uiteindelijk niet verder met het verbeteren van de applicatie. Dit kwam voornamelijk omdat ik mijn weg er niet in kon vinden. Dus i.p.v. daar aan door te werken was ik alvast bezig met het project</w:t>
      </w:r>
      <w:r w:rsidR="006B098B">
        <w:t>plan te verbeteren en een paar documenten aan het opstellen zoals het onderzoeks document.</w:t>
      </w:r>
    </w:p>
    <w:p w14:paraId="65917C25" w14:textId="71AC45CA" w:rsidR="006B098B" w:rsidRDefault="006B098B" w:rsidP="006B098B"/>
    <w:p w14:paraId="78FE462C" w14:textId="047CE1A8" w:rsidR="006B098B" w:rsidRDefault="006B098B" w:rsidP="006B098B">
      <w:r>
        <w:t>Het enige waar ikzelf niet uitkom is waar nu precies het onderzoek van de stage over zal moeten gaan. Ik zit zelf te denken aan een onderzoek naar bepaalde patterns zoals het MVVM pattern.</w:t>
      </w:r>
    </w:p>
    <w:p w14:paraId="4B6E659F" w14:textId="1006E1F8" w:rsidR="00336742" w:rsidRDefault="00336742" w:rsidP="006D0714"/>
    <w:p w14:paraId="7317AAD3" w14:textId="77777777" w:rsidR="006B098B" w:rsidRDefault="006B098B" w:rsidP="006D0714"/>
    <w:p w14:paraId="5A5DFE85" w14:textId="6135DCCD" w:rsidR="006D0714" w:rsidRDefault="006D0714" w:rsidP="006D0714">
      <w:pPr>
        <w:pStyle w:val="Heading2"/>
      </w:pPr>
      <w:bookmarkStart w:id="29" w:name="_Toc513640205"/>
      <w:r>
        <w:t>Dag 15 (23-2)</w:t>
      </w:r>
      <w:bookmarkEnd w:id="29"/>
    </w:p>
    <w:p w14:paraId="7CDEAE77" w14:textId="77777777" w:rsidR="006D0714" w:rsidRPr="006D0714" w:rsidRDefault="006D0714" w:rsidP="006D0714"/>
    <w:p w14:paraId="43C9C95F" w14:textId="77777777" w:rsidR="00707C75" w:rsidRDefault="00707C75" w:rsidP="00707C75">
      <w:pPr>
        <w:pStyle w:val="Style1"/>
      </w:pPr>
      <w:r>
        <w:t>Bijzonderheden</w:t>
      </w:r>
    </w:p>
    <w:p w14:paraId="2F3F276A" w14:textId="77777777" w:rsidR="00707C75" w:rsidRDefault="00707C75" w:rsidP="00707C75">
      <w:pPr>
        <w:pStyle w:val="Style1"/>
      </w:pPr>
    </w:p>
    <w:p w14:paraId="24D7E88C" w14:textId="54B100A4" w:rsidR="00707C75" w:rsidRDefault="00707C75" w:rsidP="00707C75">
      <w:pPr>
        <w:pStyle w:val="Style1"/>
      </w:pPr>
      <w:r>
        <w:t>Gesprekken</w:t>
      </w:r>
    </w:p>
    <w:p w14:paraId="257275D0" w14:textId="5AC9955A" w:rsidR="00663D9D" w:rsidRDefault="00663D9D" w:rsidP="00663D9D">
      <w:r>
        <w:t>Ik had een gesprek aangevraagd met mijn stage begeleider om er voor te zorgen dat ik iets meer duidelijkheid zou krijgen voor het stage bezoek en hoe de opdracht verder zou gaan verlopen.</w:t>
      </w:r>
    </w:p>
    <w:p w14:paraId="02739296" w14:textId="62E9C78C" w:rsidR="00663D9D" w:rsidRDefault="00663D9D" w:rsidP="00663D9D"/>
    <w:p w14:paraId="6871CFBC" w14:textId="51FA35FE" w:rsidR="00D176BF" w:rsidRDefault="00A532B5" w:rsidP="00663D9D">
      <w:r>
        <w:t>Ik heb daarin antwoorden gekregen op de vragen in hoe mijn stage verder zal verlopen</w:t>
      </w:r>
      <w:r w:rsidR="00D176BF">
        <w:t>. Ik moet in week 10 een werkend product opleveren dat gebruikt gaat worden. Hiervoor zullen de eisen nog verduidelijkt worden en mijn stagebegeleider zal meer tijd vrijmaken voor makkelijker contact.</w:t>
      </w:r>
    </w:p>
    <w:p w14:paraId="0A0110F0" w14:textId="77777777" w:rsidR="00707C75" w:rsidRDefault="00707C75" w:rsidP="00707C75">
      <w:pPr>
        <w:pStyle w:val="Style1"/>
      </w:pPr>
    </w:p>
    <w:p w14:paraId="65F38500" w14:textId="18BAA945" w:rsidR="00707C75" w:rsidRDefault="00707C75" w:rsidP="00707C75">
      <w:pPr>
        <w:pStyle w:val="Style1"/>
      </w:pPr>
      <w:r>
        <w:t>Uitdagingen</w:t>
      </w:r>
    </w:p>
    <w:p w14:paraId="6504ACE6" w14:textId="1704C8A4" w:rsidR="00707C75" w:rsidRDefault="00135C7F" w:rsidP="0052588E">
      <w:r w:rsidRPr="00135C7F">
        <w:t>Ik ben vooral vandaag bezig geweest met enkele opdrachten die ik van mijn stagebegeleider heb gekregen om het programma beter te begrijpen. Deze waren vooral nuttig aangezien daarna beter wist waar dingen in de solution van het project stonden.</w:t>
      </w:r>
      <w:r>
        <w:t xml:space="preserve"> </w:t>
      </w:r>
    </w:p>
    <w:p w14:paraId="2D920070" w14:textId="77777777" w:rsidR="0052588E" w:rsidRDefault="0052588E" w:rsidP="0052588E"/>
    <w:p w14:paraId="7F69F28E" w14:textId="6BC51355" w:rsidR="00707C75" w:rsidRDefault="00707C75" w:rsidP="00707C75">
      <w:pPr>
        <w:pStyle w:val="Style1"/>
      </w:pPr>
      <w:r>
        <w:t>Oplossingen</w:t>
      </w:r>
    </w:p>
    <w:p w14:paraId="02838930" w14:textId="1117371B" w:rsidR="00D176BF" w:rsidRDefault="00D176BF" w:rsidP="0052588E">
      <w:r>
        <w:t xml:space="preserve">Ik heb tijdens het </w:t>
      </w:r>
      <w:r w:rsidR="0052588E">
        <w:t>hierboven</w:t>
      </w:r>
      <w:r>
        <w:t xml:space="preserve"> genoemde gesprek verduidelijking gekregen over hoe het </w:t>
      </w:r>
      <w:r w:rsidR="0052588E">
        <w:t>stage traject zal verlopen. Ook heb ik even nagevraagd hoe het zit met tandarts bezoeken en als ik bijvoorbeeld een halve dag zou werken om daarna naar de tandarts te kunnen wordt dat als een werkdag gezien.</w:t>
      </w:r>
    </w:p>
    <w:p w14:paraId="3EE5ED2B" w14:textId="24BE58FF" w:rsidR="00646BFB" w:rsidRDefault="00646BFB">
      <w:r>
        <w:br w:type="page"/>
      </w:r>
    </w:p>
    <w:p w14:paraId="7B3111D2" w14:textId="2A987D03" w:rsidR="00646BFB" w:rsidRDefault="00646BFB" w:rsidP="00646BFB">
      <w:pPr>
        <w:pStyle w:val="Heading1"/>
      </w:pPr>
      <w:bookmarkStart w:id="30" w:name="_Toc513640206"/>
      <w:r>
        <w:lastRenderedPageBreak/>
        <w:t>Week 4 (26-2-2018)</w:t>
      </w:r>
      <w:bookmarkEnd w:id="30"/>
    </w:p>
    <w:p w14:paraId="0CD9A95B" w14:textId="77777777" w:rsidR="00646BFB" w:rsidRPr="00646BFB" w:rsidRDefault="00646BFB" w:rsidP="00646BFB"/>
    <w:p w14:paraId="66134730" w14:textId="0BB6769B" w:rsidR="00646BFB" w:rsidRDefault="00646BFB" w:rsidP="00646BFB">
      <w:pPr>
        <w:pStyle w:val="Heading2"/>
      </w:pPr>
      <w:bookmarkStart w:id="31" w:name="_Toc513640207"/>
      <w:r>
        <w:t>Dag 16 (26-2)</w:t>
      </w:r>
      <w:bookmarkEnd w:id="31"/>
    </w:p>
    <w:p w14:paraId="40EE9B21" w14:textId="77777777" w:rsidR="00646BFB" w:rsidRDefault="00646BFB" w:rsidP="00646BFB">
      <w:pPr>
        <w:pStyle w:val="Style1"/>
      </w:pPr>
    </w:p>
    <w:p w14:paraId="1CC21775" w14:textId="0874BBD2" w:rsidR="00646BFB" w:rsidRDefault="00646BFB" w:rsidP="00646BFB">
      <w:pPr>
        <w:pStyle w:val="Style1"/>
      </w:pPr>
      <w:r>
        <w:t>Andere zaken</w:t>
      </w:r>
    </w:p>
    <w:p w14:paraId="01562063" w14:textId="290A846E" w:rsidR="0061701B" w:rsidRDefault="0061701B" w:rsidP="0061701B">
      <w:r>
        <w:t>Ik ben in het weekend mijn laatste werkdag van mijn bijbaan gehad, aangezien het nogal veel tijd innam. Door de week kon ik niet meer werken vanwege de lange dagen en in het weekend op zaterdag of zondag zou ik al mijn uren voor de week moeten draaien (5 a 6 uur). Dit zou betekenen dat ik 6 werkdagen zou hebben en dat werd me teveel. Hierom Ben ik gestopt en ik hoop dat ik het nu een beetje rustiger zal krijgen.</w:t>
      </w:r>
    </w:p>
    <w:p w14:paraId="3E4A7F1E" w14:textId="77777777" w:rsidR="00646BFB" w:rsidRPr="00646BFB" w:rsidRDefault="00646BFB" w:rsidP="00646BFB"/>
    <w:p w14:paraId="5F531364" w14:textId="41DD57A3" w:rsidR="00646BFB" w:rsidRDefault="00646BFB" w:rsidP="00646BFB"/>
    <w:p w14:paraId="62F3ABF7" w14:textId="3E5F34B7" w:rsidR="00646BFB" w:rsidRDefault="00646BFB" w:rsidP="00646BFB">
      <w:pPr>
        <w:pStyle w:val="Heading2"/>
      </w:pPr>
      <w:bookmarkStart w:id="32" w:name="_Toc513640208"/>
      <w:r>
        <w:t>Dag 17 (27-2)</w:t>
      </w:r>
      <w:bookmarkEnd w:id="32"/>
    </w:p>
    <w:p w14:paraId="65762A65" w14:textId="7DAC84D1" w:rsidR="00646BFB" w:rsidRDefault="00646BFB" w:rsidP="00646BFB"/>
    <w:p w14:paraId="35F5FCC5" w14:textId="41FA583A" w:rsidR="00646BFB" w:rsidRDefault="00646BFB" w:rsidP="00646BFB">
      <w:pPr>
        <w:pStyle w:val="Style1"/>
      </w:pPr>
      <w:r>
        <w:t>Bijzonderheden</w:t>
      </w:r>
    </w:p>
    <w:p w14:paraId="3C1782C3" w14:textId="7FF982A3" w:rsidR="00E057EE" w:rsidRDefault="00E057EE" w:rsidP="00E057EE">
      <w:r>
        <w:t>Stagebezoek</w:t>
      </w:r>
      <w:r w:rsidR="004248EF">
        <w:t xml:space="preserve"> van schoolbegeleider</w:t>
      </w:r>
    </w:p>
    <w:p w14:paraId="38EEEDF4" w14:textId="77777777" w:rsidR="00646BFB" w:rsidRDefault="00646BFB" w:rsidP="00646BFB">
      <w:pPr>
        <w:pStyle w:val="Style1"/>
      </w:pPr>
    </w:p>
    <w:p w14:paraId="412B820E" w14:textId="5AB8AE7D" w:rsidR="00646BFB" w:rsidRDefault="00646BFB" w:rsidP="00646BFB">
      <w:pPr>
        <w:pStyle w:val="Style1"/>
      </w:pPr>
      <w:r>
        <w:t>Gesprekken</w:t>
      </w:r>
    </w:p>
    <w:p w14:paraId="7A0AD343" w14:textId="065F0212" w:rsidR="0061701B" w:rsidRPr="0061701B" w:rsidRDefault="0061701B" w:rsidP="00C212A7">
      <w:pPr>
        <w:rPr>
          <w:b/>
        </w:rPr>
      </w:pPr>
      <w:r w:rsidRPr="0061701B">
        <w:t>Het gesprek dat we hadden tijdens het stage bezoek was vooral heel nuttig en positief wat voor mij heel motiverend was. Ook kwam hier een stuk duidelijkheid bij kijken waardoor ik een betere planning kon maken voor de komende sprints.</w:t>
      </w:r>
    </w:p>
    <w:p w14:paraId="7E75F125" w14:textId="77777777" w:rsidR="00646BFB" w:rsidRDefault="00646BFB" w:rsidP="00646BFB">
      <w:pPr>
        <w:pStyle w:val="Style1"/>
      </w:pPr>
    </w:p>
    <w:p w14:paraId="0DB1272F" w14:textId="5848BCA2" w:rsidR="00646BFB" w:rsidRDefault="00646BFB" w:rsidP="00646BFB">
      <w:pPr>
        <w:pStyle w:val="Style1"/>
      </w:pPr>
      <w:r>
        <w:t>Problemen</w:t>
      </w:r>
    </w:p>
    <w:p w14:paraId="79798929" w14:textId="3BAFE6FB" w:rsidR="0061701B" w:rsidRDefault="0061701B" w:rsidP="0061701B">
      <w:r>
        <w:t>Ik had user story’s opgesteld voor de komende 3 weken twee weken geleden. Alleen na aanpassingen van het project plan komen deze nu niet meer overeen waardoor ik ze weer allemaal aan moet gaan passen. Hier neem ik morgen even de tijd voor.</w:t>
      </w:r>
    </w:p>
    <w:p w14:paraId="5E705137" w14:textId="77777777" w:rsidR="00646BFB" w:rsidRPr="00646BFB" w:rsidRDefault="00646BFB" w:rsidP="00646BFB"/>
    <w:p w14:paraId="2D17F21B" w14:textId="2C0F4523" w:rsidR="00646BFB" w:rsidRDefault="009A08EE" w:rsidP="00646BFB">
      <w:r>
        <w:br w:type="page"/>
      </w:r>
    </w:p>
    <w:p w14:paraId="47D52294" w14:textId="6A54DB2F" w:rsidR="00646BFB" w:rsidRDefault="00646BFB" w:rsidP="00646BFB">
      <w:pPr>
        <w:pStyle w:val="Heading2"/>
      </w:pPr>
      <w:bookmarkStart w:id="33" w:name="_Toc513640209"/>
      <w:r>
        <w:lastRenderedPageBreak/>
        <w:t>Dag 18 (28-2)</w:t>
      </w:r>
      <w:bookmarkEnd w:id="33"/>
    </w:p>
    <w:p w14:paraId="3F47C303" w14:textId="77777777" w:rsidR="009A08EE" w:rsidRDefault="009A08EE" w:rsidP="009A08EE">
      <w:pPr>
        <w:pStyle w:val="Style1"/>
      </w:pPr>
    </w:p>
    <w:p w14:paraId="1F9F1BB3" w14:textId="46693970" w:rsidR="00CE3F5F" w:rsidRDefault="009A08EE" w:rsidP="00494BD2">
      <w:pPr>
        <w:pStyle w:val="Style1"/>
      </w:pPr>
      <w:r>
        <w:t>Uitdagingen</w:t>
      </w:r>
    </w:p>
    <w:p w14:paraId="3F4180FD" w14:textId="6AAA0541" w:rsidR="00CE3F5F" w:rsidRDefault="00CE3F5F" w:rsidP="00F31ADF">
      <w:r>
        <w:t>I</w:t>
      </w:r>
      <w:r w:rsidR="00494BD2">
        <w:t>k</w:t>
      </w:r>
      <w:r>
        <w:t xml:space="preserve"> kreeg van een van mijn collega’s een proof of concept projetc met daarin het MVVM patroon verwerkt zoals het gebruikt zou moeten worden in een WPF appliucatie.</w:t>
      </w:r>
    </w:p>
    <w:p w14:paraId="2733BBF7" w14:textId="7E5D0E3B" w:rsidR="00CE3F5F" w:rsidRDefault="00CE3F5F" w:rsidP="00F31ADF"/>
    <w:p w14:paraId="52F7DEA6" w14:textId="350BE082" w:rsidR="00CE3F5F" w:rsidRDefault="00CE3F5F" w:rsidP="00F31ADF">
      <w:r>
        <w:t xml:space="preserve">Ik had zelf bedacht om een simpele rekenmachine te bouwen </w:t>
      </w:r>
      <w:r w:rsidR="00494BD2">
        <w:t>met behulp van het MVVM patroon om zo het model te begrijpen en om al wat WPF technieken te leren zoals databinding.</w:t>
      </w:r>
    </w:p>
    <w:p w14:paraId="205C5DA1" w14:textId="77777777" w:rsidR="009A08EE" w:rsidRDefault="009A08EE" w:rsidP="009A08EE">
      <w:pPr>
        <w:pStyle w:val="Style1"/>
      </w:pPr>
    </w:p>
    <w:p w14:paraId="1280AB0E" w14:textId="22F5ABAF" w:rsidR="009A08EE" w:rsidRDefault="009A08EE" w:rsidP="009A08EE">
      <w:pPr>
        <w:pStyle w:val="Style1"/>
      </w:pPr>
      <w:r>
        <w:t>Oplossingen</w:t>
      </w:r>
    </w:p>
    <w:p w14:paraId="17C1E7FC" w14:textId="77777777" w:rsidR="00494BD2" w:rsidRDefault="00494BD2" w:rsidP="00494BD2">
      <w:r w:rsidRPr="00494BD2">
        <w:t>Er was een van de MES engineers ziek deze week. Dus er miste een persoon om mee te praten over de applicatie die ik ging bouwen.</w:t>
      </w:r>
      <w:r>
        <w:t xml:space="preserve"> Ik had het idee dat we het toch gingen bespreken vrijdag omdat er dan een start punt was om met de applicatie te beginnen. </w:t>
      </w:r>
    </w:p>
    <w:p w14:paraId="0067CD7F" w14:textId="209FEE3D" w:rsidR="009A08EE" w:rsidRPr="009A08EE" w:rsidRDefault="00494BD2" w:rsidP="009A08EE">
      <w:r>
        <w:t>Dus er stond een afspraak voor komende vrijdag gepland.</w:t>
      </w:r>
    </w:p>
    <w:p w14:paraId="436318EB" w14:textId="375723CC" w:rsidR="00646BFB" w:rsidRDefault="00646BFB" w:rsidP="00646BFB"/>
    <w:p w14:paraId="25051936" w14:textId="2A177078" w:rsidR="00494BD2" w:rsidRDefault="00494BD2" w:rsidP="00646BFB"/>
    <w:p w14:paraId="60427CD0" w14:textId="77777777" w:rsidR="00494BD2" w:rsidRDefault="00494BD2" w:rsidP="00646BFB"/>
    <w:p w14:paraId="2D11D257" w14:textId="158113D8" w:rsidR="00646BFB" w:rsidRDefault="00646BFB" w:rsidP="00646BFB">
      <w:pPr>
        <w:pStyle w:val="Heading2"/>
      </w:pPr>
      <w:bookmarkStart w:id="34" w:name="_Toc513640210"/>
      <w:r>
        <w:t>Dag 19 (1-3)</w:t>
      </w:r>
      <w:bookmarkEnd w:id="34"/>
    </w:p>
    <w:p w14:paraId="33965476" w14:textId="77777777" w:rsidR="009A08EE" w:rsidRDefault="009A08EE" w:rsidP="009A08EE">
      <w:pPr>
        <w:pStyle w:val="Style1"/>
      </w:pPr>
    </w:p>
    <w:p w14:paraId="2932FED9" w14:textId="61A668B9" w:rsidR="009A08EE" w:rsidRDefault="009A08EE" w:rsidP="009A08EE">
      <w:pPr>
        <w:pStyle w:val="Style1"/>
      </w:pPr>
      <w:r>
        <w:t>Gesprekken</w:t>
      </w:r>
    </w:p>
    <w:p w14:paraId="480C6875" w14:textId="75B44F7A" w:rsidR="005A3051" w:rsidRDefault="005A3051" w:rsidP="005A3051">
      <w:r>
        <w:t>Op het eind van de dag was er even een gesprek tussen een paar leden van het team met mij erbij natuurlijk (ik ging erbij zitten aangezien het over de stage ging). Het ging niet over iets specifieks maar meer over hoe de stage goed zou kunnen verlopen.</w:t>
      </w:r>
    </w:p>
    <w:p w14:paraId="2467855A" w14:textId="77777777" w:rsidR="009A08EE" w:rsidRDefault="009A08EE" w:rsidP="009A08EE">
      <w:pPr>
        <w:pStyle w:val="Style1"/>
      </w:pPr>
    </w:p>
    <w:p w14:paraId="3273A237" w14:textId="68818942" w:rsidR="009A08EE" w:rsidRDefault="009A08EE" w:rsidP="009A08EE">
      <w:pPr>
        <w:pStyle w:val="Style1"/>
      </w:pPr>
      <w:r>
        <w:t>Uitdagingen</w:t>
      </w:r>
    </w:p>
    <w:p w14:paraId="4C7BA103" w14:textId="563E81A3" w:rsidR="00494BD2" w:rsidRDefault="00494BD2" w:rsidP="00494BD2">
      <w:r>
        <w:t>Ik ben gisteren door gegaan op het MVVM patroon en dat ging goed aangezien ik nu het nut zie van het patroon en dat ik de voordelen ervan ontzettend goed zou kunnen gebruiken.</w:t>
      </w:r>
    </w:p>
    <w:p w14:paraId="37003B48" w14:textId="0DBB395F" w:rsidR="005A3051" w:rsidRDefault="005A3051" w:rsidP="00494BD2"/>
    <w:p w14:paraId="6294AF07" w14:textId="17A04761" w:rsidR="005A3051" w:rsidRDefault="005A3051" w:rsidP="00494BD2">
      <w:r>
        <w:t>Ik ben alleen wel even bezig geweest met de opmaak van de rekenmachine aangezien mijn .Xaml opmaak vaardigheden niet zo groot zijn. Het was uiteindelijk niet zo moeilijk aangezien je gewoon een zogenaamd “Grid” kunt gebruiken en het is van daaruit vrij eenvoudig om een goede opmaak te bouwen. Het lijkt ook veel op HTML</w:t>
      </w:r>
    </w:p>
    <w:p w14:paraId="391FBFE2" w14:textId="77777777" w:rsidR="009A08EE" w:rsidRPr="009A08EE" w:rsidRDefault="009A08EE" w:rsidP="009A08EE"/>
    <w:p w14:paraId="4179EE8F" w14:textId="4FD88F6C" w:rsidR="00646BFB" w:rsidRDefault="009A08EE" w:rsidP="00646BFB">
      <w:r>
        <w:br w:type="page"/>
      </w:r>
    </w:p>
    <w:p w14:paraId="2DF8729D" w14:textId="46135E90" w:rsidR="00646BFB" w:rsidRDefault="00646BFB" w:rsidP="00646BFB">
      <w:pPr>
        <w:pStyle w:val="Heading2"/>
      </w:pPr>
      <w:bookmarkStart w:id="35" w:name="_Toc513640211"/>
      <w:r>
        <w:lastRenderedPageBreak/>
        <w:t>Dag 20 (2-3)</w:t>
      </w:r>
      <w:bookmarkEnd w:id="35"/>
    </w:p>
    <w:p w14:paraId="1119AAA4" w14:textId="77777777" w:rsidR="009A08EE" w:rsidRDefault="009A08EE" w:rsidP="009A08EE">
      <w:pPr>
        <w:pStyle w:val="Style1"/>
      </w:pPr>
    </w:p>
    <w:p w14:paraId="20B4156B" w14:textId="0D0FC22E" w:rsidR="009A08EE" w:rsidRDefault="009A08EE" w:rsidP="009A08EE">
      <w:pPr>
        <w:pStyle w:val="Style1"/>
      </w:pPr>
      <w:r>
        <w:t>Gesprekken</w:t>
      </w:r>
    </w:p>
    <w:p w14:paraId="309903A7" w14:textId="4D43CAD3" w:rsidR="00F31ADF" w:rsidRDefault="00836F4B" w:rsidP="00836F4B">
      <w:r>
        <w:t xml:space="preserve">Met twee </w:t>
      </w:r>
      <w:r w:rsidR="00F31ADF">
        <w:t>MES engineers</w:t>
      </w:r>
      <w:r>
        <w:t>, de productowner en stagebegeleider</w:t>
      </w:r>
      <w:r w:rsidR="00A37634">
        <w:t xml:space="preserve"> is een gesprek gehouden over wat de eerste doelstellingen zijn om in de volgende sprint uit te werken.</w:t>
      </w:r>
    </w:p>
    <w:p w14:paraId="3CC8ECED" w14:textId="6645F8D1" w:rsidR="00A37634" w:rsidRDefault="00A37634" w:rsidP="00836F4B"/>
    <w:p w14:paraId="25675B85" w14:textId="547FD10A" w:rsidR="00A37634" w:rsidRDefault="00A37634" w:rsidP="00836F4B">
      <w:r>
        <w:t>Grotendeels is het gesprek nogal uit de hand gelopen (het onderwerp van de discussie was niet meer het hoofddoel) en het ging al snel over moeilijke onderwerpen waar ik zelf minder van begreep.</w:t>
      </w:r>
    </w:p>
    <w:p w14:paraId="37A67A6B" w14:textId="77777777" w:rsidR="009A08EE" w:rsidRDefault="009A08EE" w:rsidP="009A08EE">
      <w:pPr>
        <w:pStyle w:val="Style1"/>
      </w:pPr>
    </w:p>
    <w:p w14:paraId="08B33ED4" w14:textId="402CC96C" w:rsidR="009A08EE" w:rsidRDefault="009A08EE" w:rsidP="009A08EE">
      <w:pPr>
        <w:pStyle w:val="Style1"/>
      </w:pPr>
      <w:r>
        <w:t>Uitdagingen</w:t>
      </w:r>
    </w:p>
    <w:p w14:paraId="11381DBD" w14:textId="0D0DAE5F" w:rsidR="00A37634" w:rsidRDefault="00A37634" w:rsidP="00A37634">
      <w:r>
        <w:t xml:space="preserve">De uitdading voor vandaag is om een concept sprintplanning op te stellen waar ik mee vooruit kan de komende een of twee weken. Hierbij is het vooral de bedoeling dat ik de focus leg op een </w:t>
      </w:r>
      <w:r w:rsidRPr="00A37634">
        <w:rPr>
          <w:u w:val="single"/>
        </w:rPr>
        <w:t>werkende</w:t>
      </w:r>
      <w:r>
        <w:t xml:space="preserve"> demo en niet iets dat super geoptimaliseerd werkt.</w:t>
      </w:r>
    </w:p>
    <w:p w14:paraId="5F7E0A54" w14:textId="77777777" w:rsidR="009A08EE" w:rsidRDefault="009A08EE" w:rsidP="009A08EE">
      <w:pPr>
        <w:pStyle w:val="Style1"/>
      </w:pPr>
    </w:p>
    <w:p w14:paraId="38BCF803" w14:textId="77777777" w:rsidR="009A08EE" w:rsidRPr="009A08EE" w:rsidRDefault="009A08EE" w:rsidP="009A08EE"/>
    <w:p w14:paraId="7C7AC011" w14:textId="77777777" w:rsidR="00646BFB" w:rsidRPr="00646BFB" w:rsidRDefault="00646BFB" w:rsidP="00646BFB"/>
    <w:p w14:paraId="356907E1" w14:textId="319BC82C" w:rsidR="00E40BCA" w:rsidRDefault="00E40BCA">
      <w:r>
        <w:br w:type="page"/>
      </w:r>
    </w:p>
    <w:p w14:paraId="2FC5E75B" w14:textId="2C16765E" w:rsidR="00E40BCA" w:rsidRDefault="00E40BCA" w:rsidP="00E40BCA">
      <w:pPr>
        <w:pStyle w:val="Heading1"/>
      </w:pPr>
      <w:bookmarkStart w:id="36" w:name="_Toc513640212"/>
      <w:r>
        <w:lastRenderedPageBreak/>
        <w:t>Week 5 (5-3-2018)</w:t>
      </w:r>
      <w:bookmarkEnd w:id="36"/>
    </w:p>
    <w:p w14:paraId="564955EA" w14:textId="77777777" w:rsidR="00E40BCA" w:rsidRPr="00646BFB" w:rsidRDefault="00E40BCA" w:rsidP="00E40BCA"/>
    <w:p w14:paraId="5671D344" w14:textId="5CF2CAAE" w:rsidR="00E40BCA" w:rsidRDefault="00E40BCA" w:rsidP="00E40BCA">
      <w:pPr>
        <w:pStyle w:val="Heading2"/>
      </w:pPr>
      <w:bookmarkStart w:id="37" w:name="_Toc513640213"/>
      <w:r>
        <w:t>Dag 21 (5-3)</w:t>
      </w:r>
      <w:bookmarkEnd w:id="37"/>
    </w:p>
    <w:p w14:paraId="69564ED3" w14:textId="55C66E21" w:rsidR="00E40BCA" w:rsidRDefault="00E40BCA" w:rsidP="00E40BCA"/>
    <w:p w14:paraId="5E5F4905" w14:textId="77777777" w:rsidR="00E40BCA" w:rsidRDefault="00E40BCA" w:rsidP="00E40BCA">
      <w:pPr>
        <w:pStyle w:val="Style1"/>
      </w:pPr>
      <w:r>
        <w:t>Bijzonderheden</w:t>
      </w:r>
    </w:p>
    <w:p w14:paraId="08813EE1" w14:textId="77777777" w:rsidR="00E40BCA" w:rsidRDefault="00E40BCA" w:rsidP="00E40BCA">
      <w:pPr>
        <w:pStyle w:val="Style1"/>
      </w:pPr>
    </w:p>
    <w:p w14:paraId="6155ED17" w14:textId="3659E588" w:rsidR="00E40BCA" w:rsidRDefault="00E40BCA" w:rsidP="00E40BCA">
      <w:pPr>
        <w:pStyle w:val="Style1"/>
      </w:pPr>
      <w:r>
        <w:t>Gesprekken</w:t>
      </w:r>
    </w:p>
    <w:p w14:paraId="31C75CBC" w14:textId="500B13E4" w:rsidR="00120A0F" w:rsidRDefault="00120A0F" w:rsidP="000C4AA7">
      <w:r w:rsidRPr="00120A0F">
        <w:t>Tijdens de sprintplanning kwam</w:t>
      </w:r>
      <w:r>
        <w:t xml:space="preserve"> even mijn opdracht weer ter discussie. Het ging vooral over het repareren van de fouten in de applicatie waardoor de MES engineers die software niet kunnen gebruiken.</w:t>
      </w:r>
    </w:p>
    <w:p w14:paraId="5406E8E5" w14:textId="410459E3" w:rsidR="00120A0F" w:rsidRPr="00120A0F" w:rsidRDefault="00120A0F" w:rsidP="000C4AA7">
      <w:r>
        <w:t xml:space="preserve">Dit werd gedaan zodat het gehele team waarin ik zat op de hoogte was van </w:t>
      </w:r>
      <w:r w:rsidR="000C4AA7">
        <w:t>het stage project.</w:t>
      </w:r>
    </w:p>
    <w:p w14:paraId="0F4CCC13" w14:textId="77777777" w:rsidR="00E40BCA" w:rsidRDefault="00E40BCA" w:rsidP="00E40BCA">
      <w:pPr>
        <w:pStyle w:val="Style1"/>
      </w:pPr>
    </w:p>
    <w:p w14:paraId="103DAE87" w14:textId="53E3A57D" w:rsidR="00E40BCA" w:rsidRDefault="00E40BCA" w:rsidP="00E40BCA">
      <w:pPr>
        <w:pStyle w:val="Style1"/>
      </w:pPr>
      <w:r>
        <w:t>Uitdagingen</w:t>
      </w:r>
    </w:p>
    <w:p w14:paraId="5F508C51" w14:textId="275EF593" w:rsidR="000C4AA7" w:rsidRDefault="000C4AA7" w:rsidP="000C4AA7">
      <w:r>
        <w:t xml:space="preserve">Ik moet aanpassingen maken in de huidige applicatie. Dit lijkt goed te doen, maar ik heb al gemerkt dat ik merendeels mijn tijd kwijt ben om een bepaalde functie of stukje functionaliteit te zoeken waar die in de code zit. </w:t>
      </w:r>
    </w:p>
    <w:p w14:paraId="00FFC28D" w14:textId="56016760" w:rsidR="000C4AA7" w:rsidRDefault="000C4AA7" w:rsidP="000C4AA7">
      <w:r>
        <w:t>Dit komt voornamelijk doordat in de huidige code 5 a 6 singletons zitten. Oftewel dit betekent dat veel methoden op verschillende plekken in de gehele applicatie aangeroepen kunnen worden. Dit heeft als probleem dat het voor mij heel onoverzichtelijk is wat er precies gebeurt is.</w:t>
      </w:r>
    </w:p>
    <w:p w14:paraId="3551FE1F" w14:textId="77777777" w:rsidR="00E40BCA" w:rsidRDefault="00E40BCA" w:rsidP="00E40BCA">
      <w:pPr>
        <w:pStyle w:val="Style1"/>
      </w:pPr>
    </w:p>
    <w:p w14:paraId="258EC94C" w14:textId="17525886" w:rsidR="00E40BCA" w:rsidRDefault="00E40BCA" w:rsidP="00E40BCA">
      <w:pPr>
        <w:pStyle w:val="Style1"/>
      </w:pPr>
      <w:r>
        <w:t>Oplossingen</w:t>
      </w:r>
    </w:p>
    <w:p w14:paraId="633D5A9D" w14:textId="3251ED11" w:rsidR="00E40BCA" w:rsidRDefault="000C4AA7" w:rsidP="00E40BCA">
      <w:r>
        <w:t>(27-02) Ik heb nu een specifieke backlog opgesteld de laatste weken en die komt nu overeen met wat er precies gedaan moet worden voor nu.</w:t>
      </w:r>
    </w:p>
    <w:p w14:paraId="0C006864" w14:textId="48B140A3" w:rsidR="000C4AA7" w:rsidRDefault="000C4AA7" w:rsidP="00E40BCA"/>
    <w:p w14:paraId="53099BBC" w14:textId="77777777" w:rsidR="000C4AA7" w:rsidRDefault="000C4AA7" w:rsidP="00E40BCA"/>
    <w:p w14:paraId="70607F29" w14:textId="3CFE565D" w:rsidR="00E40BCA" w:rsidRDefault="00E40BCA" w:rsidP="00E40BCA">
      <w:pPr>
        <w:pStyle w:val="Heading2"/>
      </w:pPr>
      <w:bookmarkStart w:id="38" w:name="_Toc513640214"/>
      <w:r>
        <w:t>Dag 2</w:t>
      </w:r>
      <w:r w:rsidR="00AC7A4A">
        <w:t>2</w:t>
      </w:r>
      <w:r>
        <w:t xml:space="preserve"> (6-3)</w:t>
      </w:r>
      <w:bookmarkEnd w:id="38"/>
    </w:p>
    <w:p w14:paraId="72BD9237" w14:textId="77777777" w:rsidR="00E40BCA" w:rsidRDefault="00E40BCA" w:rsidP="00E40BCA">
      <w:pPr>
        <w:pStyle w:val="Style1"/>
      </w:pPr>
    </w:p>
    <w:p w14:paraId="6D9F2CAE" w14:textId="11642253" w:rsidR="00E40BCA" w:rsidRDefault="00E40BCA" w:rsidP="00E40BCA">
      <w:pPr>
        <w:pStyle w:val="Style1"/>
      </w:pPr>
      <w:r>
        <w:t>Uitdagingen</w:t>
      </w:r>
    </w:p>
    <w:p w14:paraId="49858665" w14:textId="3ED8C59E" w:rsidR="000C4AA7" w:rsidRDefault="000C4AA7" w:rsidP="000C4AA7">
      <w:r>
        <w:t xml:space="preserve">Dezelfde uitdaging als gisteren is dat ik nogal moeilijk door de </w:t>
      </w:r>
      <w:r w:rsidR="009139BC">
        <w:t>Italiaanse</w:t>
      </w:r>
      <w:r>
        <w:t xml:space="preserve"> code kom, maar het gaat beter dus dat is goed.</w:t>
      </w:r>
    </w:p>
    <w:p w14:paraId="127AE54D" w14:textId="77777777" w:rsidR="00E40BCA" w:rsidRPr="00E40BCA" w:rsidRDefault="00E40BCA" w:rsidP="00E40BCA"/>
    <w:p w14:paraId="55C8F7D4" w14:textId="6035E71B" w:rsidR="00E40BCA" w:rsidRDefault="00E40BCA" w:rsidP="00E40BCA">
      <w:r>
        <w:br w:type="page"/>
      </w:r>
    </w:p>
    <w:p w14:paraId="009A6EF5" w14:textId="6D99F024" w:rsidR="00E40BCA" w:rsidRDefault="00E40BCA" w:rsidP="00E40BCA">
      <w:pPr>
        <w:pStyle w:val="Heading2"/>
      </w:pPr>
      <w:bookmarkStart w:id="39" w:name="_Toc513640215"/>
      <w:r>
        <w:lastRenderedPageBreak/>
        <w:t>Dag 2</w:t>
      </w:r>
      <w:r w:rsidR="00AC7A4A">
        <w:t>3</w:t>
      </w:r>
      <w:r>
        <w:t xml:space="preserve"> (7-3)</w:t>
      </w:r>
      <w:bookmarkEnd w:id="39"/>
    </w:p>
    <w:p w14:paraId="4E4918AE" w14:textId="77777777" w:rsidR="00E40BCA" w:rsidRDefault="00E40BCA" w:rsidP="00E40BCA">
      <w:pPr>
        <w:pStyle w:val="Style1"/>
      </w:pPr>
    </w:p>
    <w:p w14:paraId="6544BB87" w14:textId="47440BF3" w:rsidR="00E40BCA" w:rsidRDefault="00E40BCA" w:rsidP="00E40BCA">
      <w:pPr>
        <w:pStyle w:val="Style1"/>
      </w:pPr>
      <w:r>
        <w:t>Uitdagingen</w:t>
      </w:r>
    </w:p>
    <w:p w14:paraId="188B4824" w14:textId="4F8759A3" w:rsidR="005B03A7" w:rsidRDefault="00460D67" w:rsidP="00460D67">
      <w:r>
        <w:t>Fouten oplossen uit de huidige code. De uitdaging is meer hoe ik op een goede manier spaghetti code kan ontknopen i.p.v. echt fouten op te lossen. Er zijn bijvoorbeeld architectuur regels niet nageleefd waardoor database query’s gemakkelijker fout gaan. Het enige dat ik had gedaan was ze op een juiste manier de goede implementatie erin zetten en alles werkte prima daarna.</w:t>
      </w:r>
    </w:p>
    <w:p w14:paraId="18DB0E99" w14:textId="77777777" w:rsidR="00E40BCA" w:rsidRDefault="00E40BCA" w:rsidP="00E40BCA">
      <w:pPr>
        <w:pStyle w:val="Style1"/>
      </w:pPr>
    </w:p>
    <w:p w14:paraId="26CBD448" w14:textId="2347EA4F" w:rsidR="00E40BCA" w:rsidRDefault="00E40BCA" w:rsidP="00E40BCA">
      <w:pPr>
        <w:pStyle w:val="Style1"/>
      </w:pPr>
      <w:r>
        <w:t>Problemen</w:t>
      </w:r>
    </w:p>
    <w:p w14:paraId="18F4A474" w14:textId="04798320" w:rsidR="005B03A7" w:rsidRDefault="00460D67" w:rsidP="00B5653B">
      <w:r>
        <w:t xml:space="preserve">Ik moest ervoor zorgen dat de database (PROMASST_MES_V7.3.0) aangesproken </w:t>
      </w:r>
      <w:r w:rsidR="00B5653B">
        <w:t>kon worden zowel doorhandmatig de server en databasenaam in te voeren als door het automatisch te laten gebeuren. Wat bleek is dat beide manieren dezelfde database bereiken, maar objecten in de treeview (lijst waar objecten worden uitgelezen) worden niet goed gevalideerd. Als ik ob de ene manier met de database verbind en daar eden bepaald object aanmaak dan wordt de met de andere manier van de connectie niet gevalideerd en vice-versa.</w:t>
      </w:r>
    </w:p>
    <w:p w14:paraId="5824FD54" w14:textId="77777777" w:rsidR="00E40BCA" w:rsidRPr="00E40BCA" w:rsidRDefault="00E40BCA" w:rsidP="00E40BCA"/>
    <w:p w14:paraId="5A2CD401" w14:textId="15ED45F8" w:rsidR="00E40BCA" w:rsidRDefault="00E40BCA" w:rsidP="00E40BCA"/>
    <w:p w14:paraId="3FB12AA0" w14:textId="45C122A8" w:rsidR="00E40BCA" w:rsidRDefault="00E40BCA" w:rsidP="00E40BCA">
      <w:pPr>
        <w:pStyle w:val="Heading2"/>
      </w:pPr>
      <w:bookmarkStart w:id="40" w:name="_Toc513640216"/>
      <w:r>
        <w:t>Dag 2</w:t>
      </w:r>
      <w:r w:rsidR="00AC7A4A">
        <w:t>4</w:t>
      </w:r>
      <w:r>
        <w:t xml:space="preserve"> (8-3)</w:t>
      </w:r>
      <w:bookmarkEnd w:id="40"/>
    </w:p>
    <w:p w14:paraId="4B93EEC4" w14:textId="21A2AE2B" w:rsidR="00E40BCA" w:rsidRDefault="00E40BCA" w:rsidP="00E40BCA"/>
    <w:p w14:paraId="790068A8" w14:textId="4E70E39F" w:rsidR="00E40BCA" w:rsidRPr="00E40BCA" w:rsidRDefault="00DD15E9" w:rsidP="00E40BCA">
      <w:r>
        <w:t>Niks speciaals te melden.</w:t>
      </w:r>
    </w:p>
    <w:p w14:paraId="12333958" w14:textId="61C477B3" w:rsidR="00E40BCA" w:rsidRDefault="00E40BCA" w:rsidP="00E40BCA">
      <w:r>
        <w:br w:type="page"/>
      </w:r>
    </w:p>
    <w:p w14:paraId="433C373B" w14:textId="41E9486A" w:rsidR="00E40BCA" w:rsidRDefault="00E40BCA" w:rsidP="00E40BCA">
      <w:pPr>
        <w:pStyle w:val="Heading2"/>
      </w:pPr>
      <w:bookmarkStart w:id="41" w:name="_Toc513640217"/>
      <w:r>
        <w:lastRenderedPageBreak/>
        <w:t>Dag 2</w:t>
      </w:r>
      <w:r w:rsidR="00AC7A4A">
        <w:t>5</w:t>
      </w:r>
      <w:r>
        <w:t xml:space="preserve"> (9-3)</w:t>
      </w:r>
      <w:bookmarkEnd w:id="41"/>
    </w:p>
    <w:p w14:paraId="36498635" w14:textId="7949824A" w:rsidR="00E40BCA" w:rsidRDefault="00E40BCA" w:rsidP="00E40BCA"/>
    <w:p w14:paraId="61F4A319" w14:textId="77777777" w:rsidR="00E40BCA" w:rsidRDefault="00E40BCA" w:rsidP="00E40BCA">
      <w:pPr>
        <w:pStyle w:val="Style1"/>
      </w:pPr>
      <w:r>
        <w:t>Bijzonderheden</w:t>
      </w:r>
    </w:p>
    <w:p w14:paraId="0121EC40" w14:textId="77777777" w:rsidR="00E40BCA" w:rsidRDefault="00E40BCA" w:rsidP="00E40BCA">
      <w:pPr>
        <w:pStyle w:val="Style1"/>
      </w:pPr>
    </w:p>
    <w:p w14:paraId="0D70F186" w14:textId="1D20C31C" w:rsidR="00E40BCA" w:rsidRDefault="00E40BCA" w:rsidP="00E40BCA">
      <w:pPr>
        <w:pStyle w:val="Style1"/>
      </w:pPr>
      <w:r>
        <w:t>Gesprekken</w:t>
      </w:r>
    </w:p>
    <w:p w14:paraId="0CE9D84D" w14:textId="6D11C7D2" w:rsidR="00DD15E9" w:rsidRDefault="00DD15E9" w:rsidP="00DD15E9">
      <w:r>
        <w:t>Gesprek met MES-engineers. Ik wilde hieruit objectief kijken naar wat er verbeterd moest worden. Maar i.p.v. dat iedereen zei “oké dit moet verbeterd worden” zei iedereen dat iets anders verbeterd zou moeten worden. Dus ik zit nu mijn eigen prioriteiten te stellen en ik weet niet of dit overeenkomt met die van hen.</w:t>
      </w:r>
    </w:p>
    <w:p w14:paraId="40EE63D8" w14:textId="77777777" w:rsidR="00E40BCA" w:rsidRDefault="00E40BCA" w:rsidP="00E40BCA">
      <w:pPr>
        <w:pStyle w:val="Style1"/>
      </w:pPr>
    </w:p>
    <w:p w14:paraId="1479235C" w14:textId="5B72586A" w:rsidR="00E40BCA" w:rsidRDefault="00E40BCA" w:rsidP="00E40BCA">
      <w:pPr>
        <w:pStyle w:val="Style1"/>
      </w:pPr>
      <w:r>
        <w:t>Uitdagingen</w:t>
      </w:r>
    </w:p>
    <w:p w14:paraId="4CB6B4F2" w14:textId="4E3D8876" w:rsidR="008A7FCE" w:rsidRDefault="008A7FCE" w:rsidP="00DD15E9">
      <w:r>
        <w:t xml:space="preserve">De uitdaging voor vandaag was vooral om de wensen van de gebruikers goed inzicht te krijgen. Het is nu zo geregeld dat er een centraal </w:t>
      </w:r>
      <w:r w:rsidR="00DD15E9">
        <w:t>Excel</w:t>
      </w:r>
      <w:r>
        <w:t xml:space="preserve"> sheet is waarin de </w:t>
      </w:r>
      <w:r w:rsidR="00DD15E9">
        <w:t>belanghebbende</w:t>
      </w:r>
      <w:r>
        <w:t xml:space="preserve"> hun </w:t>
      </w:r>
      <w:r w:rsidR="00DD15E9">
        <w:t>prioriteiten</w:t>
      </w:r>
      <w:r>
        <w:t xml:space="preserve"> op kunnen </w:t>
      </w:r>
      <w:r w:rsidR="00DD15E9">
        <w:t>stellen</w:t>
      </w:r>
      <w:r>
        <w:t xml:space="preserve">. Hieruit kan ik halen welke functionaliteiten </w:t>
      </w:r>
      <w:r w:rsidR="00DD15E9">
        <w:t>geïmplementeerd</w:t>
      </w:r>
      <w:r>
        <w:t xml:space="preserve"> moeten worden. Het probleem was een beetje dat sommige mensen de centrale server niet konden </w:t>
      </w:r>
      <w:r w:rsidR="00DD15E9">
        <w:t>bereiken</w:t>
      </w:r>
      <w:r>
        <w:t xml:space="preserve"> waardoor </w:t>
      </w:r>
      <w:r w:rsidR="00DD15E9">
        <w:t>ik het grotendeels zelf handmatig in moest vullen en sommige dingen waren verwarrend verwoord dus dat duurde allemaal langer dan gedacht.</w:t>
      </w:r>
    </w:p>
    <w:p w14:paraId="064E3FF7" w14:textId="77777777" w:rsidR="00E40BCA" w:rsidRDefault="00E40BCA" w:rsidP="00E40BCA">
      <w:pPr>
        <w:pStyle w:val="Style1"/>
      </w:pPr>
    </w:p>
    <w:p w14:paraId="02F89B69" w14:textId="2C7E7CC9" w:rsidR="00E40BCA" w:rsidRDefault="00E40BCA" w:rsidP="00E40BCA">
      <w:pPr>
        <w:pStyle w:val="Style1"/>
      </w:pPr>
      <w:r>
        <w:t>Problemen</w:t>
      </w:r>
    </w:p>
    <w:p w14:paraId="0B85FA26" w14:textId="60D3CCED" w:rsidR="00DD15E9" w:rsidRDefault="00DD15E9" w:rsidP="00DD15E9">
      <w:r>
        <w:t>Ik weet niet precies hoe dingen qua functionaliteiten omschrijven moesten worden of welke prioriteit waaraan gegeven kan worden.</w:t>
      </w:r>
    </w:p>
    <w:p w14:paraId="166EB2DC" w14:textId="77777777" w:rsidR="00E40BCA" w:rsidRDefault="00E40BCA" w:rsidP="00E40BCA">
      <w:pPr>
        <w:pStyle w:val="Style1"/>
      </w:pPr>
    </w:p>
    <w:p w14:paraId="2FD05FBE" w14:textId="5D096D5E" w:rsidR="00E40BCA" w:rsidRDefault="00E40BCA" w:rsidP="00E40BCA">
      <w:pPr>
        <w:pStyle w:val="Style1"/>
      </w:pPr>
      <w:r>
        <w:t>Oplossingen</w:t>
      </w:r>
    </w:p>
    <w:p w14:paraId="4DB59DF8" w14:textId="25037076" w:rsidR="00DD15E9" w:rsidRDefault="00DD15E9" w:rsidP="00DD15E9">
      <w:r>
        <w:t>Veel mailen en zo nodig vragen aan de MES engineers zelf.</w:t>
      </w:r>
    </w:p>
    <w:p w14:paraId="67F5C0E1" w14:textId="77777777" w:rsidR="00E40BCA" w:rsidRDefault="00E40BCA" w:rsidP="00E40BCA">
      <w:pPr>
        <w:pStyle w:val="Style1"/>
      </w:pPr>
    </w:p>
    <w:p w14:paraId="14185522" w14:textId="77777777" w:rsidR="00E40BCA" w:rsidRPr="00E40BCA" w:rsidRDefault="00E40BCA" w:rsidP="00E40BCA"/>
    <w:p w14:paraId="0E569ED0" w14:textId="77777777" w:rsidR="00E40BCA" w:rsidRPr="00E40BCA" w:rsidRDefault="00E40BCA" w:rsidP="00E40BCA"/>
    <w:p w14:paraId="405B1541" w14:textId="37D2F7CA" w:rsidR="008A7FCE" w:rsidRDefault="008A7FCE">
      <w:r>
        <w:br w:type="page"/>
      </w:r>
    </w:p>
    <w:p w14:paraId="78ADC435" w14:textId="2B7C7A11" w:rsidR="008A7FCE" w:rsidRDefault="008A7FCE" w:rsidP="008A7FCE">
      <w:pPr>
        <w:pStyle w:val="Heading1"/>
      </w:pPr>
      <w:bookmarkStart w:id="42" w:name="_Toc513640218"/>
      <w:r>
        <w:lastRenderedPageBreak/>
        <w:t>Week 6 (12-3-2018)</w:t>
      </w:r>
      <w:bookmarkEnd w:id="42"/>
    </w:p>
    <w:p w14:paraId="3378D8F3" w14:textId="32C96380" w:rsidR="006D0714" w:rsidRDefault="006D0714" w:rsidP="003A0D32"/>
    <w:p w14:paraId="45B4F867" w14:textId="32C6EEE5" w:rsidR="008A7FCE" w:rsidRDefault="008A7FCE" w:rsidP="008A7FCE">
      <w:pPr>
        <w:pStyle w:val="Heading2"/>
      </w:pPr>
      <w:bookmarkStart w:id="43" w:name="_Toc513640219"/>
      <w:r>
        <w:t>Dag 2</w:t>
      </w:r>
      <w:r w:rsidR="00DD15E9">
        <w:t>6</w:t>
      </w:r>
      <w:r>
        <w:t xml:space="preserve"> (12-3)</w:t>
      </w:r>
      <w:bookmarkEnd w:id="43"/>
    </w:p>
    <w:p w14:paraId="6FF7D9F1" w14:textId="25DE3CB0" w:rsidR="008A7FCE" w:rsidRDefault="008A7FCE" w:rsidP="008A7FCE"/>
    <w:p w14:paraId="66BC7627" w14:textId="630D0385" w:rsidR="008A7FCE" w:rsidRDefault="008A7FCE" w:rsidP="008A7FCE">
      <w:pPr>
        <w:pStyle w:val="Style1"/>
      </w:pPr>
      <w:r>
        <w:t>Bijzonderheden</w:t>
      </w:r>
    </w:p>
    <w:p w14:paraId="054CE1C8" w14:textId="170E1B9E" w:rsidR="00DE044B" w:rsidRDefault="00DE044B" w:rsidP="00DE044B">
      <w:r>
        <w:t>Midden sprintplanning. Ik had teveel uren afgeboekt omdat ik dacht dat ik ergens langer mee bezig zou zijn, maar dat bleek niet het geval. Hierdoor was de ‘burn-down chart’ niet accuraat.</w:t>
      </w:r>
    </w:p>
    <w:p w14:paraId="670DAE0D" w14:textId="77777777" w:rsidR="008A7FCE" w:rsidRDefault="008A7FCE" w:rsidP="008A7FCE">
      <w:pPr>
        <w:pStyle w:val="Style1"/>
      </w:pPr>
    </w:p>
    <w:p w14:paraId="12DB1A8B" w14:textId="77777777" w:rsidR="008A7FCE" w:rsidRDefault="008A7FCE" w:rsidP="008A7FCE">
      <w:pPr>
        <w:pStyle w:val="Style1"/>
      </w:pPr>
      <w:r>
        <w:t>Gesprekken</w:t>
      </w:r>
    </w:p>
    <w:p w14:paraId="7A95F699" w14:textId="77777777" w:rsidR="008A7FCE" w:rsidRDefault="008A7FCE" w:rsidP="008A7FCE">
      <w:pPr>
        <w:pStyle w:val="Style1"/>
      </w:pPr>
    </w:p>
    <w:p w14:paraId="66223CF2" w14:textId="7F6FCDA9" w:rsidR="008A7FCE" w:rsidRDefault="008A7FCE" w:rsidP="008A7FCE">
      <w:pPr>
        <w:pStyle w:val="Style1"/>
      </w:pPr>
      <w:r>
        <w:t>Uitdagingen</w:t>
      </w:r>
    </w:p>
    <w:p w14:paraId="7F31D24A" w14:textId="64C17079" w:rsidR="00DE044B" w:rsidRDefault="00DE044B" w:rsidP="00DE044B">
      <w:r>
        <w:t>Ik heb even opgesteld uit het gesprek van volgende week wat ik precies allemaal kon doen. Het systeem moet operationeel worden. Oftewel er moeten geen netheid fouten opgelost te worden. Ik heb me dus vooral gericht om een backlog op te stellen waarin ik zo veel mogelijk fouten probeer te halen uit te code.</w:t>
      </w:r>
    </w:p>
    <w:p w14:paraId="307D8CAA" w14:textId="41737532" w:rsidR="00DE044B" w:rsidRDefault="00DE044B" w:rsidP="00DE044B"/>
    <w:p w14:paraId="0563CE38" w14:textId="7F0B73C4" w:rsidR="00DE044B" w:rsidRDefault="00DE044B" w:rsidP="00DE044B">
      <w:r>
        <w:t>En een onderzoeksproces vastleggen is ook niet even makkelijk als gedacht.</w:t>
      </w:r>
    </w:p>
    <w:p w14:paraId="4A89095F" w14:textId="77777777" w:rsidR="008A7FCE" w:rsidRDefault="008A7FCE" w:rsidP="008A7FCE">
      <w:pPr>
        <w:pStyle w:val="Style1"/>
      </w:pPr>
    </w:p>
    <w:p w14:paraId="06396C37" w14:textId="6969F859" w:rsidR="008A7FCE" w:rsidRDefault="008A7FCE" w:rsidP="008A7FCE">
      <w:pPr>
        <w:pStyle w:val="Style1"/>
      </w:pPr>
      <w:r>
        <w:t>Problemen</w:t>
      </w:r>
    </w:p>
    <w:p w14:paraId="21696B04" w14:textId="51881F46" w:rsidR="00DE044B" w:rsidRDefault="00DE044B" w:rsidP="00DE044B">
      <w:r>
        <w:t>Het is nog altijd lastig om een beetje een goede flow in het bedrijf te vinden. Ik kan mezelf goed vinden, maar heb zelf het idee dat alles nog een beetje stroef gaat.</w:t>
      </w:r>
    </w:p>
    <w:p w14:paraId="59CAF5AA" w14:textId="77777777" w:rsidR="008A7FCE" w:rsidRPr="008A7FCE" w:rsidRDefault="008A7FCE" w:rsidP="008A7FCE"/>
    <w:p w14:paraId="72FAEEED" w14:textId="1163096C" w:rsidR="008A7FCE" w:rsidRDefault="008A7FCE" w:rsidP="003A0D32"/>
    <w:p w14:paraId="20E88CF0" w14:textId="7B7F62D0" w:rsidR="008A7FCE" w:rsidRDefault="008A7FCE" w:rsidP="008A7FCE">
      <w:pPr>
        <w:pStyle w:val="Heading2"/>
      </w:pPr>
      <w:bookmarkStart w:id="44" w:name="_Toc513640220"/>
      <w:r>
        <w:t>Dag 2</w:t>
      </w:r>
      <w:r w:rsidR="00DD15E9">
        <w:t>7</w:t>
      </w:r>
      <w:r>
        <w:t xml:space="preserve"> (13-3)</w:t>
      </w:r>
      <w:bookmarkEnd w:id="44"/>
    </w:p>
    <w:p w14:paraId="33572330" w14:textId="4A20C47D" w:rsidR="008A7FCE" w:rsidRDefault="008A7FCE" w:rsidP="008A7FCE"/>
    <w:p w14:paraId="05F8D14A" w14:textId="32AC1582" w:rsidR="008A7FCE" w:rsidRDefault="008A7FCE" w:rsidP="008A7FCE">
      <w:pPr>
        <w:pStyle w:val="Style1"/>
      </w:pPr>
      <w:r>
        <w:t>Bijzonderheden</w:t>
      </w:r>
    </w:p>
    <w:p w14:paraId="0EC1E18A" w14:textId="3FE9B509" w:rsidR="00E81B07" w:rsidRDefault="00E81B07" w:rsidP="00E81B07">
      <w:r>
        <w:t xml:space="preserve">Late stand-up 14:45 </w:t>
      </w:r>
    </w:p>
    <w:p w14:paraId="11757CF0" w14:textId="77777777" w:rsidR="008A7FCE" w:rsidRDefault="008A7FCE" w:rsidP="008A7FCE">
      <w:pPr>
        <w:pStyle w:val="Style1"/>
      </w:pPr>
    </w:p>
    <w:p w14:paraId="6346AC52" w14:textId="474EA0A6" w:rsidR="008A7FCE" w:rsidRDefault="008A7FCE" w:rsidP="008A7FCE">
      <w:pPr>
        <w:pStyle w:val="Style1"/>
      </w:pPr>
      <w:r>
        <w:t>Uitdagingen</w:t>
      </w:r>
    </w:p>
    <w:p w14:paraId="2E75E589" w14:textId="4C43912B" w:rsidR="00E81B07" w:rsidRDefault="00E81B07" w:rsidP="000D2C14">
      <w:r>
        <w:t xml:space="preserve">Verder fouten oplossen uit de code. Het is knap lastig aangezien het nog steeds spaghetti code is waardoor fouten en stukjes functionaliteit lastig op te sporen zijn. </w:t>
      </w:r>
    </w:p>
    <w:p w14:paraId="294DBB47" w14:textId="77777777" w:rsidR="008A7FCE" w:rsidRDefault="008A7FCE" w:rsidP="008A7FCE">
      <w:pPr>
        <w:pStyle w:val="Style1"/>
      </w:pPr>
    </w:p>
    <w:p w14:paraId="26166571" w14:textId="763EC89E" w:rsidR="008A7FCE" w:rsidRDefault="008A7FCE" w:rsidP="008A7FCE">
      <w:pPr>
        <w:pStyle w:val="Style1"/>
      </w:pPr>
      <w:r>
        <w:t>Problemen</w:t>
      </w:r>
    </w:p>
    <w:p w14:paraId="61A33D9F" w14:textId="21AE474B" w:rsidR="00E81B07" w:rsidRDefault="00E81B07" w:rsidP="00E81B07">
      <w:r>
        <w:t>Omdat fouten lastig op te sporen zijn is het nog ook altijd lastig om te gaan refractoren. Ik weet namelijk niet precies welk eind waaraan vast zit en ben bang dat ik iets verknip dat niet meer te lijmen valt.</w:t>
      </w:r>
    </w:p>
    <w:p w14:paraId="443E60F0" w14:textId="77777777" w:rsidR="008A7FCE" w:rsidRDefault="008A7FCE" w:rsidP="008A7FCE">
      <w:pPr>
        <w:pStyle w:val="Style1"/>
      </w:pPr>
    </w:p>
    <w:p w14:paraId="2819BC91" w14:textId="177BC9BC" w:rsidR="008A7FCE" w:rsidRDefault="008A7FCE" w:rsidP="008A7FCE">
      <w:pPr>
        <w:pStyle w:val="Style1"/>
      </w:pPr>
      <w:r>
        <w:t>Oplossingen</w:t>
      </w:r>
    </w:p>
    <w:p w14:paraId="02F6F868" w14:textId="507D961F" w:rsidR="00E81B07" w:rsidRDefault="00E81B07" w:rsidP="00E81B07">
      <w:r>
        <w:t>Stel dat er is kapot gaat dan kun je ook nog altijd reversen doormiddel van het versiebeheer.</w:t>
      </w:r>
    </w:p>
    <w:p w14:paraId="57476988" w14:textId="5924D81D" w:rsidR="008A7FCE" w:rsidRDefault="008A7FCE" w:rsidP="008A7FCE">
      <w:pPr>
        <w:pStyle w:val="Style1"/>
      </w:pPr>
    </w:p>
    <w:p w14:paraId="1F6D3952" w14:textId="02F8F254" w:rsidR="008A7FCE" w:rsidRDefault="008A7FCE" w:rsidP="003A0D32">
      <w:r>
        <w:br w:type="page"/>
      </w:r>
    </w:p>
    <w:p w14:paraId="70A37F4E" w14:textId="2865852D" w:rsidR="008A7FCE" w:rsidRDefault="008A7FCE" w:rsidP="008A7FCE">
      <w:pPr>
        <w:pStyle w:val="Heading2"/>
      </w:pPr>
      <w:bookmarkStart w:id="45" w:name="_Toc513640221"/>
      <w:r>
        <w:lastRenderedPageBreak/>
        <w:t>Dag 2</w:t>
      </w:r>
      <w:r w:rsidR="00DD15E9">
        <w:t>8</w:t>
      </w:r>
      <w:r>
        <w:t xml:space="preserve"> (14-3)</w:t>
      </w:r>
      <w:bookmarkEnd w:id="45"/>
    </w:p>
    <w:p w14:paraId="6946002D" w14:textId="34791F05" w:rsidR="008A7FCE" w:rsidRDefault="008A7FCE" w:rsidP="008A7FCE"/>
    <w:p w14:paraId="74D35205" w14:textId="77777777" w:rsidR="008A7FCE" w:rsidRDefault="008A7FCE" w:rsidP="008A7FCE">
      <w:pPr>
        <w:pStyle w:val="Style1"/>
      </w:pPr>
      <w:r>
        <w:t>Bijzonderheden</w:t>
      </w:r>
    </w:p>
    <w:p w14:paraId="69FE84EC" w14:textId="77777777" w:rsidR="008A7FCE" w:rsidRDefault="008A7FCE" w:rsidP="008A7FCE">
      <w:pPr>
        <w:pStyle w:val="Style1"/>
      </w:pPr>
    </w:p>
    <w:p w14:paraId="643E3C5B" w14:textId="2A605B5E" w:rsidR="008A7FCE" w:rsidRDefault="008A7FCE" w:rsidP="008A7FCE">
      <w:pPr>
        <w:pStyle w:val="Style1"/>
      </w:pPr>
      <w:r>
        <w:t>Gesprekken</w:t>
      </w:r>
    </w:p>
    <w:p w14:paraId="4D9DFEE9" w14:textId="09CFF694" w:rsidR="000D2C14" w:rsidRDefault="000D2C14" w:rsidP="000D2C14">
      <w:r>
        <w:t>Ik heb een gesprek gehad met een van de 3 MES engineers (omdat de andere twee op vakantie waren). Daar ben ik uit mezelf bij gaan zitten om wat verduidelijking te krijgen over de prioriteiten en wat er nog wel en niet geïmplanteerd moet worden.</w:t>
      </w:r>
    </w:p>
    <w:p w14:paraId="429E5B1B" w14:textId="77777777" w:rsidR="008A7FCE" w:rsidRDefault="008A7FCE" w:rsidP="008A7FCE">
      <w:pPr>
        <w:pStyle w:val="Style1"/>
      </w:pPr>
    </w:p>
    <w:p w14:paraId="5019F1CD" w14:textId="28123324" w:rsidR="008A7FCE" w:rsidRDefault="008A7FCE" w:rsidP="008A7FCE">
      <w:pPr>
        <w:pStyle w:val="Style1"/>
      </w:pPr>
      <w:r>
        <w:t>Uitdagingen</w:t>
      </w:r>
    </w:p>
    <w:p w14:paraId="5D40AAB7" w14:textId="29E08BDA" w:rsidR="002864A9" w:rsidRPr="002864A9" w:rsidRDefault="002864A9" w:rsidP="002864A9">
      <w:r w:rsidRPr="002864A9">
        <w:t>Ik had wat GUI elementen in mijn P.O.C. verwerkt. Deze wilde ik eruit halen. Het zou mogelijk zijn om al die structuur in mijn GUI te zetten.</w:t>
      </w:r>
    </w:p>
    <w:p w14:paraId="0E5E1AE5" w14:textId="77777777" w:rsidR="008A7FCE" w:rsidRDefault="008A7FCE" w:rsidP="008A7FCE">
      <w:pPr>
        <w:pStyle w:val="Style1"/>
      </w:pPr>
    </w:p>
    <w:p w14:paraId="4B3A795D" w14:textId="7A4DCDA0" w:rsidR="008A7FCE" w:rsidRDefault="008A7FCE" w:rsidP="008A7FCE">
      <w:pPr>
        <w:pStyle w:val="Style1"/>
      </w:pPr>
      <w:r>
        <w:t>Problemen</w:t>
      </w:r>
    </w:p>
    <w:p w14:paraId="15D67833" w14:textId="780B3393" w:rsidR="002864A9" w:rsidRDefault="002864A9" w:rsidP="002864A9">
      <w:r>
        <w:t>Ik had een probleem in mijn P.O.C. waarin ik de voor mij nieuwe WPF technieken aan het uitproberen was. Ik kon het niet voor elkaar krijgen om een oplossing te bedenken waarom er een databinding niet werd gebruikt.</w:t>
      </w:r>
    </w:p>
    <w:p w14:paraId="60C679EC" w14:textId="394045C0" w:rsidR="002864A9" w:rsidRDefault="002864A9" w:rsidP="002864A9"/>
    <w:p w14:paraId="71C0A99E" w14:textId="2726DB65" w:rsidR="002864A9" w:rsidRDefault="002864A9" w:rsidP="002864A9">
      <w:r>
        <w:t xml:space="preserve">Omdat ik zoveel tijd besteed had aan mijn P.O.C. eigenlijk </w:t>
      </w:r>
      <w:r w:rsidR="009B7554">
        <w:t>de hele dag wat niet gepland had, Ben ik achter te komen liggen met mijn sprintplanning.</w:t>
      </w:r>
    </w:p>
    <w:p w14:paraId="1D4ECB24" w14:textId="77777777" w:rsidR="008A7FCE" w:rsidRDefault="008A7FCE" w:rsidP="008A7FCE">
      <w:pPr>
        <w:pStyle w:val="Style1"/>
      </w:pPr>
    </w:p>
    <w:p w14:paraId="72D3DC32" w14:textId="7DF993A3" w:rsidR="008A7FCE" w:rsidRDefault="008A7FCE" w:rsidP="008A7FCE">
      <w:pPr>
        <w:pStyle w:val="Style1"/>
      </w:pPr>
      <w:r>
        <w:t>Oplossingen</w:t>
      </w:r>
    </w:p>
    <w:p w14:paraId="6AA1D8D6" w14:textId="042E677E" w:rsidR="002864A9" w:rsidRDefault="002864A9" w:rsidP="002864A9">
      <w:r>
        <w:t>Uiteindelijk heb in aan een collega gevraagd om ermee te helpen die daarna weer hulp heeft gevraagd aan een andere collega. Na een uur puzzelen zijn we uiteindelijk wel uitgekomen. Onze oplossing was waarschijnlijk niet de beste aangezien we een soort van meerdere programmeer bruggetjes hebben gebruikt om data aan te kunnen roepen.</w:t>
      </w:r>
    </w:p>
    <w:p w14:paraId="25A7E280" w14:textId="77777777" w:rsidR="008A7FCE" w:rsidRPr="008A7FCE" w:rsidRDefault="008A7FCE" w:rsidP="008A7FCE"/>
    <w:p w14:paraId="70848D73" w14:textId="635CE0C7" w:rsidR="008A7FCE" w:rsidRDefault="008A7FCE" w:rsidP="003A0D32"/>
    <w:p w14:paraId="6F88BA0D" w14:textId="317CC91D" w:rsidR="008A7FCE" w:rsidRDefault="008A7FCE" w:rsidP="008A7FCE">
      <w:pPr>
        <w:pStyle w:val="Heading2"/>
      </w:pPr>
      <w:bookmarkStart w:id="46" w:name="_Toc513640222"/>
      <w:r>
        <w:t>Dag 2</w:t>
      </w:r>
      <w:r w:rsidR="00DD15E9">
        <w:t>9</w:t>
      </w:r>
      <w:r>
        <w:t xml:space="preserve"> (15-3)</w:t>
      </w:r>
      <w:bookmarkEnd w:id="46"/>
    </w:p>
    <w:p w14:paraId="05900E9F" w14:textId="77777777" w:rsidR="008A7FCE" w:rsidRDefault="008A7FCE" w:rsidP="008A7FCE">
      <w:pPr>
        <w:pStyle w:val="Style1"/>
      </w:pPr>
    </w:p>
    <w:p w14:paraId="028DAE2D" w14:textId="18BB7E45" w:rsidR="008A7FCE" w:rsidRDefault="008A7FCE" w:rsidP="008A7FCE">
      <w:pPr>
        <w:pStyle w:val="Style1"/>
      </w:pPr>
      <w:r>
        <w:t>Uitdagingen</w:t>
      </w:r>
    </w:p>
    <w:p w14:paraId="6BE7E8F7" w14:textId="317C4FA7" w:rsidR="009B7554" w:rsidRDefault="009B7554" w:rsidP="009B7554">
      <w:r>
        <w:t>Het oplossen van enkele bugs en het bijhouden van mijn sprintplanning.</w:t>
      </w:r>
    </w:p>
    <w:p w14:paraId="105FA19C" w14:textId="77777777" w:rsidR="008A7FCE" w:rsidRDefault="008A7FCE" w:rsidP="008A7FCE">
      <w:pPr>
        <w:pStyle w:val="Style1"/>
      </w:pPr>
    </w:p>
    <w:p w14:paraId="3FC78610" w14:textId="7C2EC9A3" w:rsidR="008A7FCE" w:rsidRDefault="008A7FCE" w:rsidP="008A7FCE">
      <w:pPr>
        <w:pStyle w:val="Style1"/>
      </w:pPr>
      <w:r>
        <w:t>Problemen</w:t>
      </w:r>
    </w:p>
    <w:p w14:paraId="29FA59B1" w14:textId="49FD841D" w:rsidR="009B7554" w:rsidRDefault="009B7554" w:rsidP="009B7554">
      <w:r>
        <w:t>Ik wilde een bepaalde bug fixen, maar in die bug zaten er weer meer. En in die bug zaten er weer meer. Dit kwam omdat de architectuur van de huidige applicatie op een manier is gemaakt dat een verandering op verschillende plekken in de code moet worden aangegeven.</w:t>
      </w:r>
    </w:p>
    <w:p w14:paraId="646EDA9E" w14:textId="77777777" w:rsidR="008A7FCE" w:rsidRDefault="008A7FCE" w:rsidP="008A7FCE">
      <w:pPr>
        <w:pStyle w:val="Style1"/>
      </w:pPr>
    </w:p>
    <w:p w14:paraId="0BC5D231" w14:textId="5B79F322" w:rsidR="008A7FCE" w:rsidRDefault="008A7FCE" w:rsidP="008A7FCE">
      <w:pPr>
        <w:pStyle w:val="Style1"/>
      </w:pPr>
      <w:r>
        <w:t>Oplossingen</w:t>
      </w:r>
    </w:p>
    <w:p w14:paraId="70713AE9" w14:textId="4EAF98BF" w:rsidR="009B7554" w:rsidRDefault="009B7554" w:rsidP="001B76F9">
      <w:r>
        <w:t>Ik heb omdat de oplevering morgen is een kleine “work around” gebruikt om ervoor te zorgen dat</w:t>
      </w:r>
      <w:r w:rsidR="001B76F9">
        <w:t xml:space="preserve"> het systeem niet meer crasht. Het is geen ideale oplossing omdat sommige data niet op de juiste manier op de voorgrond wordt weergegeven in de treeview, maar in de achtergrond werkt wel alles prima nu.</w:t>
      </w:r>
    </w:p>
    <w:p w14:paraId="3F1D5FC4" w14:textId="77777777" w:rsidR="008A7FCE" w:rsidRDefault="008A7FCE" w:rsidP="008A7FCE">
      <w:pPr>
        <w:pStyle w:val="Style1"/>
      </w:pPr>
    </w:p>
    <w:p w14:paraId="373A66C1" w14:textId="77777777" w:rsidR="008A7FCE" w:rsidRPr="008A7FCE" w:rsidRDefault="008A7FCE" w:rsidP="008A7FCE"/>
    <w:p w14:paraId="3FF1F13B" w14:textId="04CA2F01" w:rsidR="008A7FCE" w:rsidRDefault="009B7554" w:rsidP="003A0D32">
      <w:r>
        <w:br w:type="page"/>
      </w:r>
    </w:p>
    <w:p w14:paraId="25360B55" w14:textId="58CC6946" w:rsidR="008A7FCE" w:rsidRDefault="008A7FCE" w:rsidP="008A7FCE">
      <w:pPr>
        <w:pStyle w:val="Heading2"/>
      </w:pPr>
      <w:bookmarkStart w:id="47" w:name="_Toc513640223"/>
      <w:r>
        <w:lastRenderedPageBreak/>
        <w:t xml:space="preserve">Dag </w:t>
      </w:r>
      <w:r w:rsidR="00DD15E9">
        <w:t>30</w:t>
      </w:r>
      <w:r>
        <w:t xml:space="preserve"> (16-3)</w:t>
      </w:r>
      <w:bookmarkEnd w:id="47"/>
    </w:p>
    <w:p w14:paraId="6FF5B0C8" w14:textId="77777777" w:rsidR="008A7FCE" w:rsidRDefault="008A7FCE" w:rsidP="008A7FCE">
      <w:pPr>
        <w:pStyle w:val="Style1"/>
      </w:pPr>
    </w:p>
    <w:p w14:paraId="3F8BDBBF" w14:textId="2544DF06" w:rsidR="008A7FCE" w:rsidRDefault="008A7FCE" w:rsidP="008A7FCE">
      <w:pPr>
        <w:pStyle w:val="Style1"/>
      </w:pPr>
      <w:r>
        <w:t>Gesprekken</w:t>
      </w:r>
    </w:p>
    <w:p w14:paraId="5E2CAB0A" w14:textId="4E0D6CA1" w:rsidR="001B76F9" w:rsidRDefault="002830A9" w:rsidP="001B76F9">
      <w:r>
        <w:t>Niet alle MES engineers waren aanwezig i.v.m. hun vakantie. Het duidelijkste punt uit de afspraak was dat de volgende sprint eigenlijk vooral gewerkt moest worden aan de overdracht van parameters in de Xml bestanden</w:t>
      </w:r>
      <w:r w:rsidR="008551A8">
        <w:t>.</w:t>
      </w:r>
    </w:p>
    <w:p w14:paraId="737A0839" w14:textId="77777777" w:rsidR="008A7FCE" w:rsidRDefault="008A7FCE" w:rsidP="008A7FCE">
      <w:pPr>
        <w:pStyle w:val="Style1"/>
      </w:pPr>
    </w:p>
    <w:p w14:paraId="2B9A6ABE" w14:textId="39210D79" w:rsidR="008A7FCE" w:rsidRDefault="008A7FCE" w:rsidP="008A7FCE">
      <w:pPr>
        <w:pStyle w:val="Style1"/>
      </w:pPr>
      <w:r>
        <w:t>Uitdagingen</w:t>
      </w:r>
    </w:p>
    <w:p w14:paraId="440EAEF4" w14:textId="50E96150" w:rsidR="007927B7" w:rsidRDefault="00C05D71" w:rsidP="00C05D71">
      <w:r>
        <w:t>De uitdaging voor volgende week is om een goed startpunt te pakken voor het overzetten van de configuratie en daarmee goed beginnen. Verder moet ik er aan blijven denken om andere leden van het team erbij te blijven betrekken zodat zij ook weten wat er speelt in mijn project.</w:t>
      </w:r>
    </w:p>
    <w:p w14:paraId="24D38498" w14:textId="77777777" w:rsidR="008A7FCE" w:rsidRDefault="008A7FCE" w:rsidP="008A7FCE">
      <w:pPr>
        <w:pStyle w:val="Style1"/>
      </w:pPr>
    </w:p>
    <w:p w14:paraId="61928FBC" w14:textId="390C887B" w:rsidR="008A7FCE" w:rsidRDefault="008A7FCE" w:rsidP="008A7FCE">
      <w:pPr>
        <w:pStyle w:val="Style1"/>
      </w:pPr>
      <w:r>
        <w:t>Andere zaken</w:t>
      </w:r>
    </w:p>
    <w:p w14:paraId="30DC9D31" w14:textId="4CE148B1" w:rsidR="00C05D71" w:rsidRDefault="00C05D71" w:rsidP="00C05D71">
      <w:r>
        <w:t>We gingen met een paar collega’s friet halen, maar we waren paraplu’s vergaten dus we waren zeik nat toen we terug kwamen.</w:t>
      </w:r>
    </w:p>
    <w:p w14:paraId="5FA987A6" w14:textId="77777777" w:rsidR="008A7FCE" w:rsidRPr="008A7FCE" w:rsidRDefault="008A7FCE" w:rsidP="008A7FCE"/>
    <w:p w14:paraId="1753D7A8" w14:textId="0A2777B6" w:rsidR="001B76F9" w:rsidRDefault="001B76F9">
      <w:r>
        <w:br w:type="page"/>
      </w:r>
    </w:p>
    <w:p w14:paraId="43A37737" w14:textId="04BF606A" w:rsidR="001B76F9" w:rsidRDefault="001B76F9" w:rsidP="001B76F9">
      <w:pPr>
        <w:pStyle w:val="Heading1"/>
      </w:pPr>
      <w:bookmarkStart w:id="48" w:name="_Toc513640224"/>
      <w:r>
        <w:lastRenderedPageBreak/>
        <w:t>Week 7 (19-3-2018)</w:t>
      </w:r>
      <w:bookmarkEnd w:id="48"/>
    </w:p>
    <w:p w14:paraId="3CE26A5F" w14:textId="03201EAF" w:rsidR="001B76F9" w:rsidRPr="001B76F9" w:rsidRDefault="001B76F9" w:rsidP="001B76F9"/>
    <w:p w14:paraId="670628AD" w14:textId="5C30D659" w:rsidR="001B76F9" w:rsidRDefault="001B76F9" w:rsidP="001B76F9">
      <w:pPr>
        <w:pStyle w:val="Heading2"/>
      </w:pPr>
      <w:bookmarkStart w:id="49" w:name="_Toc513640225"/>
      <w:r>
        <w:t>Dag 31 (19-3)</w:t>
      </w:r>
      <w:bookmarkEnd w:id="49"/>
    </w:p>
    <w:p w14:paraId="5AC566C3" w14:textId="77777777" w:rsidR="001B76F9" w:rsidRDefault="001B76F9" w:rsidP="001B76F9">
      <w:pPr>
        <w:pStyle w:val="Style1"/>
      </w:pPr>
    </w:p>
    <w:p w14:paraId="620426E5" w14:textId="0A8A060A" w:rsidR="001B76F9" w:rsidRDefault="001B76F9" w:rsidP="001B76F9">
      <w:pPr>
        <w:pStyle w:val="Style1"/>
      </w:pPr>
      <w:r>
        <w:t>Gesprekken</w:t>
      </w:r>
    </w:p>
    <w:p w14:paraId="6C166BBF" w14:textId="66528CFF" w:rsidR="00E56775" w:rsidRDefault="00E56775" w:rsidP="00E56775">
      <w:r>
        <w:t>Sprintplanning</w:t>
      </w:r>
    </w:p>
    <w:p w14:paraId="5FD9006A" w14:textId="77777777" w:rsidR="001B76F9" w:rsidRDefault="001B76F9" w:rsidP="001B76F9">
      <w:pPr>
        <w:pStyle w:val="Style1"/>
      </w:pPr>
    </w:p>
    <w:p w14:paraId="22F1CFD5" w14:textId="660E4CA8" w:rsidR="001B76F9" w:rsidRDefault="001B76F9" w:rsidP="001B76F9">
      <w:pPr>
        <w:pStyle w:val="Style1"/>
      </w:pPr>
      <w:r>
        <w:t>Uitdagingen</w:t>
      </w:r>
    </w:p>
    <w:p w14:paraId="4D9FA8F0" w14:textId="2C205BFA" w:rsidR="00E56775" w:rsidRDefault="00E56775" w:rsidP="00E56775">
      <w:r>
        <w:t>Tijd besteed aan het maken en uitbreiden van met POC voor een net opgestelde applicatie.</w:t>
      </w:r>
    </w:p>
    <w:p w14:paraId="62D2AE93" w14:textId="77777777" w:rsidR="001B76F9" w:rsidRDefault="001B76F9" w:rsidP="001B76F9">
      <w:pPr>
        <w:pStyle w:val="Style1"/>
      </w:pPr>
    </w:p>
    <w:p w14:paraId="47802135" w14:textId="6DEAAD22" w:rsidR="001B76F9" w:rsidRDefault="001B76F9" w:rsidP="001B76F9">
      <w:pPr>
        <w:pStyle w:val="Style1"/>
      </w:pPr>
      <w:r>
        <w:t>Andere zaken</w:t>
      </w:r>
    </w:p>
    <w:p w14:paraId="5F00D2D5" w14:textId="66C2A045" w:rsidR="005C2E85" w:rsidRDefault="005C2E85" w:rsidP="005C2E85">
      <w:r>
        <w:t>Even laten weter aan Stagebegeleider (Peter Noten) dat ik een afspraak had later deze week en alvast vermeld dat ik een terugkom dan heb op 18 april.</w:t>
      </w:r>
    </w:p>
    <w:p w14:paraId="50A8B937" w14:textId="73D64519" w:rsidR="001B76F9" w:rsidRDefault="001B76F9" w:rsidP="001B76F9"/>
    <w:p w14:paraId="7E25D347" w14:textId="77777777" w:rsidR="001B76F9" w:rsidRPr="001B76F9" w:rsidRDefault="001B76F9" w:rsidP="001B76F9"/>
    <w:p w14:paraId="56F46A67" w14:textId="13471CF2" w:rsidR="001B76F9" w:rsidRDefault="001B76F9" w:rsidP="001B76F9">
      <w:pPr>
        <w:pStyle w:val="Heading2"/>
      </w:pPr>
      <w:bookmarkStart w:id="50" w:name="_Toc513640226"/>
      <w:r>
        <w:t>Dag 32 (20-3)</w:t>
      </w:r>
      <w:bookmarkEnd w:id="50"/>
    </w:p>
    <w:p w14:paraId="239615B6" w14:textId="77777777" w:rsidR="00E54059" w:rsidRDefault="00E54059" w:rsidP="00E54059">
      <w:pPr>
        <w:pStyle w:val="Style1"/>
      </w:pPr>
    </w:p>
    <w:p w14:paraId="4FCBA9E1" w14:textId="545B086D" w:rsidR="00E54059" w:rsidRDefault="00E54059" w:rsidP="00E54059">
      <w:pPr>
        <w:pStyle w:val="Style1"/>
      </w:pPr>
      <w:r>
        <w:t>Uitdagingen</w:t>
      </w:r>
    </w:p>
    <w:p w14:paraId="30FF01C7" w14:textId="77777777" w:rsidR="00E56775" w:rsidRDefault="00E56775" w:rsidP="005C2E85">
      <w:r>
        <w:t>Tijd besteed aan het maken en uitbreiden van met POC voor een net opgestelde applicatie.</w:t>
      </w:r>
    </w:p>
    <w:p w14:paraId="3BC26184" w14:textId="6C69D6DF" w:rsidR="005C2E85" w:rsidRDefault="005C2E85" w:rsidP="005C2E85">
      <w:r>
        <w:t xml:space="preserve">Ook heb ik een eerste versie van een domein model opgesteld die mij handig lijkt om een klassen diagram van te maken. Dit was een redelijke uitdaging aangezien de database en de huidige applicatie geen goed referentie materiaal zijn. </w:t>
      </w:r>
    </w:p>
    <w:p w14:paraId="435F103E" w14:textId="48F9AB2D" w:rsidR="00E56775" w:rsidRDefault="005C2E85" w:rsidP="005C2E85">
      <w:r>
        <w:t>Ik heb daarom vooral gevraagd aan mijn technisch begeleider wat eigenlijk de structuur zou moeten zijn ongeveer.</w:t>
      </w:r>
    </w:p>
    <w:p w14:paraId="5340F082" w14:textId="77777777" w:rsidR="00E54059" w:rsidRDefault="00E54059" w:rsidP="00E54059">
      <w:pPr>
        <w:pStyle w:val="Style1"/>
      </w:pPr>
    </w:p>
    <w:p w14:paraId="7D5787E9" w14:textId="0AECDA49" w:rsidR="00E54059" w:rsidRDefault="00E54059" w:rsidP="00E54059">
      <w:pPr>
        <w:pStyle w:val="Style1"/>
      </w:pPr>
      <w:r>
        <w:t>Problemen</w:t>
      </w:r>
    </w:p>
    <w:p w14:paraId="3B7EEB6D" w14:textId="1374C813" w:rsidR="005C2E85" w:rsidRDefault="005C2E85" w:rsidP="005C2E85">
      <w:r>
        <w:t>Bepaalde tabellen zaten mij dwars omdat ze niet goed in de database gezet werden. Ik heb daarom mijn tijd besteed aan het oplossen hiervan en ben daarom wat tijd kwijt geraakt.</w:t>
      </w:r>
    </w:p>
    <w:p w14:paraId="54D24D42" w14:textId="5C863569" w:rsidR="00E54059" w:rsidRPr="00E54059" w:rsidRDefault="00E54059" w:rsidP="00E54059">
      <w:r>
        <w:br w:type="page"/>
      </w:r>
    </w:p>
    <w:p w14:paraId="6BE9B48C" w14:textId="2ED69030" w:rsidR="001B76F9" w:rsidRDefault="001B76F9" w:rsidP="001B76F9">
      <w:pPr>
        <w:pStyle w:val="Heading2"/>
      </w:pPr>
      <w:bookmarkStart w:id="51" w:name="_Toc513640227"/>
      <w:r>
        <w:lastRenderedPageBreak/>
        <w:t>Dag 33 (21-3)</w:t>
      </w:r>
      <w:bookmarkEnd w:id="51"/>
    </w:p>
    <w:p w14:paraId="42C233E1" w14:textId="77777777" w:rsidR="00E54059" w:rsidRDefault="00E54059" w:rsidP="00E54059">
      <w:pPr>
        <w:pStyle w:val="Style1"/>
      </w:pPr>
    </w:p>
    <w:p w14:paraId="2F4D0566" w14:textId="41F3EE4F" w:rsidR="00E54059" w:rsidRDefault="00E54059" w:rsidP="00E54059">
      <w:pPr>
        <w:pStyle w:val="Style1"/>
      </w:pPr>
      <w:r>
        <w:t>Uitdagingen</w:t>
      </w:r>
    </w:p>
    <w:p w14:paraId="0D13BDB7" w14:textId="71D16FDD" w:rsidR="00E56775" w:rsidRDefault="00E56775" w:rsidP="00E56775">
      <w:r>
        <w:t>Tijd besteed aan het maken en uitbreiden van met POC voor een net</w:t>
      </w:r>
      <w:r w:rsidR="006773E0">
        <w:t>te</w:t>
      </w:r>
      <w:r>
        <w:t xml:space="preserve"> opgestelde applicatie.</w:t>
      </w:r>
    </w:p>
    <w:p w14:paraId="38D4D88C" w14:textId="77777777" w:rsidR="00E54059" w:rsidRDefault="00E54059" w:rsidP="00E54059">
      <w:pPr>
        <w:pStyle w:val="Style1"/>
      </w:pPr>
    </w:p>
    <w:p w14:paraId="58843911" w14:textId="1BB8D546" w:rsidR="00E54059" w:rsidRDefault="00E54059" w:rsidP="00E54059">
      <w:pPr>
        <w:pStyle w:val="Style1"/>
      </w:pPr>
      <w:r>
        <w:t>Problemen</w:t>
      </w:r>
    </w:p>
    <w:p w14:paraId="1CDA98BA" w14:textId="58241E4B" w:rsidR="00E56775" w:rsidRDefault="00E56775" w:rsidP="005C2E85">
      <w:r>
        <w:t>Ik wist niet wat het doel was van een bepaalde tabel omdat de database ontwerp dat in het algemeen gebruikt wordt slecht opgesteld is</w:t>
      </w:r>
      <w:r w:rsidR="005C2E85">
        <w:t>.</w:t>
      </w:r>
    </w:p>
    <w:p w14:paraId="638E2295" w14:textId="77777777" w:rsidR="00E54059" w:rsidRDefault="00E54059" w:rsidP="00E54059">
      <w:pPr>
        <w:pStyle w:val="Style1"/>
      </w:pPr>
    </w:p>
    <w:p w14:paraId="5ED18D10" w14:textId="7CAB0579" w:rsidR="00E54059" w:rsidRDefault="00E54059" w:rsidP="00E54059">
      <w:pPr>
        <w:pStyle w:val="Style1"/>
      </w:pPr>
      <w:r>
        <w:t>Oplossingen</w:t>
      </w:r>
    </w:p>
    <w:p w14:paraId="47FDF82E" w14:textId="0046F0DC" w:rsidR="005C2E85" w:rsidRDefault="005C2E85" w:rsidP="005C2E85">
      <w:r>
        <w:t>Ik heb hulp gevraagd van een collega om uitleggen wat precies het doel is van die bepaalde tabel. Ook heb ik een de product owner gevraagd waar ik precies de gegevens voor die tabel vandaan kon halen.</w:t>
      </w:r>
    </w:p>
    <w:p w14:paraId="53340ADD" w14:textId="531C9B0F" w:rsidR="00E54059" w:rsidRPr="00E54059" w:rsidRDefault="00EB74B1" w:rsidP="00E54059">
      <w:r>
        <w:br w:type="page"/>
      </w:r>
    </w:p>
    <w:p w14:paraId="7FC056D1" w14:textId="23BBE1DA" w:rsidR="001B76F9" w:rsidRDefault="001B76F9" w:rsidP="001B76F9">
      <w:pPr>
        <w:pStyle w:val="Heading2"/>
      </w:pPr>
      <w:bookmarkStart w:id="52" w:name="_Toc513640228"/>
      <w:r>
        <w:lastRenderedPageBreak/>
        <w:t>Dag 34 (22-3)</w:t>
      </w:r>
      <w:bookmarkEnd w:id="52"/>
    </w:p>
    <w:p w14:paraId="2AD334AB" w14:textId="77777777" w:rsidR="00E54059" w:rsidRDefault="00E54059" w:rsidP="00E54059">
      <w:pPr>
        <w:pStyle w:val="Style1"/>
      </w:pPr>
    </w:p>
    <w:p w14:paraId="03984769" w14:textId="4961D0AC" w:rsidR="00E54059" w:rsidRDefault="00E54059" w:rsidP="00E54059">
      <w:pPr>
        <w:pStyle w:val="Style1"/>
      </w:pPr>
      <w:r>
        <w:t>Uitdagingen</w:t>
      </w:r>
    </w:p>
    <w:p w14:paraId="3B17D0FA" w14:textId="77777777" w:rsidR="00E56775" w:rsidRDefault="00E56775" w:rsidP="00E56775">
      <w:r>
        <w:t>Tijd besteed aan het maken en uitbreiden van met POC voor een net opgestelde applicatie.</w:t>
      </w:r>
    </w:p>
    <w:p w14:paraId="488F435B" w14:textId="5A4D9276" w:rsidR="00E56775" w:rsidRDefault="00E56775" w:rsidP="00E54059">
      <w:pPr>
        <w:pStyle w:val="Style1"/>
      </w:pPr>
    </w:p>
    <w:p w14:paraId="6CF8933A" w14:textId="5C0C13B7" w:rsidR="00F7678A" w:rsidRDefault="00F7678A" w:rsidP="00F7678A">
      <w:r>
        <w:t>Ik moest verder 500 insert doen in een tabel. i.p.v. deze allemaal 1 voor een uit te schrijven heb ik een applicatie gebouwd met daarin een select statement die voor mij alle inserts genereert. Nu hoef ik alleen nog maar te knippen en plakken.</w:t>
      </w:r>
    </w:p>
    <w:p w14:paraId="4962EEE8" w14:textId="77777777" w:rsidR="00E54059" w:rsidRDefault="00E54059" w:rsidP="00E54059">
      <w:pPr>
        <w:pStyle w:val="Style1"/>
      </w:pPr>
    </w:p>
    <w:p w14:paraId="72643137" w14:textId="1CE4EA61" w:rsidR="00E56775" w:rsidRDefault="00E54059" w:rsidP="00E54059">
      <w:pPr>
        <w:pStyle w:val="Style1"/>
      </w:pPr>
      <w:r>
        <w:t>Andere zaken</w:t>
      </w:r>
    </w:p>
    <w:p w14:paraId="15005127" w14:textId="4A03B02A" w:rsidR="00E56775" w:rsidRDefault="00E56775" w:rsidP="00E56775">
      <w:r>
        <w:t>Ik heb een tandarts afspraak vandaag dus i.p.v. een dag tot 17:00 ben ik om 14:30 al weg</w:t>
      </w:r>
    </w:p>
    <w:p w14:paraId="28BABC13" w14:textId="77777777" w:rsidR="00E54059" w:rsidRPr="00E54059" w:rsidRDefault="00E54059" w:rsidP="00E54059"/>
    <w:p w14:paraId="10CF88CA" w14:textId="4A007ABB" w:rsidR="001B76F9" w:rsidRDefault="001B76F9" w:rsidP="001B76F9">
      <w:pPr>
        <w:pStyle w:val="Heading2"/>
      </w:pPr>
      <w:bookmarkStart w:id="53" w:name="_Toc513640229"/>
      <w:r>
        <w:t>Dag 35 (23-3)</w:t>
      </w:r>
      <w:bookmarkEnd w:id="53"/>
    </w:p>
    <w:p w14:paraId="683FB79A" w14:textId="77777777" w:rsidR="00E54059" w:rsidRDefault="00E54059" w:rsidP="00E54059">
      <w:pPr>
        <w:pStyle w:val="Style1"/>
      </w:pPr>
    </w:p>
    <w:p w14:paraId="6F738927" w14:textId="24C60B2D" w:rsidR="00E54059" w:rsidRDefault="00E54059" w:rsidP="00E54059">
      <w:pPr>
        <w:pStyle w:val="Style1"/>
      </w:pPr>
      <w:r>
        <w:t>Uitdagingen</w:t>
      </w:r>
      <w:r w:rsidR="0022550A">
        <w:br/>
      </w:r>
      <w:r w:rsidR="0022550A" w:rsidRPr="0022550A">
        <w:rPr>
          <w:b w:val="0"/>
        </w:rPr>
        <w:t>Een uitdaging meer voor de komende paar weken wordt is hoe ik het proces van mijn stage zal gaan beschrijven.</w:t>
      </w:r>
      <w:r w:rsidR="0022550A">
        <w:rPr>
          <w:b w:val="0"/>
        </w:rPr>
        <w:t xml:space="preserve"> Vooral met scrum bijvoorbeeld is het de bedoeling wat er gedaan wordt wanneer een user story bijvoorbeeld niet af komt of wanneer die vertraging op loopt</w:t>
      </w:r>
    </w:p>
    <w:p w14:paraId="724919C6" w14:textId="77777777" w:rsidR="00E54059" w:rsidRPr="00E54059" w:rsidRDefault="00E54059" w:rsidP="00E54059"/>
    <w:p w14:paraId="799DFAA2" w14:textId="60EB9F05" w:rsidR="0022550A" w:rsidRDefault="0022550A">
      <w:r>
        <w:br w:type="page"/>
      </w:r>
    </w:p>
    <w:p w14:paraId="24D5CC2F" w14:textId="73ECD22F" w:rsidR="0022550A" w:rsidRDefault="0022550A" w:rsidP="0022550A">
      <w:pPr>
        <w:pStyle w:val="Heading1"/>
      </w:pPr>
      <w:bookmarkStart w:id="54" w:name="_Toc513640230"/>
      <w:r>
        <w:lastRenderedPageBreak/>
        <w:t xml:space="preserve">Week </w:t>
      </w:r>
      <w:r w:rsidR="007606C2">
        <w:t>8</w:t>
      </w:r>
      <w:r>
        <w:t xml:space="preserve"> (26-3-2018)</w:t>
      </w:r>
      <w:bookmarkEnd w:id="54"/>
    </w:p>
    <w:p w14:paraId="72BEA25E" w14:textId="1667D2E8" w:rsidR="0022550A" w:rsidRDefault="0022550A" w:rsidP="0022550A"/>
    <w:p w14:paraId="74F5E63F" w14:textId="73F102A4" w:rsidR="0022550A" w:rsidRDefault="0022550A" w:rsidP="0022550A">
      <w:pPr>
        <w:pStyle w:val="Heading2"/>
      </w:pPr>
      <w:bookmarkStart w:id="55" w:name="_Toc513640231"/>
      <w:r>
        <w:t>Dag 3</w:t>
      </w:r>
      <w:r w:rsidR="007606C2">
        <w:t>6</w:t>
      </w:r>
      <w:r>
        <w:t xml:space="preserve"> (26-3)</w:t>
      </w:r>
      <w:bookmarkEnd w:id="55"/>
    </w:p>
    <w:p w14:paraId="00D0EB0E" w14:textId="77777777" w:rsidR="0022550A" w:rsidRDefault="0022550A" w:rsidP="0022550A">
      <w:pPr>
        <w:pStyle w:val="Style1"/>
      </w:pPr>
    </w:p>
    <w:p w14:paraId="69D62F02" w14:textId="647150A7" w:rsidR="0022550A" w:rsidRDefault="0022550A" w:rsidP="0022550A">
      <w:pPr>
        <w:pStyle w:val="Style1"/>
      </w:pPr>
      <w:r>
        <w:t>Uitdagingen</w:t>
      </w:r>
    </w:p>
    <w:p w14:paraId="1C096E24" w14:textId="062719F4" w:rsidR="00836B96" w:rsidRDefault="0022550A" w:rsidP="0022550A">
      <w:r>
        <w:t>Het overzetten naar de PAC en PAP tabellen.</w:t>
      </w:r>
      <w:r w:rsidR="00836B96">
        <w:t xml:space="preserve"> </w:t>
      </w:r>
    </w:p>
    <w:p w14:paraId="58D63F09" w14:textId="77777777" w:rsidR="0022550A" w:rsidRDefault="0022550A" w:rsidP="0022550A">
      <w:pPr>
        <w:pStyle w:val="Style1"/>
      </w:pPr>
    </w:p>
    <w:p w14:paraId="2E3D235F" w14:textId="4DE4FA20" w:rsidR="0022550A" w:rsidRDefault="0022550A" w:rsidP="0022550A">
      <w:pPr>
        <w:pStyle w:val="Style1"/>
      </w:pPr>
      <w:r>
        <w:t>Problemen</w:t>
      </w:r>
    </w:p>
    <w:p w14:paraId="645C89BF" w14:textId="2F0C60C5" w:rsidR="0022550A" w:rsidRDefault="0022550A" w:rsidP="0022550A">
      <w:r>
        <w:t>PST naar de externe machine de T5 wil geen verbinding leggen en zal daar even hulp voor moeten vragen</w:t>
      </w:r>
    </w:p>
    <w:p w14:paraId="3ED1BEA4" w14:textId="0F8B68B5" w:rsidR="0022550A" w:rsidRDefault="0022550A" w:rsidP="0022550A"/>
    <w:p w14:paraId="2B918B92" w14:textId="7C8F0F0F" w:rsidR="0022550A" w:rsidRDefault="0022550A" w:rsidP="0022550A">
      <w:pPr>
        <w:pStyle w:val="Heading2"/>
      </w:pPr>
      <w:bookmarkStart w:id="56" w:name="_Toc513640232"/>
      <w:r>
        <w:t>Dag 3</w:t>
      </w:r>
      <w:r w:rsidR="007606C2">
        <w:t>7</w:t>
      </w:r>
      <w:r>
        <w:t xml:space="preserve"> (27-3)</w:t>
      </w:r>
      <w:bookmarkEnd w:id="56"/>
    </w:p>
    <w:p w14:paraId="7A0B7867" w14:textId="77777777" w:rsidR="0022550A" w:rsidRDefault="0022550A" w:rsidP="0022550A">
      <w:pPr>
        <w:pStyle w:val="Style1"/>
      </w:pPr>
    </w:p>
    <w:p w14:paraId="2516F783" w14:textId="07BA374A" w:rsidR="0022550A" w:rsidRDefault="0022550A" w:rsidP="0022550A">
      <w:pPr>
        <w:pStyle w:val="Style1"/>
      </w:pPr>
      <w:r>
        <w:t>Uitdagingen</w:t>
      </w:r>
    </w:p>
    <w:p w14:paraId="0DE7C24A" w14:textId="07974B8E" w:rsidR="00836B96" w:rsidRDefault="00836B96" w:rsidP="001B3D70">
      <w:r>
        <w:t xml:space="preserve">Het ophalen van database gegevens i.p.v. de Xml files. Dit was niet zozeer lastig, maar er was informatie die ik niet tot mijn beschikking had. </w:t>
      </w:r>
    </w:p>
    <w:p w14:paraId="523A2BAD" w14:textId="1CAA6251" w:rsidR="00836B96" w:rsidRDefault="00836B96" w:rsidP="001B3D70"/>
    <w:p w14:paraId="4F8A886E" w14:textId="3D05CFBB" w:rsidR="00836B96" w:rsidRDefault="00836B96" w:rsidP="001B3D70">
      <w:r>
        <w:t xml:space="preserve">De vorige stagiair had namelijk </w:t>
      </w:r>
      <w:r w:rsidR="001B3D70">
        <w:t>gebruik gemaakt van een Xml sheet om alle parameters in op te slaan, alleen hij liep stage in eind 2016 dus ongeveer anderhalf jaar geleden. Ik heb hier opheldering overgevraagd want ik kreeg niet de goede gegevens terug. Het bleek dus dat in de anderhalf jaar (2 maanden voor mijn stage begon) een gehele tabel in de database gecorrigeerd was waardoor de NU correcte data niet de vorige correcte data was.</w:t>
      </w:r>
    </w:p>
    <w:p w14:paraId="7D222C3C" w14:textId="77777777" w:rsidR="0022550A" w:rsidRDefault="0022550A" w:rsidP="0022550A">
      <w:pPr>
        <w:pStyle w:val="Style1"/>
      </w:pPr>
    </w:p>
    <w:p w14:paraId="2307FD39" w14:textId="77777777" w:rsidR="0022550A" w:rsidRDefault="0022550A" w:rsidP="0022550A">
      <w:pPr>
        <w:pStyle w:val="Style1"/>
      </w:pPr>
      <w:r>
        <w:t>Problemen</w:t>
      </w:r>
    </w:p>
    <w:p w14:paraId="048A3E44" w14:textId="422A0C2C" w:rsidR="0022550A" w:rsidRDefault="001B3D70" w:rsidP="001B3D70">
      <w:r>
        <w:t>In mijn POC kan ik een opmaakdingetje niet goed krijgen. Ik wilde namelijk een animatie hebben op de achtergrond van een label.</w:t>
      </w:r>
    </w:p>
    <w:p w14:paraId="78271DF3" w14:textId="77777777" w:rsidR="0022550A" w:rsidRPr="0022550A" w:rsidRDefault="0022550A" w:rsidP="0022550A"/>
    <w:p w14:paraId="15EFE3D2" w14:textId="4820F693" w:rsidR="0022550A" w:rsidRPr="0022550A" w:rsidRDefault="0022550A" w:rsidP="0022550A">
      <w:r>
        <w:br w:type="page"/>
      </w:r>
    </w:p>
    <w:p w14:paraId="63A247D8" w14:textId="4BE01FE7" w:rsidR="0022550A" w:rsidRDefault="0022550A" w:rsidP="0022550A">
      <w:pPr>
        <w:pStyle w:val="Heading2"/>
      </w:pPr>
      <w:bookmarkStart w:id="57" w:name="_Toc513640233"/>
      <w:r>
        <w:lastRenderedPageBreak/>
        <w:t>Dag 3</w:t>
      </w:r>
      <w:r w:rsidR="007606C2">
        <w:t>8</w:t>
      </w:r>
      <w:r>
        <w:t xml:space="preserve"> (28-3)</w:t>
      </w:r>
      <w:bookmarkEnd w:id="57"/>
    </w:p>
    <w:p w14:paraId="32033EB4" w14:textId="41893B69" w:rsidR="0022550A" w:rsidRDefault="0022550A" w:rsidP="0022550A"/>
    <w:p w14:paraId="7A188AB6" w14:textId="4C29A53B" w:rsidR="0022550A" w:rsidRDefault="0022550A" w:rsidP="0022550A">
      <w:pPr>
        <w:pStyle w:val="Style1"/>
      </w:pPr>
      <w:r>
        <w:t>Bijzonderheden</w:t>
      </w:r>
    </w:p>
    <w:p w14:paraId="74B4977B" w14:textId="4415365F" w:rsidR="00AB6580" w:rsidRDefault="00AB6580" w:rsidP="00AB6580">
      <w:r>
        <w:t>Stagebegeleider is er de rest van de week niet</w:t>
      </w:r>
    </w:p>
    <w:p w14:paraId="792E9F9A" w14:textId="77777777" w:rsidR="0022550A" w:rsidRDefault="0022550A" w:rsidP="0022550A">
      <w:pPr>
        <w:pStyle w:val="Style1"/>
      </w:pPr>
    </w:p>
    <w:p w14:paraId="0CADC551" w14:textId="45BEBDE4" w:rsidR="0022550A" w:rsidRDefault="0022550A" w:rsidP="0022550A">
      <w:pPr>
        <w:pStyle w:val="Style1"/>
      </w:pPr>
      <w:r>
        <w:t>Uitdagingen</w:t>
      </w:r>
    </w:p>
    <w:p w14:paraId="4187C079" w14:textId="13EBF823" w:rsidR="00AB6580" w:rsidRDefault="00AB6580" w:rsidP="00AB6580">
      <w:r>
        <w:t>Alle parameter gerelateerde zaken uit de applicatie halen. Dit is lastig aangezien de code heel onoverzichtelijk is, Maar er is wel een manier voor. Door te zoeken in de “basedatacommand” klasse op “Parametersheettable.xml” kan ik de plaatsen vinden waar deze gebruikt wordt. Deze werd op drie plekken gebruikt en ik heb er nu zelf een helemaal uit weten te halen.</w:t>
      </w:r>
    </w:p>
    <w:p w14:paraId="01777D56" w14:textId="77777777" w:rsidR="0022550A" w:rsidRDefault="0022550A" w:rsidP="0022550A">
      <w:pPr>
        <w:pStyle w:val="Style1"/>
      </w:pPr>
    </w:p>
    <w:p w14:paraId="600FF59A" w14:textId="5E9B1A99" w:rsidR="0022550A" w:rsidRDefault="0022550A" w:rsidP="0022550A">
      <w:pPr>
        <w:pStyle w:val="Style1"/>
      </w:pPr>
      <w:r>
        <w:t>Problemen</w:t>
      </w:r>
    </w:p>
    <w:p w14:paraId="7F584F26" w14:textId="5503BFE2" w:rsidR="00AB6580" w:rsidRDefault="00AB6580" w:rsidP="00836B96">
      <w:r>
        <w:t>Er is enorm veel tijd besteed aan het goed krijgen van twee tabellen in de database. Dit kwam ook voornamelijk omdat collega’s en de product owner zelf er fouten in hadden zitten waardoor ik niet wist of zij of ik iets fout hadden gedaan.</w:t>
      </w:r>
    </w:p>
    <w:p w14:paraId="5F4DF8F9" w14:textId="77777777" w:rsidR="0022550A" w:rsidRDefault="0022550A" w:rsidP="0022550A">
      <w:pPr>
        <w:pStyle w:val="Style1"/>
      </w:pPr>
    </w:p>
    <w:p w14:paraId="4D556091" w14:textId="0BE5133A" w:rsidR="0022550A" w:rsidRDefault="0022550A" w:rsidP="0022550A">
      <w:pPr>
        <w:pStyle w:val="Style1"/>
      </w:pPr>
      <w:r>
        <w:t>Oplossingen</w:t>
      </w:r>
    </w:p>
    <w:p w14:paraId="6E1F4E8A" w14:textId="22FF17B9" w:rsidR="00AB6580" w:rsidRDefault="00AB6580" w:rsidP="00836B96">
      <w:r>
        <w:t xml:space="preserve">Ik heb constant de persoon die de database aan heeft gepast </w:t>
      </w:r>
      <w:r w:rsidR="00836B96">
        <w:t>gevraagd om mij uit te leggen waarom bepaalde dingen op een bepaalde manier in elkaar zaten. Als het antwoord hierop niet gegeven kon worden dan legde ik mijn eigen redenatie uit. Vanuit daar hebben we verschillende ideeën bedacht en die kwamen weer tot een gemeenschappelijke oplossing.</w:t>
      </w:r>
    </w:p>
    <w:p w14:paraId="2F3DD612" w14:textId="724A3D6A" w:rsidR="001B3D70" w:rsidRDefault="001B3D70" w:rsidP="00836B96"/>
    <w:p w14:paraId="2522F349" w14:textId="733B9F4D" w:rsidR="001B3D70" w:rsidRDefault="001B3D70" w:rsidP="00836B96">
      <w:r>
        <w:t>Ook heb ik een opmaak dingetje verbeterd in mijn POC.</w:t>
      </w:r>
    </w:p>
    <w:p w14:paraId="5F667B08" w14:textId="77777777" w:rsidR="0022550A" w:rsidRDefault="0022550A" w:rsidP="0022550A">
      <w:pPr>
        <w:pStyle w:val="Style1"/>
      </w:pPr>
    </w:p>
    <w:p w14:paraId="798AD25F" w14:textId="65F22C7D" w:rsidR="0022550A" w:rsidRDefault="0022550A" w:rsidP="0022550A">
      <w:pPr>
        <w:pStyle w:val="Style1"/>
      </w:pPr>
      <w:r>
        <w:t>Andere zaken</w:t>
      </w:r>
    </w:p>
    <w:p w14:paraId="16A1A8EE" w14:textId="7EB107F6" w:rsidR="00836B96" w:rsidRDefault="00836B96" w:rsidP="00836B96">
      <w:r>
        <w:t>Ik heb een verjaardagsfeest waar ik zwaar de pest aan heb waar ik verplicht naar toe moet aangezien het familie is. Oftewel ik heb een werkdag van 8:00 tot 21:30.</w:t>
      </w:r>
    </w:p>
    <w:p w14:paraId="48B8F194" w14:textId="77777777" w:rsidR="0022550A" w:rsidRPr="0022550A" w:rsidRDefault="0022550A" w:rsidP="0022550A"/>
    <w:p w14:paraId="2734685A" w14:textId="172A2DDE" w:rsidR="0022550A" w:rsidRPr="0022550A" w:rsidRDefault="00836B96" w:rsidP="0022550A">
      <w:r>
        <w:br w:type="page"/>
      </w:r>
    </w:p>
    <w:p w14:paraId="63AB0807" w14:textId="2FFC2C86" w:rsidR="0022550A" w:rsidRDefault="0022550A" w:rsidP="0022550A">
      <w:pPr>
        <w:pStyle w:val="Heading2"/>
      </w:pPr>
      <w:bookmarkStart w:id="58" w:name="_Toc513640234"/>
      <w:r>
        <w:lastRenderedPageBreak/>
        <w:t>Dag 3</w:t>
      </w:r>
      <w:r w:rsidR="007606C2">
        <w:t>9</w:t>
      </w:r>
      <w:r>
        <w:t xml:space="preserve"> (29-3)</w:t>
      </w:r>
      <w:bookmarkEnd w:id="58"/>
    </w:p>
    <w:p w14:paraId="08652E44" w14:textId="77777777" w:rsidR="0022550A" w:rsidRDefault="0022550A" w:rsidP="0022550A">
      <w:pPr>
        <w:pStyle w:val="Style1"/>
      </w:pPr>
    </w:p>
    <w:p w14:paraId="2CAC89B2" w14:textId="177565A5" w:rsidR="0022550A" w:rsidRDefault="0022550A" w:rsidP="0022550A">
      <w:pPr>
        <w:pStyle w:val="Style1"/>
      </w:pPr>
      <w:r>
        <w:t>Uitdagingen</w:t>
      </w:r>
    </w:p>
    <w:p w14:paraId="0DC916A1" w14:textId="3315715F" w:rsidR="00B308B3" w:rsidRDefault="00B308B3" w:rsidP="00B308B3">
      <w:r>
        <w:t>De code is nog steeds ruk en ik probeer het een en ander te refactoren. Dan praten we nog steeds niet over architectuur verschillende, maar meer over dingen zoals parameters meegegeven met methodes die niet gebruikt worden.</w:t>
      </w:r>
    </w:p>
    <w:p w14:paraId="1B15A084" w14:textId="77777777" w:rsidR="0022550A" w:rsidRPr="0022550A" w:rsidRDefault="0022550A" w:rsidP="0022550A"/>
    <w:p w14:paraId="17A4B23F" w14:textId="77777777" w:rsidR="0022550A" w:rsidRPr="0022550A" w:rsidRDefault="0022550A" w:rsidP="0022550A"/>
    <w:p w14:paraId="335FD73A" w14:textId="3F606BFF" w:rsidR="0022550A" w:rsidRDefault="0022550A" w:rsidP="0022550A">
      <w:pPr>
        <w:pStyle w:val="Heading2"/>
      </w:pPr>
      <w:bookmarkStart w:id="59" w:name="_Toc513640235"/>
      <w:r>
        <w:t xml:space="preserve">Dag </w:t>
      </w:r>
      <w:r w:rsidR="007606C2">
        <w:t>40</w:t>
      </w:r>
      <w:r>
        <w:t xml:space="preserve"> (30-3)</w:t>
      </w:r>
      <w:bookmarkEnd w:id="59"/>
    </w:p>
    <w:p w14:paraId="1E67E4F7" w14:textId="77777777" w:rsidR="0022550A" w:rsidRDefault="0022550A" w:rsidP="0022550A">
      <w:pPr>
        <w:pStyle w:val="Style1"/>
      </w:pPr>
    </w:p>
    <w:p w14:paraId="12C7A1FD" w14:textId="7ED212A9" w:rsidR="0022550A" w:rsidRDefault="0022550A" w:rsidP="0022550A">
      <w:pPr>
        <w:pStyle w:val="Style1"/>
      </w:pPr>
      <w:r>
        <w:t>Uitdagingen</w:t>
      </w:r>
    </w:p>
    <w:p w14:paraId="5C22CAF0" w14:textId="3D46F7A0" w:rsidR="00071D42" w:rsidRDefault="00071D42" w:rsidP="00071D42">
      <w:r>
        <w:t>Ik heb voor vandaag meteen een nieuw Xml parametersheet gemaakt in mijn eigen proof of concept vooral om te kijken of dit een stuk netter en makkelijker kon. Ik was er even mee bezig maar uiteindelijk heb ik deze werkende gekregen (nog zonder database koppeling). Vooral technieken zijn uitgewerkt en er is een duidelijke MVVM structuur aanwezig.</w:t>
      </w:r>
    </w:p>
    <w:p w14:paraId="0F9E1A9D" w14:textId="77777777" w:rsidR="0022550A" w:rsidRDefault="0022550A" w:rsidP="0022550A">
      <w:pPr>
        <w:pStyle w:val="Style1"/>
      </w:pPr>
    </w:p>
    <w:p w14:paraId="3F6FB940" w14:textId="55F84FF9" w:rsidR="0022550A" w:rsidRDefault="0022550A" w:rsidP="0022550A">
      <w:pPr>
        <w:pStyle w:val="Style1"/>
      </w:pPr>
      <w:r>
        <w:t>Problemen</w:t>
      </w:r>
    </w:p>
    <w:p w14:paraId="3220D86D" w14:textId="6A980E67" w:rsidR="00071D42" w:rsidRDefault="00071D42" w:rsidP="00071D42">
      <w:r>
        <w:t>Het databoard waarvan ik afhankelijk ben is het niet eens geworden over een aanpassing in de database. Ik kan gewoon door met het ontwikkelen van de applicatie, maar</w:t>
      </w:r>
      <w:r w:rsidR="000342DD">
        <w:t xml:space="preserve"> ik moet bepaalde parameters ophalen in de database. </w:t>
      </w:r>
      <w:r w:rsidR="00204B9D">
        <w:t>O</w:t>
      </w:r>
      <w:r w:rsidR="000342DD">
        <w:t>p het moment kan alleen alles of niets worden opgehaald en niet een geselecteerd deel.</w:t>
      </w:r>
    </w:p>
    <w:p w14:paraId="3C229947" w14:textId="77777777" w:rsidR="0022550A" w:rsidRDefault="0022550A" w:rsidP="0022550A">
      <w:pPr>
        <w:pStyle w:val="Style1"/>
      </w:pPr>
    </w:p>
    <w:p w14:paraId="165F0825" w14:textId="77777777" w:rsidR="0022550A" w:rsidRDefault="0022550A" w:rsidP="0022550A">
      <w:pPr>
        <w:pStyle w:val="Style1"/>
      </w:pPr>
      <w:r>
        <w:t>Oplossingen</w:t>
      </w:r>
    </w:p>
    <w:p w14:paraId="56C834A1" w14:textId="5440354C" w:rsidR="0022550A" w:rsidRDefault="00204B9D" w:rsidP="00204B9D">
      <w:r>
        <w:t>Omdat de oplevering pas volgende week woensdag gehouden kan worden zullen nieuwe requirements pas dan opgesteld worden. Tot zolang ben ik zelf van plan om nog steeds zaken uit de applicatie na te bouwen op een goede manier. Tegelijk ontdek ik daarmee ook nieuwe vaardigheden in WPF MVVM.</w:t>
      </w:r>
    </w:p>
    <w:p w14:paraId="1B8BA0DF" w14:textId="77777777" w:rsidR="0022550A" w:rsidRPr="0022550A" w:rsidRDefault="0022550A" w:rsidP="0022550A"/>
    <w:p w14:paraId="723C9409" w14:textId="77777777" w:rsidR="0022550A" w:rsidRPr="0022550A" w:rsidRDefault="0022550A" w:rsidP="0022550A"/>
    <w:p w14:paraId="2812D158" w14:textId="77777777" w:rsidR="0022550A" w:rsidRPr="0022550A" w:rsidRDefault="0022550A" w:rsidP="0022550A"/>
    <w:p w14:paraId="4A406E57" w14:textId="77777777" w:rsidR="001B76F9" w:rsidRPr="001B76F9" w:rsidRDefault="001B76F9" w:rsidP="001B76F9"/>
    <w:p w14:paraId="27283066" w14:textId="092BC1E2" w:rsidR="0056308D" w:rsidRDefault="0056308D">
      <w:r>
        <w:br w:type="page"/>
      </w:r>
    </w:p>
    <w:p w14:paraId="75AF3E52" w14:textId="17CA1210" w:rsidR="007606C2" w:rsidRDefault="007606C2" w:rsidP="007606C2">
      <w:pPr>
        <w:pStyle w:val="Heading1"/>
      </w:pPr>
      <w:bookmarkStart w:id="60" w:name="_Toc513640236"/>
      <w:r>
        <w:lastRenderedPageBreak/>
        <w:t>Week 9 (2-4-2018)</w:t>
      </w:r>
      <w:bookmarkEnd w:id="60"/>
    </w:p>
    <w:p w14:paraId="6EB9AB21" w14:textId="79D44D30" w:rsidR="008A7FCE" w:rsidRDefault="008A7FCE" w:rsidP="003A0D32"/>
    <w:p w14:paraId="46C3B8EA" w14:textId="1DE1A4D4" w:rsidR="007606C2" w:rsidRDefault="007606C2" w:rsidP="007606C2">
      <w:pPr>
        <w:pStyle w:val="Heading2"/>
      </w:pPr>
      <w:bookmarkStart w:id="61" w:name="_Toc513640237"/>
      <w:r>
        <w:t>Dag 41 (3-4)</w:t>
      </w:r>
      <w:bookmarkEnd w:id="61"/>
    </w:p>
    <w:p w14:paraId="1D642E8B" w14:textId="77777777" w:rsidR="007606C2" w:rsidRDefault="007606C2" w:rsidP="007606C2">
      <w:pPr>
        <w:pStyle w:val="Style1"/>
      </w:pPr>
    </w:p>
    <w:p w14:paraId="275A48FD" w14:textId="427D1ED4" w:rsidR="007606C2" w:rsidRDefault="007606C2" w:rsidP="007606C2">
      <w:pPr>
        <w:pStyle w:val="Style1"/>
      </w:pPr>
      <w:r>
        <w:t>Uitdagingen</w:t>
      </w:r>
    </w:p>
    <w:p w14:paraId="55147BB6" w14:textId="4D6B025A" w:rsidR="007606C2" w:rsidRPr="007F0CBC" w:rsidRDefault="007606C2" w:rsidP="007F0CBC">
      <w:r w:rsidRPr="007F0CBC">
        <w:t xml:space="preserve">Ik heb zelf bugs zitten fixen die nog uit de parameter overdracht voortkwamen. Verder heb ik alvast wat voorbereidingen geplant op het tweede traject van de stage waarin de </w:t>
      </w:r>
      <w:r w:rsidR="007F0CBC" w:rsidRPr="007F0CBC">
        <w:t>applicatie</w:t>
      </w:r>
      <w:r w:rsidRPr="007F0CBC">
        <w:t xml:space="preserve"> omgebouwd </w:t>
      </w:r>
      <w:r w:rsidR="007F0CBC" w:rsidRPr="007F0CBC">
        <w:t>wordt, zodat die wel uitbreidbaar is.</w:t>
      </w:r>
    </w:p>
    <w:p w14:paraId="4DAED81E" w14:textId="77777777" w:rsidR="007606C2" w:rsidRDefault="007606C2" w:rsidP="007606C2">
      <w:pPr>
        <w:pStyle w:val="Style1"/>
      </w:pPr>
    </w:p>
    <w:p w14:paraId="47A5D84E" w14:textId="1D460825" w:rsidR="007606C2" w:rsidRDefault="007606C2" w:rsidP="007606C2">
      <w:pPr>
        <w:pStyle w:val="Style1"/>
      </w:pPr>
      <w:r>
        <w:t>Problemen</w:t>
      </w:r>
    </w:p>
    <w:p w14:paraId="60A22073" w14:textId="7C272E0B" w:rsidR="007606C2" w:rsidRDefault="007F0CBC" w:rsidP="003A0D32">
      <w:r>
        <w:t>Ik kan nog steeds uit de database niet de juiste gegevens ophalen waardoor de Xml overdracht nog steeds niet compleet is.</w:t>
      </w:r>
    </w:p>
    <w:p w14:paraId="061E449A" w14:textId="37AF6EBD" w:rsidR="007F0CBC" w:rsidRDefault="007F0CBC" w:rsidP="003A0D32"/>
    <w:p w14:paraId="60381D8D" w14:textId="280D3AB8" w:rsidR="003C54FD" w:rsidRDefault="003C54FD" w:rsidP="003A0D32"/>
    <w:p w14:paraId="1E9272D9" w14:textId="77777777" w:rsidR="003C54FD" w:rsidRPr="007F0CBC" w:rsidRDefault="003C54FD" w:rsidP="003A0D32"/>
    <w:p w14:paraId="483B009C" w14:textId="7DFB9C6E" w:rsidR="007606C2" w:rsidRDefault="007606C2" w:rsidP="007606C2">
      <w:pPr>
        <w:pStyle w:val="Heading2"/>
      </w:pPr>
      <w:bookmarkStart w:id="62" w:name="_Toc513640238"/>
      <w:r>
        <w:t>Dag 42 (4-4)</w:t>
      </w:r>
      <w:bookmarkEnd w:id="62"/>
    </w:p>
    <w:p w14:paraId="0E74EAA2" w14:textId="365A04DF" w:rsidR="007606C2" w:rsidRDefault="007606C2" w:rsidP="007606C2"/>
    <w:p w14:paraId="73CCD65C" w14:textId="523A6AF0" w:rsidR="007606C2" w:rsidRDefault="007606C2" w:rsidP="007606C2">
      <w:pPr>
        <w:pStyle w:val="Style1"/>
      </w:pPr>
      <w:r>
        <w:t>Bijzonderheden</w:t>
      </w:r>
    </w:p>
    <w:p w14:paraId="26254C5C" w14:textId="546CC29C" w:rsidR="007F0CBC" w:rsidRDefault="007F0CBC" w:rsidP="007F0CBC">
      <w:r>
        <w:t>Stagebegeleider is terug van vakantie.</w:t>
      </w:r>
    </w:p>
    <w:p w14:paraId="6B72CE95" w14:textId="6CA77F08" w:rsidR="007F0CBC" w:rsidRDefault="007F0CBC" w:rsidP="007F0CBC">
      <w:r>
        <w:t>Er is vandaag een nieuwe collega bijgekomen. Hij is een schoolverlater net iets ouder dan mij denk ik. Ik moet daarom rekening houden dat zijn introductie niet ten koste zal gaan van mijn stage project.</w:t>
      </w:r>
    </w:p>
    <w:p w14:paraId="1448805C" w14:textId="77777777" w:rsidR="007606C2" w:rsidRDefault="007606C2" w:rsidP="007606C2">
      <w:pPr>
        <w:pStyle w:val="Style1"/>
      </w:pPr>
    </w:p>
    <w:p w14:paraId="3C71037E" w14:textId="08E9AE36" w:rsidR="007606C2" w:rsidRDefault="007606C2" w:rsidP="007606C2">
      <w:pPr>
        <w:pStyle w:val="Style1"/>
      </w:pPr>
      <w:r>
        <w:t>Gesprekken</w:t>
      </w:r>
    </w:p>
    <w:p w14:paraId="07CD097D" w14:textId="4E08B384" w:rsidR="007F0CBC" w:rsidRDefault="007F0CBC" w:rsidP="007F0CBC">
      <w:r>
        <w:t>Er was vandaag een heel rommelige sprintplanning. Dit kwam vooral omdat er weer heel inhoudelijk werd ingegaan op sommige sprintdoelen waaronder een paar problemen die voortkwamen uit mijn opdracht.</w:t>
      </w:r>
    </w:p>
    <w:p w14:paraId="569FC9D8" w14:textId="77777777" w:rsidR="007606C2" w:rsidRDefault="007606C2" w:rsidP="007606C2">
      <w:pPr>
        <w:pStyle w:val="Style1"/>
      </w:pPr>
    </w:p>
    <w:p w14:paraId="4B0F51D6" w14:textId="2C5DBEC0" w:rsidR="007606C2" w:rsidRDefault="007606C2" w:rsidP="007606C2">
      <w:pPr>
        <w:pStyle w:val="Style1"/>
      </w:pPr>
      <w:r>
        <w:t>Uitdagingen</w:t>
      </w:r>
    </w:p>
    <w:p w14:paraId="236BA19F" w14:textId="79D87A9A" w:rsidR="003C54FD" w:rsidRDefault="003C54FD" w:rsidP="003C54FD">
      <w:r>
        <w:t>Volgens mij moest ik op het begin van het project niets te maken krijgen met de database. Op het moment is het namelijk een heel probleem. Ik heb zelf verschillende oplossingen bedacht die enigszins “future proof” zijn maar die worden voor zo ver ik weet niet goed gekeurd.</w:t>
      </w:r>
    </w:p>
    <w:p w14:paraId="00E44C60" w14:textId="5152BE0A" w:rsidR="003C54FD" w:rsidRDefault="003C54FD" w:rsidP="003C54FD"/>
    <w:p w14:paraId="6E516431" w14:textId="384D61D1" w:rsidR="003C54FD" w:rsidRDefault="003C54FD" w:rsidP="003C54FD">
      <w:r>
        <w:t>Ik zit nu een groot deel van mijn tijd te besteden om die configuratie helemaal werkende te krijgen met de database.</w:t>
      </w:r>
    </w:p>
    <w:p w14:paraId="25C36DF0" w14:textId="77777777" w:rsidR="007606C2" w:rsidRDefault="007606C2" w:rsidP="007606C2">
      <w:pPr>
        <w:pStyle w:val="Style1"/>
      </w:pPr>
    </w:p>
    <w:p w14:paraId="555D58F1" w14:textId="0BAE5177" w:rsidR="007606C2" w:rsidRDefault="007606C2" w:rsidP="007606C2">
      <w:pPr>
        <w:pStyle w:val="Style1"/>
      </w:pPr>
      <w:r>
        <w:t>Problemen</w:t>
      </w:r>
    </w:p>
    <w:p w14:paraId="39780119" w14:textId="73940B4C" w:rsidR="003C54FD" w:rsidRDefault="003C54FD" w:rsidP="003C54FD">
      <w:r>
        <w:t>Vandaag is nog steeds de knoop niet doorgehakt over wat er precies gedaan moet worden met de database.</w:t>
      </w:r>
    </w:p>
    <w:p w14:paraId="276E9149" w14:textId="1A548643" w:rsidR="007606C2" w:rsidRPr="003C54FD" w:rsidRDefault="003C54FD" w:rsidP="003A0D32">
      <w:pPr>
        <w:rPr>
          <w:rFonts w:eastAsiaTheme="minorHAnsi" w:cstheme="minorBidi"/>
          <w:b/>
          <w:sz w:val="24"/>
          <w:lang w:eastAsia="en-US"/>
        </w:rPr>
      </w:pPr>
      <w:r>
        <w:rPr>
          <w:rFonts w:eastAsiaTheme="minorHAnsi" w:cstheme="minorBidi"/>
          <w:b/>
          <w:sz w:val="24"/>
          <w:lang w:eastAsia="en-US"/>
        </w:rPr>
        <w:br w:type="page"/>
      </w:r>
    </w:p>
    <w:p w14:paraId="03272B7A" w14:textId="670FD7D0" w:rsidR="007606C2" w:rsidRDefault="007606C2" w:rsidP="007606C2">
      <w:pPr>
        <w:pStyle w:val="Heading2"/>
      </w:pPr>
      <w:bookmarkStart w:id="63" w:name="_Toc513640239"/>
      <w:r>
        <w:lastRenderedPageBreak/>
        <w:t>Dag 43 (5-4)</w:t>
      </w:r>
      <w:bookmarkEnd w:id="63"/>
    </w:p>
    <w:p w14:paraId="77D61D98" w14:textId="77777777" w:rsidR="007606C2" w:rsidRDefault="007606C2" w:rsidP="007606C2">
      <w:pPr>
        <w:pStyle w:val="Style1"/>
      </w:pPr>
    </w:p>
    <w:p w14:paraId="6C3A3DC3" w14:textId="3CEF903D" w:rsidR="007606C2" w:rsidRDefault="007606C2" w:rsidP="007606C2">
      <w:pPr>
        <w:pStyle w:val="Style1"/>
      </w:pPr>
      <w:r>
        <w:t>Uitdagingen</w:t>
      </w:r>
    </w:p>
    <w:p w14:paraId="4D7D5019" w14:textId="6915B005" w:rsidR="00AF7E87" w:rsidRPr="001F33BF" w:rsidRDefault="00AF7E87" w:rsidP="007606C2">
      <w:pPr>
        <w:pStyle w:val="Style1"/>
        <w:rPr>
          <w:b w:val="0"/>
        </w:rPr>
      </w:pPr>
      <w:r w:rsidRPr="001F33BF">
        <w:rPr>
          <w:b w:val="0"/>
        </w:rPr>
        <w:t xml:space="preserve">Bugs fixen en een future proof </w:t>
      </w:r>
      <w:r w:rsidR="001F33BF" w:rsidRPr="001F33BF">
        <w:rPr>
          <w:b w:val="0"/>
        </w:rPr>
        <w:t>database ontwerp bedenken.</w:t>
      </w:r>
      <w:r w:rsidR="001F33BF">
        <w:rPr>
          <w:b w:val="0"/>
        </w:rPr>
        <w:t xml:space="preserve"> Verder heb ik een paar technieken gebruikt exclusief voor enterprise architect met wat hulp van collega’s zodat ik gemakkelijk een database diagram kon implementeren.</w:t>
      </w:r>
    </w:p>
    <w:p w14:paraId="11605143" w14:textId="77777777" w:rsidR="007606C2" w:rsidRDefault="007606C2" w:rsidP="007606C2">
      <w:pPr>
        <w:pStyle w:val="Style1"/>
      </w:pPr>
    </w:p>
    <w:p w14:paraId="371A2EB6" w14:textId="000EB03F" w:rsidR="007606C2" w:rsidRDefault="007606C2" w:rsidP="007606C2">
      <w:pPr>
        <w:pStyle w:val="Style1"/>
      </w:pPr>
      <w:r>
        <w:t>Problemen</w:t>
      </w:r>
    </w:p>
    <w:p w14:paraId="30B55EE1" w14:textId="2042A4FB" w:rsidR="007606C2" w:rsidRPr="001F33BF" w:rsidRDefault="001F33BF" w:rsidP="007606C2">
      <w:pPr>
        <w:pStyle w:val="Style1"/>
        <w:rPr>
          <w:b w:val="0"/>
        </w:rPr>
      </w:pPr>
      <w:r w:rsidRPr="001F33BF">
        <w:rPr>
          <w:b w:val="0"/>
        </w:rPr>
        <w:t>Nog geen keuze voor een database ontwerp.</w:t>
      </w:r>
    </w:p>
    <w:p w14:paraId="2A580656" w14:textId="77777777" w:rsidR="007606C2" w:rsidRDefault="007606C2" w:rsidP="007606C2">
      <w:pPr>
        <w:pStyle w:val="Style1"/>
      </w:pPr>
    </w:p>
    <w:p w14:paraId="4B950EBF" w14:textId="0A3C32FF" w:rsidR="007606C2" w:rsidRDefault="007606C2" w:rsidP="007606C2">
      <w:pPr>
        <w:pStyle w:val="Heading2"/>
      </w:pPr>
      <w:bookmarkStart w:id="64" w:name="_Toc513640240"/>
      <w:r>
        <w:t>Dag 44 (6-4)</w:t>
      </w:r>
      <w:bookmarkEnd w:id="64"/>
    </w:p>
    <w:p w14:paraId="375419BA" w14:textId="77777777" w:rsidR="007606C2" w:rsidRDefault="007606C2" w:rsidP="007606C2">
      <w:pPr>
        <w:pStyle w:val="Style1"/>
      </w:pPr>
    </w:p>
    <w:p w14:paraId="306BC14C" w14:textId="0054B6EE" w:rsidR="007606C2" w:rsidRDefault="007606C2" w:rsidP="007606C2">
      <w:pPr>
        <w:pStyle w:val="Style1"/>
      </w:pPr>
      <w:r>
        <w:t>Gesprekken</w:t>
      </w:r>
    </w:p>
    <w:p w14:paraId="4CFA8B72" w14:textId="0C1AB9F4" w:rsidR="004551BD" w:rsidRDefault="004551BD" w:rsidP="004551BD">
      <w:r>
        <w:t>Database board meeting. Uiteindelijk hebben we geen oplossing bedacht, maar we gaan even van de functionaliteit uit die ik zou kunnen bereiken met het huidige model. Dus ik mag op het moment fouten erin laten en mag bij een grotere meeting mijn eigen oplossing voorstellen.</w:t>
      </w:r>
    </w:p>
    <w:p w14:paraId="785C731E" w14:textId="0DB94FEB" w:rsidR="004551BD" w:rsidRDefault="004551BD" w:rsidP="004551BD"/>
    <w:p w14:paraId="193BB454" w14:textId="5EA65AC3" w:rsidR="004551BD" w:rsidRDefault="004551BD" w:rsidP="004551BD">
      <w:r>
        <w:t>Verder hebben we vast gesteld in de meeting met de eindgebruikers dat ik me voor nu vooral focus op het afronden van de eerste fase van het project.</w:t>
      </w:r>
    </w:p>
    <w:p w14:paraId="30E35A73" w14:textId="77777777" w:rsidR="007606C2" w:rsidRDefault="007606C2" w:rsidP="007606C2">
      <w:pPr>
        <w:pStyle w:val="Style1"/>
      </w:pPr>
    </w:p>
    <w:p w14:paraId="1D11BF74" w14:textId="1F454E48" w:rsidR="007606C2" w:rsidRDefault="007606C2" w:rsidP="007606C2">
      <w:pPr>
        <w:pStyle w:val="Style1"/>
      </w:pPr>
      <w:r>
        <w:t>Uitdagingen</w:t>
      </w:r>
    </w:p>
    <w:p w14:paraId="40D8E158" w14:textId="7BD2D087" w:rsidR="004551BD" w:rsidRDefault="004551BD" w:rsidP="004551BD">
      <w:r>
        <w:t>Een opzet bedenken van hoe ik een acceptatie testplan en handleiding ga bedenken van de huidige applicatie. Dit is meer een uitdaging voor volgende week, maar ik wil alvast een begin maken vandaag.</w:t>
      </w:r>
    </w:p>
    <w:p w14:paraId="53356B95" w14:textId="77777777" w:rsidR="007606C2" w:rsidRDefault="007606C2" w:rsidP="007606C2">
      <w:pPr>
        <w:pStyle w:val="Style1"/>
      </w:pPr>
    </w:p>
    <w:p w14:paraId="436D2578" w14:textId="2EF4CC79" w:rsidR="007606C2" w:rsidRDefault="007606C2" w:rsidP="007606C2">
      <w:pPr>
        <w:pStyle w:val="Style1"/>
      </w:pPr>
      <w:r>
        <w:t>Oplossingen</w:t>
      </w:r>
    </w:p>
    <w:p w14:paraId="00550B70" w14:textId="0A51FA6C" w:rsidR="004551BD" w:rsidRDefault="004551BD" w:rsidP="004551BD">
      <w:r>
        <w:t>Ik hoef me geen zorgen te maken over de database aangezien we dit om de week even zullen bespreken en als de applicatie aangepast moet worden afhankelijk van een nieuw database ontwerp dan zal ik hier tijd voor krijgen.</w:t>
      </w:r>
    </w:p>
    <w:p w14:paraId="4D434D7A" w14:textId="77777777" w:rsidR="007606C2" w:rsidRDefault="007606C2" w:rsidP="007606C2">
      <w:pPr>
        <w:pStyle w:val="Style1"/>
      </w:pPr>
    </w:p>
    <w:p w14:paraId="077F7DCE" w14:textId="4AECBA89" w:rsidR="00AF7E87" w:rsidRDefault="00AF7E87">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49CEF9DC" w14:textId="4B30409A" w:rsidR="00AF7E87" w:rsidRDefault="00AF7E87" w:rsidP="00AF7E87">
      <w:pPr>
        <w:pStyle w:val="Heading1"/>
      </w:pPr>
      <w:bookmarkStart w:id="65" w:name="_Toc513640241"/>
      <w:r>
        <w:lastRenderedPageBreak/>
        <w:t>Week 10 (9-4-2018)</w:t>
      </w:r>
      <w:bookmarkEnd w:id="65"/>
    </w:p>
    <w:p w14:paraId="76BCF34E" w14:textId="438072AE" w:rsidR="007606C2" w:rsidRDefault="007606C2" w:rsidP="003A0D32">
      <w:pPr>
        <w:rPr>
          <w:rFonts w:ascii="Cambria" w:eastAsiaTheme="minorHAnsi" w:hAnsi="Cambria" w:cstheme="minorBidi"/>
          <w:b/>
          <w:color w:val="365F91" w:themeColor="accent1" w:themeShade="BF"/>
          <w:sz w:val="24"/>
          <w:lang w:eastAsia="en-US"/>
        </w:rPr>
      </w:pPr>
    </w:p>
    <w:p w14:paraId="21953D33" w14:textId="74FB4F65" w:rsidR="00AF7E87" w:rsidRDefault="00AF7E87" w:rsidP="00AF7E87">
      <w:pPr>
        <w:pStyle w:val="Heading2"/>
      </w:pPr>
      <w:bookmarkStart w:id="66" w:name="_Toc513640242"/>
      <w:r>
        <w:t>Dag 45 (9-4)</w:t>
      </w:r>
      <w:bookmarkEnd w:id="66"/>
    </w:p>
    <w:p w14:paraId="3E5A4508" w14:textId="77777777" w:rsidR="00AF7E87" w:rsidRDefault="00AF7E87" w:rsidP="00AF7E87">
      <w:pPr>
        <w:pStyle w:val="Style1"/>
      </w:pPr>
    </w:p>
    <w:p w14:paraId="28172072" w14:textId="478A0456" w:rsidR="00AF7E87" w:rsidRDefault="00AF7E87" w:rsidP="00AF7E87">
      <w:pPr>
        <w:pStyle w:val="Style1"/>
      </w:pPr>
      <w:r>
        <w:t>Uitdagingen</w:t>
      </w:r>
    </w:p>
    <w:p w14:paraId="14D53581" w14:textId="0A8E18F9" w:rsidR="009909B5" w:rsidRDefault="00EB0C83" w:rsidP="00EB0C83">
      <w:r>
        <w:t>Deze week is het vooral de bedoeling om enkele zaken af te ronden en er voor te zorgen dat er iets van een degelijke documentatie is.</w:t>
      </w:r>
    </w:p>
    <w:p w14:paraId="0860B964" w14:textId="01B4D5E6" w:rsidR="00EB0C83" w:rsidRDefault="00EB0C83" w:rsidP="00EB0C83"/>
    <w:p w14:paraId="117E7E3F" w14:textId="0284900F" w:rsidR="00EB0C83" w:rsidRDefault="00EB0C83" w:rsidP="00EB0C83">
      <w:r>
        <w:t>Ik ben begonnen met een testplan te maken, maar voordat dat gedaan kon worden moest ik eerst vaststellen op welke functionaliteiten ik eigenlijk moest testen. Ik heb daarom voor mezelf een zo goed mogelijk lijstje opgesteld van welke functionaliteiten erin moeten komen</w:t>
      </w:r>
    </w:p>
    <w:p w14:paraId="3297465F" w14:textId="707389D2" w:rsidR="00EB0C83" w:rsidRDefault="00EB0C83" w:rsidP="00EB0C83"/>
    <w:p w14:paraId="1B7B2FEF" w14:textId="4CD5A398" w:rsidR="00EB0C83" w:rsidRDefault="00EB0C83" w:rsidP="00EB0C83">
      <w:r>
        <w:t>“Ik heb om een functionaliteiten lijst gevraagd, maar er werd gezegd dat ik hier zelf achter zou kunnen komen door de applicatie te gebruiken. Ik had met een collega’s hier over gesproken in de pauze en volgens hem weten de stagebegeleider en de product owner zelf niet eens welke functionaliteiten erin zitten”</w:t>
      </w:r>
    </w:p>
    <w:p w14:paraId="3AF1CE65" w14:textId="32D38ECB" w:rsidR="00EB0C83" w:rsidRDefault="00EB0C83" w:rsidP="00EB0C83"/>
    <w:p w14:paraId="7919C447" w14:textId="58F9612C" w:rsidR="00EB0C83" w:rsidRDefault="00EB0C83" w:rsidP="00EB0C83">
      <w:r>
        <w:t>Daarna ben ik begonnen met verschillende testcases te schrijven. Ik heb zelf besloten om vooral de belangrijkste functionaliteiten te testen en om wat steekproeven te houden aangezien ik anders deze week niet meer aan al mijn taken toe kom.</w:t>
      </w:r>
    </w:p>
    <w:p w14:paraId="1A447568" w14:textId="77777777" w:rsidR="00AF7E87" w:rsidRDefault="00AF7E87" w:rsidP="00AF7E87">
      <w:pPr>
        <w:pStyle w:val="Style1"/>
      </w:pPr>
    </w:p>
    <w:p w14:paraId="4F58CEE7" w14:textId="0D7FD2E5" w:rsidR="00AF7E87" w:rsidRDefault="00AF7E87" w:rsidP="00AF7E87">
      <w:pPr>
        <w:pStyle w:val="Style1"/>
      </w:pPr>
      <w:r>
        <w:t>Problemen</w:t>
      </w:r>
    </w:p>
    <w:p w14:paraId="7BCA6691" w14:textId="4EAA6DFD" w:rsidR="00EB0C83" w:rsidRDefault="00EB0C83" w:rsidP="00D4680A">
      <w:r>
        <w:t xml:space="preserve">Het probleem was vooral zoals hierboven beschreven dat ik zelf maar moest uitzoeken welke </w:t>
      </w:r>
      <w:r w:rsidR="00D4680A">
        <w:t>functionaliteiten</w:t>
      </w:r>
      <w:r>
        <w:t xml:space="preserve"> in de applicatie voor</w:t>
      </w:r>
      <w:r w:rsidR="00D4680A">
        <w:t>komen. Dit heeft me nogal wat tijd gekost aangezien ik de applicatie heel gemakkelijk stuk kan maken.</w:t>
      </w:r>
    </w:p>
    <w:p w14:paraId="1D064FA2" w14:textId="77777777" w:rsidR="00AF7E87" w:rsidRDefault="00AF7E87" w:rsidP="00AF7E87">
      <w:pPr>
        <w:pStyle w:val="Style1"/>
      </w:pPr>
    </w:p>
    <w:p w14:paraId="1629B9EB" w14:textId="7B4A545B" w:rsidR="00AF7E87" w:rsidRDefault="00AF7E87" w:rsidP="00AF7E87">
      <w:pPr>
        <w:pStyle w:val="Style1"/>
      </w:pPr>
      <w:r>
        <w:t>Oplossingen</w:t>
      </w:r>
    </w:p>
    <w:p w14:paraId="6D9311E7" w14:textId="51EC9E28" w:rsidR="00D4680A" w:rsidRDefault="00D4680A" w:rsidP="00D4680A">
      <w:r>
        <w:t>Omdat een geheel testplan maken enorm lang duurt en ik zelf geen idee heb van welke functionaliteiten er allemaal in de applicatie huizen heb ik besloten om vooral de meest belangrijke dingen te testen en een paar steekproeven te houden daarop.</w:t>
      </w:r>
    </w:p>
    <w:p w14:paraId="7EECFFB9" w14:textId="651B476D" w:rsidR="00AF7E87" w:rsidRDefault="00AF7E87" w:rsidP="00AF7E87">
      <w:pPr>
        <w:pStyle w:val="Style1"/>
      </w:pPr>
    </w:p>
    <w:p w14:paraId="4DDFAECD" w14:textId="40DD2081" w:rsidR="00AF7E87" w:rsidRDefault="00AF7E87" w:rsidP="00AF7E87">
      <w:pPr>
        <w:pStyle w:val="Heading2"/>
      </w:pPr>
      <w:bookmarkStart w:id="67" w:name="_Toc513640243"/>
      <w:r>
        <w:t>Dag 46 (10-4)</w:t>
      </w:r>
      <w:bookmarkEnd w:id="67"/>
    </w:p>
    <w:p w14:paraId="7E22C6B3" w14:textId="77777777" w:rsidR="00AF7E87" w:rsidRDefault="00AF7E87" w:rsidP="00AF7E87">
      <w:pPr>
        <w:pStyle w:val="Style1"/>
      </w:pPr>
    </w:p>
    <w:p w14:paraId="172DCFFE" w14:textId="123EC3D6" w:rsidR="00AF7E87" w:rsidRDefault="00AF7E87" w:rsidP="00AF7E87">
      <w:pPr>
        <w:pStyle w:val="Style1"/>
      </w:pPr>
      <w:r>
        <w:t>Uitdagingen</w:t>
      </w:r>
    </w:p>
    <w:p w14:paraId="0CEBB3AD" w14:textId="09124AED" w:rsidR="000C7114" w:rsidRDefault="000C7114" w:rsidP="000C7114">
      <w:r>
        <w:t>Vandaag was ik de hele dag bezig het testplan verder af te maken.</w:t>
      </w:r>
    </w:p>
    <w:p w14:paraId="02C39171" w14:textId="647C0932" w:rsidR="00AF7E87" w:rsidRPr="000C7114" w:rsidRDefault="000C7114" w:rsidP="000C7114">
      <w:pPr>
        <w:rPr>
          <w:rFonts w:eastAsiaTheme="minorHAnsi" w:cstheme="minorBidi"/>
          <w:b/>
          <w:sz w:val="24"/>
          <w:lang w:eastAsia="en-US"/>
        </w:rPr>
      </w:pPr>
      <w:r>
        <w:br w:type="page"/>
      </w:r>
    </w:p>
    <w:p w14:paraId="55CABCF0" w14:textId="3C54ABF9" w:rsidR="00AF7E87" w:rsidRDefault="00AF7E87" w:rsidP="00AF7E87">
      <w:pPr>
        <w:pStyle w:val="Heading2"/>
      </w:pPr>
      <w:bookmarkStart w:id="68" w:name="_Toc513640244"/>
      <w:r>
        <w:lastRenderedPageBreak/>
        <w:t>Dag 47 (11-4)</w:t>
      </w:r>
      <w:bookmarkEnd w:id="68"/>
    </w:p>
    <w:p w14:paraId="254FA673" w14:textId="77777777" w:rsidR="00AF7E87" w:rsidRDefault="00AF7E87" w:rsidP="00AF7E87">
      <w:pPr>
        <w:pStyle w:val="Style1"/>
      </w:pPr>
    </w:p>
    <w:p w14:paraId="7BB150E2" w14:textId="2BCB9C34" w:rsidR="00AF7E87" w:rsidRDefault="00AF7E87" w:rsidP="00AF7E87">
      <w:pPr>
        <w:pStyle w:val="Style1"/>
      </w:pPr>
      <w:r>
        <w:t>Gesprekken</w:t>
      </w:r>
    </w:p>
    <w:p w14:paraId="3D344963" w14:textId="504E1769" w:rsidR="000273B6" w:rsidRPr="000273B6" w:rsidRDefault="000273B6" w:rsidP="008F3A55">
      <w:r w:rsidRPr="000273B6">
        <w:t>In de stand-up heb ik</w:t>
      </w:r>
      <w:r>
        <w:t xml:space="preserve"> heel even kort mijn klachten </w:t>
      </w:r>
      <w:r w:rsidR="008F3A55">
        <w:t>gedeeld</w:t>
      </w:r>
      <w:r>
        <w:t xml:space="preserve"> met de begeleider. </w:t>
      </w:r>
      <w:r w:rsidR="008F3A55">
        <w:t>Ik kreeg uiteindelijk helemaal geen voorstel van hoe ik de zaken aan mocht pakken. Hij vond alleen het happiness cijfer (cijfer dat aangeeft hoe tevreden jij bent als persoon over de afgelopen sprint. Dit cijfer ligt tussen de 0 - 5) belangrijk. Bij mij is het op dit moment een 2.</w:t>
      </w:r>
    </w:p>
    <w:p w14:paraId="5C78D666" w14:textId="77777777" w:rsidR="00AF7E87" w:rsidRPr="000273B6" w:rsidRDefault="00AF7E87" w:rsidP="00AF7E87">
      <w:pPr>
        <w:pStyle w:val="Style1"/>
      </w:pPr>
    </w:p>
    <w:p w14:paraId="22C60144" w14:textId="70239BFE" w:rsidR="00AF7E87" w:rsidRDefault="00AF7E87" w:rsidP="00AF7E87">
      <w:pPr>
        <w:pStyle w:val="Style1"/>
      </w:pPr>
      <w:r>
        <w:t>Uitdagingen</w:t>
      </w:r>
    </w:p>
    <w:p w14:paraId="212452E4" w14:textId="68FACC23" w:rsidR="000273B6" w:rsidRDefault="000273B6" w:rsidP="000273B6">
      <w:r>
        <w:t>De enige grote uitdaging is om mensen ervan te overtuigen dat de huidige applicatie snel opnieuw gebouwd kan worden of in ieder geval deels, want er zit nu helemaal geen schot in de zaak.</w:t>
      </w:r>
    </w:p>
    <w:p w14:paraId="212B4AFF" w14:textId="77777777" w:rsidR="00AF7E87" w:rsidRDefault="00AF7E87" w:rsidP="00AF7E87">
      <w:pPr>
        <w:pStyle w:val="Style1"/>
      </w:pPr>
    </w:p>
    <w:p w14:paraId="14E8E272" w14:textId="62C970AB" w:rsidR="00AF7E87" w:rsidRDefault="00AF7E87" w:rsidP="00AF7E87">
      <w:pPr>
        <w:pStyle w:val="Style1"/>
      </w:pPr>
      <w:r>
        <w:t>Problemen</w:t>
      </w:r>
    </w:p>
    <w:p w14:paraId="64F42D54" w14:textId="70F79B52" w:rsidR="002D468D" w:rsidRDefault="002D468D" w:rsidP="002D468D">
      <w:r>
        <w:t>Ik verveel mezelf vooral. Ik heb al een paar keer aangegeven dat ik de applicatie opnieuw wil bouwen</w:t>
      </w:r>
      <w:r w:rsidR="006838D4">
        <w:t xml:space="preserve">, maar ik krijg hier keer op keer de kans niet voor en als dit zo meteen weer niet gebeurt dan vrees ik dat mijn stage niets opgeleverd. Ik heb zelf namelijk nog helemaal niets geleerd op het gebied van programmeer kennis (behalve wat ik mezelf heb aangeleerd). </w:t>
      </w:r>
    </w:p>
    <w:p w14:paraId="660E8C67" w14:textId="59299C7F" w:rsidR="006838D4" w:rsidRDefault="006838D4" w:rsidP="002D468D">
      <w:r>
        <w:t>Zo’n beetje alle collega’s zeggen dat ik veel beter opnieuw kan beginnen, maar ik krijg hier keer op keer helemaal geen toestemming voor. Dit betekend dus dat ik niks aan mijn stage heb gehad</w:t>
      </w:r>
    </w:p>
    <w:p w14:paraId="2C659612" w14:textId="503AF386" w:rsidR="006838D4" w:rsidRDefault="006838D4" w:rsidP="002D468D"/>
    <w:p w14:paraId="009D445C" w14:textId="2C28827B" w:rsidR="006838D4" w:rsidRDefault="006838D4" w:rsidP="002D468D">
      <w:r>
        <w:t>Dingen die ik tot nu toe geleerd heb zijn:</w:t>
      </w:r>
    </w:p>
    <w:p w14:paraId="29227CC1" w14:textId="77B8B871" w:rsidR="006838D4" w:rsidRDefault="006838D4" w:rsidP="006838D4">
      <w:pPr>
        <w:pStyle w:val="ListParagraph"/>
        <w:numPr>
          <w:ilvl w:val="0"/>
          <w:numId w:val="135"/>
        </w:numPr>
      </w:pPr>
      <w:r>
        <w:t>Kies geen stage waarbij je moet doorbouwen op het project van de ander wanneer je de code nog niet hebt gezien</w:t>
      </w:r>
    </w:p>
    <w:p w14:paraId="0488CA7B" w14:textId="684D0E15" w:rsidR="006838D4" w:rsidRDefault="006838D4" w:rsidP="006838D4">
      <w:pPr>
        <w:pStyle w:val="ListParagraph"/>
        <w:numPr>
          <w:ilvl w:val="0"/>
          <w:numId w:val="135"/>
        </w:numPr>
      </w:pPr>
      <w:r>
        <w:t>Dit bedrijf heeft geen rekening gehouden met de daadwerkelijke ontwikkeling van de stagiair. (nieuwe technieken of bedrijfskundige zaken)</w:t>
      </w:r>
    </w:p>
    <w:p w14:paraId="6F22365C" w14:textId="0F0E4E17" w:rsidR="006838D4" w:rsidRDefault="006838D4" w:rsidP="006838D4">
      <w:pPr>
        <w:pStyle w:val="ListParagraph"/>
        <w:numPr>
          <w:ilvl w:val="0"/>
          <w:numId w:val="135"/>
        </w:numPr>
      </w:pPr>
      <w:r>
        <w:t>Ik ben nu wel goed geworden in het opsporen en beredeneren van fouten</w:t>
      </w:r>
    </w:p>
    <w:p w14:paraId="4543DFAB" w14:textId="1B0D50B4" w:rsidR="00AF7E87" w:rsidRDefault="00AF7E87" w:rsidP="00AF7E87">
      <w:pPr>
        <w:pStyle w:val="Style1"/>
        <w:rPr>
          <w:rFonts w:eastAsia="Times New Roman" w:cs="Times New Roman"/>
          <w:b w:val="0"/>
          <w:sz w:val="22"/>
          <w:lang w:eastAsia="nl-NL"/>
        </w:rPr>
      </w:pPr>
    </w:p>
    <w:p w14:paraId="68DDD418" w14:textId="480224CD" w:rsidR="006838D4" w:rsidRDefault="006838D4" w:rsidP="006838D4">
      <w:r>
        <w:t>De meeste dingen van dit semester tot nu toe heb ik mezelf aangeleerd.</w:t>
      </w:r>
    </w:p>
    <w:p w14:paraId="154A9994" w14:textId="69F272B8" w:rsidR="000273B6" w:rsidRDefault="000273B6" w:rsidP="006838D4"/>
    <w:p w14:paraId="1527E047" w14:textId="1AD3E393" w:rsidR="000273B6" w:rsidRDefault="000273B6" w:rsidP="006838D4">
      <w:r>
        <w:t>Ik ben ook vandaag tot de conclusie gekomen dat de productowner niet weet wat hij wil. Verder worden er dingen voorgezegd die ik liever zelf wilde uitzoeken en dingen die ik wil weten kan ik geen antwoord op krijgen.</w:t>
      </w:r>
    </w:p>
    <w:p w14:paraId="2943F749" w14:textId="77777777" w:rsidR="006838D4" w:rsidRDefault="006838D4" w:rsidP="00AF7E87">
      <w:pPr>
        <w:pStyle w:val="Style1"/>
      </w:pPr>
    </w:p>
    <w:p w14:paraId="57E87C0F" w14:textId="4DCE2E95" w:rsidR="00AF7E87" w:rsidRDefault="00AF7E87" w:rsidP="00AF7E87">
      <w:pPr>
        <w:pStyle w:val="Style1"/>
      </w:pPr>
      <w:r>
        <w:t>Oplossingen</w:t>
      </w:r>
    </w:p>
    <w:p w14:paraId="79DDDC19" w14:textId="6555CD87" w:rsidR="000273B6" w:rsidRDefault="000273B6" w:rsidP="000273B6">
      <w:r>
        <w:t>Een mogelijke oplossing voor het probleem is dat ik gewoon opnieuw mag beginnen met een GOEDE basis. Hier heeft het bedrijf op de lange termijn VEEL meer aan.</w:t>
      </w:r>
    </w:p>
    <w:p w14:paraId="0CEC3C98" w14:textId="77777777" w:rsidR="00AF7E87" w:rsidRDefault="00AF7E87" w:rsidP="00AF7E87">
      <w:pPr>
        <w:pStyle w:val="Style1"/>
      </w:pPr>
    </w:p>
    <w:p w14:paraId="5DDD5155" w14:textId="53CE43FB" w:rsidR="00AF7E87" w:rsidRDefault="00AF7E87" w:rsidP="00AF7E87">
      <w:pPr>
        <w:pStyle w:val="Style1"/>
      </w:pPr>
      <w:r>
        <w:t>Andere zaken</w:t>
      </w:r>
    </w:p>
    <w:p w14:paraId="2B12D4C5" w14:textId="48744E4E" w:rsidR="008F3A55" w:rsidRDefault="008F3A55" w:rsidP="006E6A55">
      <w:r>
        <w:t xml:space="preserve">Ik ben het vandaag nogal zat dus ik heb mezelf niet echt aan </w:t>
      </w:r>
      <w:r w:rsidR="006E6A55">
        <w:t>het sprintdoel gehouden aangezien ik zelf ook nog wat wilde leren.</w:t>
      </w:r>
    </w:p>
    <w:p w14:paraId="083613E1" w14:textId="1DA54D6C" w:rsidR="000273B6" w:rsidRDefault="000273B6" w:rsidP="00AF7E87">
      <w:pPr>
        <w:pStyle w:val="Style1"/>
      </w:pPr>
    </w:p>
    <w:p w14:paraId="6997E1ED" w14:textId="3A8AB6FD" w:rsidR="000273B6" w:rsidRDefault="000273B6" w:rsidP="00AF7E87">
      <w:pPr>
        <w:pStyle w:val="Style1"/>
      </w:pPr>
    </w:p>
    <w:p w14:paraId="769AD2E9" w14:textId="5EE4FBEC" w:rsidR="008F3A55" w:rsidRDefault="008F3A55">
      <w:pPr>
        <w:rPr>
          <w:rFonts w:eastAsiaTheme="minorHAnsi" w:cstheme="minorBidi"/>
          <w:b/>
          <w:sz w:val="24"/>
          <w:lang w:eastAsia="en-US"/>
        </w:rPr>
      </w:pPr>
      <w:r>
        <w:br w:type="page"/>
      </w:r>
    </w:p>
    <w:p w14:paraId="11A17257" w14:textId="77777777" w:rsidR="000273B6" w:rsidRDefault="000273B6" w:rsidP="00AF7E87">
      <w:pPr>
        <w:pStyle w:val="Style1"/>
      </w:pPr>
    </w:p>
    <w:p w14:paraId="7BC529DE" w14:textId="58ED1F68" w:rsidR="00AF7E87" w:rsidRDefault="00AF7E87" w:rsidP="00AF7E87">
      <w:pPr>
        <w:pStyle w:val="Heading2"/>
      </w:pPr>
      <w:bookmarkStart w:id="69" w:name="_Toc513640245"/>
      <w:r>
        <w:t>Dag 48 (12-4)</w:t>
      </w:r>
      <w:bookmarkEnd w:id="69"/>
    </w:p>
    <w:p w14:paraId="529031F0" w14:textId="77777777" w:rsidR="00AF7E87" w:rsidRDefault="00AF7E87" w:rsidP="00AF7E87">
      <w:pPr>
        <w:pStyle w:val="Style1"/>
      </w:pPr>
    </w:p>
    <w:p w14:paraId="00D8AC58" w14:textId="7F6C6BB8" w:rsidR="00AF7E87" w:rsidRDefault="00AF7E87" w:rsidP="00AF7E87">
      <w:pPr>
        <w:pStyle w:val="Style1"/>
      </w:pPr>
      <w:r>
        <w:t>Uitdagingen</w:t>
      </w:r>
    </w:p>
    <w:p w14:paraId="7D6D7BDC" w14:textId="2A1FE17B" w:rsidR="00DA06AE" w:rsidRDefault="00DA06AE" w:rsidP="00DA06AE">
      <w:r>
        <w:t>Verder werken aan de handleiding. Dit duurde lager dan gedacht. Ik wilde hier in eerste instantie in een dag werk mee klaar zijn, maar zelf tijdens de tweede dag kreeg ik moeite om het af te maken.</w:t>
      </w:r>
      <w:r w:rsidR="00181703">
        <w:t xml:space="preserve"> Ik heb gewoon even doorgebeten met de kennis die ik had om voor mezelf tevreden te zijn over de handleiding die ik gemaakt had.</w:t>
      </w:r>
    </w:p>
    <w:p w14:paraId="13584B84" w14:textId="77777777" w:rsidR="00AF7E87" w:rsidRDefault="00AF7E87" w:rsidP="00AF7E87">
      <w:pPr>
        <w:pStyle w:val="Style1"/>
      </w:pPr>
    </w:p>
    <w:p w14:paraId="3D55CC7D" w14:textId="62258615" w:rsidR="00AF7E87" w:rsidRDefault="00AF7E87" w:rsidP="00AF7E87">
      <w:pPr>
        <w:pStyle w:val="Style1"/>
      </w:pPr>
      <w:r>
        <w:t>Problemen</w:t>
      </w:r>
    </w:p>
    <w:p w14:paraId="5495BABB" w14:textId="63D335FE" w:rsidR="00181703" w:rsidRDefault="00181703" w:rsidP="00181703">
      <w:r>
        <w:t xml:space="preserve">Ik kom steeds meer tot de onderstelling ook uit de verhalen van de vorige stagiair dat het bedrijf niet goed weet wat ze met een stagiair aan moeten. Ik krijg namelijk steeds meer het idee dat ik op een soort dwaal spoor werd gezet in de afgelopen weken. Ik dacht dat ik een duidelijk doel had, maar ik ging steeds meer vanuit het bedrijf uit redeneren. </w:t>
      </w:r>
    </w:p>
    <w:p w14:paraId="38CB2BF1" w14:textId="103CB329" w:rsidR="00181703" w:rsidRDefault="00181703" w:rsidP="00181703">
      <w:r>
        <w:t>Ik had de gedachte dat er in eerste instantie niet eens goed gekeken is of het uitbreiden van de huidige app wel zo goed idee was en of er daadwerkelijk een goed product uit voort zou kunnen komen.</w:t>
      </w:r>
    </w:p>
    <w:p w14:paraId="03B1F04F" w14:textId="5C5CB3F4" w:rsidR="00181703" w:rsidRDefault="00181703" w:rsidP="00181703"/>
    <w:p w14:paraId="6B708CC0" w14:textId="351C1F44" w:rsidR="00181703" w:rsidRDefault="00181703" w:rsidP="00181703">
      <w:r>
        <w:t xml:space="preserve">Ik denk dat de gedachte gang meer iets was zoals; </w:t>
      </w:r>
      <w:r w:rsidR="00FD5ECC">
        <w:t>he dit ding moet nog af laten we daar een stagiair na kijken. Ik vind het tof dat ik iets ontwikkel wat gebruikt kan gaan worden. Het probleem wat mij vooral dwars zit is dat er helemaal niet gekeken is na de onder houdbaarheid van de applicatie.</w:t>
      </w:r>
    </w:p>
    <w:p w14:paraId="12E84082" w14:textId="72FF75AB" w:rsidR="00FD5ECC" w:rsidRDefault="00FD5ECC" w:rsidP="00181703"/>
    <w:p w14:paraId="4D521509" w14:textId="144129AD" w:rsidR="00FD5ECC" w:rsidRDefault="00FD5ECC" w:rsidP="00181703">
      <w:r>
        <w:t>Als opfrisser. Het is een applicatie die er voor zorgt dat alle configuratie van een fabrieksproces goed verloopt, Voor waarschijnlijk de komende paar jaar. Dus als je een applicatie maakt die f*cking lastig onderhoudbaar is met wat bugs hier en daar, dan vraag je na mijn mening gewoon om problemen.</w:t>
      </w:r>
    </w:p>
    <w:p w14:paraId="22E89F40" w14:textId="51322614" w:rsidR="00FD5ECC" w:rsidRDefault="00FD5ECC" w:rsidP="00181703"/>
    <w:p w14:paraId="0BEBA037" w14:textId="08095612" w:rsidR="00FD5ECC" w:rsidRDefault="00FD5ECC" w:rsidP="00181703">
      <w:r>
        <w:t>Het grootste probleem dat ik nu heb is dat ik bijna tot geen plezier meer heb in de stage. Ik wilde nieuwe hele nette goed onderhoudbare code schrijven</w:t>
      </w:r>
      <w:r w:rsidR="006C129E">
        <w:t>, die misschien niet alles heeft maar wel bruikbaar is, om zo te laten zien dat ik tegelijkertijd nette code kan schrijven met nieuwe technieken.</w:t>
      </w:r>
    </w:p>
    <w:p w14:paraId="69379374" w14:textId="1420BBB5" w:rsidR="006C129E" w:rsidRDefault="006C129E" w:rsidP="00181703"/>
    <w:p w14:paraId="62D152DD" w14:textId="07D33911" w:rsidR="006C129E" w:rsidRDefault="006C129E" w:rsidP="006C129E">
      <w:r>
        <w:t xml:space="preserve">Ik heb sterk het gevoel dat de vorige stagiair in combinatie met het doordrukken van het bedrijf, mijn kennis onderdrukt. Ik heb sterk het gevoel dat ik meer kan dan dat ze toelaten hier. Ik wil bijna zeggen dat </w:t>
      </w:r>
      <w:r w:rsidR="00FF7C34">
        <w:t>ik constant onder mijn kunnen moet presteren (mijn creativiteit</w:t>
      </w:r>
      <w:r w:rsidR="00E64766">
        <w:t xml:space="preserve"> en kennis</w:t>
      </w:r>
      <w:r w:rsidR="00FF7C34">
        <w:t xml:space="preserve"> wordt de kop in gedrukt).</w:t>
      </w:r>
    </w:p>
    <w:p w14:paraId="1F92ABF8" w14:textId="77777777" w:rsidR="00AF7E87" w:rsidRDefault="00AF7E87" w:rsidP="00AF7E87">
      <w:pPr>
        <w:pStyle w:val="Style1"/>
      </w:pPr>
    </w:p>
    <w:p w14:paraId="58DC0F13" w14:textId="5166A253" w:rsidR="00AF7E87" w:rsidRDefault="00AF7E87" w:rsidP="00AF7E87">
      <w:pPr>
        <w:pStyle w:val="Style1"/>
      </w:pPr>
      <w:r>
        <w:t>Oplossingen</w:t>
      </w:r>
    </w:p>
    <w:p w14:paraId="696E3B0F" w14:textId="12F2BCB2" w:rsidR="006C129E" w:rsidRDefault="006C129E" w:rsidP="006C129E">
      <w:r>
        <w:t>In het gesprek (vrijdag) met de schoolbegeleider bespreken wat hieraan gedaan kan worden.</w:t>
      </w:r>
    </w:p>
    <w:p w14:paraId="6B12CE8A" w14:textId="1DA8196F" w:rsidR="00AF7E87" w:rsidRPr="000C7114" w:rsidRDefault="00E764F4" w:rsidP="000C7114">
      <w:pPr>
        <w:rPr>
          <w:rFonts w:eastAsiaTheme="minorHAnsi" w:cstheme="minorBidi"/>
          <w:b/>
          <w:sz w:val="24"/>
          <w:lang w:eastAsia="en-US"/>
        </w:rPr>
      </w:pPr>
      <w:r>
        <w:rPr>
          <w:rFonts w:eastAsiaTheme="minorHAnsi" w:cstheme="minorBidi"/>
          <w:b/>
          <w:sz w:val="24"/>
          <w:lang w:eastAsia="en-US"/>
        </w:rPr>
        <w:br w:type="page"/>
      </w:r>
    </w:p>
    <w:p w14:paraId="1E0CCB64" w14:textId="189D16D5" w:rsidR="00AF7E87" w:rsidRDefault="00AF7E87" w:rsidP="00AF7E87">
      <w:pPr>
        <w:pStyle w:val="Heading2"/>
      </w:pPr>
      <w:bookmarkStart w:id="70" w:name="_Toc513640246"/>
      <w:r>
        <w:lastRenderedPageBreak/>
        <w:t>Dag 49 (13-4)</w:t>
      </w:r>
      <w:bookmarkEnd w:id="70"/>
    </w:p>
    <w:p w14:paraId="6BE3844E" w14:textId="77777777" w:rsidR="00AF7E87" w:rsidRDefault="00AF7E87" w:rsidP="00AF7E87">
      <w:pPr>
        <w:pStyle w:val="Style1"/>
      </w:pPr>
    </w:p>
    <w:p w14:paraId="1257A165" w14:textId="5D819D27" w:rsidR="00AF7E87" w:rsidRDefault="00AF7E87" w:rsidP="00AF7E87">
      <w:pPr>
        <w:pStyle w:val="Style1"/>
      </w:pPr>
      <w:r>
        <w:t>Gesprekken</w:t>
      </w:r>
    </w:p>
    <w:p w14:paraId="5076CEB6" w14:textId="4AE5AA82" w:rsidR="00BE39D3" w:rsidRDefault="00BE39D3" w:rsidP="00F026FC">
      <w:r>
        <w:t>Oplevering om</w:t>
      </w:r>
      <w:r w:rsidR="00F026FC">
        <w:t>dat het einde van de huidige sprint bereikt was. Ik moest een presentatie geven net als vorige weken. Het probleem hierbij was vooral dat ik erop werd geattendeerd dat ik niets liet zien oftewel dat ik niet goed genoeg presenteerde.</w:t>
      </w:r>
    </w:p>
    <w:p w14:paraId="67CB1D22" w14:textId="76298E5F" w:rsidR="00F026FC" w:rsidRDefault="00F026FC" w:rsidP="00F026FC"/>
    <w:p w14:paraId="3347B75E" w14:textId="48E5434D" w:rsidR="00F026FC" w:rsidRDefault="00F026FC" w:rsidP="00F026FC">
      <w:r>
        <w:t>Ik was hier nogal boos over aangezien het doel niet was om een nieuwe functionaliteit te implementeren. Het was de bedoeling om een handleiding en testplan te maken. Deze zijn er en nu, maar ik heb eigenlijk nog steeds maar een functionaliteit voor komende sprint.</w:t>
      </w:r>
    </w:p>
    <w:p w14:paraId="46D75950" w14:textId="77777777" w:rsidR="00AF7E87" w:rsidRDefault="00AF7E87" w:rsidP="00AF7E87">
      <w:pPr>
        <w:pStyle w:val="Style1"/>
      </w:pPr>
    </w:p>
    <w:p w14:paraId="4E8A1FB0" w14:textId="1E53B92A" w:rsidR="00AF7E87" w:rsidRDefault="00AF7E87" w:rsidP="00AF7E87">
      <w:pPr>
        <w:pStyle w:val="Style1"/>
      </w:pPr>
      <w:r>
        <w:t>Uitdagingen</w:t>
      </w:r>
    </w:p>
    <w:p w14:paraId="0CF35215" w14:textId="4069E9EA" w:rsidR="00F026FC" w:rsidRDefault="00F026FC" w:rsidP="00C72014">
      <w:r>
        <w:t xml:space="preserve">Voor komende sprint wordt het meer een uitdaging om de directie van de huidige stage om te gooien. Ik wil de huidige applicatie op een test systeem zetten en </w:t>
      </w:r>
      <w:r w:rsidR="00C72014">
        <w:t>er voor de rest vanaf blijven.</w:t>
      </w:r>
    </w:p>
    <w:p w14:paraId="23EE83AC" w14:textId="77777777" w:rsidR="00AF7E87" w:rsidRDefault="00AF7E87" w:rsidP="00AF7E87">
      <w:pPr>
        <w:pStyle w:val="Style1"/>
      </w:pPr>
    </w:p>
    <w:p w14:paraId="103E2412" w14:textId="3A3F83C9" w:rsidR="00AF7E87" w:rsidRDefault="00AF7E87" w:rsidP="00AF7E87">
      <w:pPr>
        <w:pStyle w:val="Style1"/>
      </w:pPr>
      <w:r>
        <w:t>Problemen</w:t>
      </w:r>
    </w:p>
    <w:p w14:paraId="31AF7E54" w14:textId="4F2FABFB" w:rsidR="00C72014" w:rsidRDefault="00C72014" w:rsidP="00C72014">
      <w:r>
        <w:t>Ik mag nog steeds niet doen wat ik wil. Ik wil namelijk onderzoek doen naar C# .net WPF &amp; MVVM technieken en hier heb ik tot nu toe nog helemaal geen kans voor gekregen.</w:t>
      </w:r>
    </w:p>
    <w:p w14:paraId="3AFA7E10" w14:textId="77777777" w:rsidR="00AF7E87" w:rsidRDefault="00AF7E87" w:rsidP="00AF7E87">
      <w:pPr>
        <w:pStyle w:val="Style1"/>
      </w:pPr>
    </w:p>
    <w:p w14:paraId="36C2F624" w14:textId="25184293" w:rsidR="00AF7E87" w:rsidRDefault="00AF7E87" w:rsidP="00C72014">
      <w:r w:rsidRPr="00341E9D">
        <w:rPr>
          <w:rStyle w:val="Style1Char"/>
          <w:color w:val="auto"/>
        </w:rPr>
        <w:t>Oplossingen</w:t>
      </w:r>
      <w:r w:rsidR="00C72014">
        <w:br/>
      </w:r>
      <w:r w:rsidR="00C72014" w:rsidRPr="00C72014">
        <w:t>nog geen.</w:t>
      </w:r>
      <w:r w:rsidR="00C72014">
        <w:t xml:space="preserve"> </w:t>
      </w:r>
    </w:p>
    <w:p w14:paraId="31BC5853" w14:textId="30062CBC" w:rsidR="00E764F4" w:rsidRDefault="00E764F4" w:rsidP="009948D9">
      <w:pPr>
        <w:pStyle w:val="Style1"/>
      </w:pPr>
    </w:p>
    <w:p w14:paraId="3F3935F8" w14:textId="2E3FD508" w:rsidR="00DA06AE" w:rsidRPr="00E764F4" w:rsidRDefault="00341E9D" w:rsidP="00E764F4">
      <w:pPr>
        <w:rPr>
          <w:rFonts w:eastAsiaTheme="minorHAnsi" w:cstheme="minorBidi"/>
          <w:b/>
          <w:sz w:val="24"/>
          <w:lang w:eastAsia="en-US"/>
        </w:rPr>
      </w:pPr>
      <w:r>
        <w:rPr>
          <w:rFonts w:eastAsiaTheme="minorHAnsi" w:cstheme="minorBidi"/>
          <w:b/>
          <w:sz w:val="24"/>
          <w:lang w:eastAsia="en-US"/>
        </w:rPr>
        <w:br w:type="page"/>
      </w:r>
    </w:p>
    <w:p w14:paraId="1AC22097" w14:textId="62BB4529" w:rsidR="00DA06AE" w:rsidRDefault="00DA06AE" w:rsidP="00DA06AE">
      <w:pPr>
        <w:pStyle w:val="Heading1"/>
      </w:pPr>
      <w:bookmarkStart w:id="71" w:name="_Toc513640247"/>
      <w:r>
        <w:lastRenderedPageBreak/>
        <w:t>Week 11 (16-4-2018)</w:t>
      </w:r>
      <w:bookmarkEnd w:id="71"/>
    </w:p>
    <w:p w14:paraId="455933C6" w14:textId="0A2412C4" w:rsidR="00DA06AE" w:rsidRDefault="00DA06AE" w:rsidP="00DA06AE"/>
    <w:p w14:paraId="35C96983" w14:textId="521F08DC" w:rsidR="00DA06AE" w:rsidRDefault="00DA06AE" w:rsidP="00DA06AE">
      <w:pPr>
        <w:pStyle w:val="Heading2"/>
      </w:pPr>
      <w:bookmarkStart w:id="72" w:name="_Toc513640248"/>
      <w:r>
        <w:t>Dag 50 (16-4)</w:t>
      </w:r>
      <w:bookmarkEnd w:id="72"/>
    </w:p>
    <w:p w14:paraId="70E92346" w14:textId="77777777" w:rsidR="00DA06AE" w:rsidRDefault="00DA06AE" w:rsidP="00DA06AE">
      <w:pPr>
        <w:pStyle w:val="Style1"/>
      </w:pPr>
    </w:p>
    <w:p w14:paraId="3AFB3981" w14:textId="7BD7EDBF" w:rsidR="00DA06AE" w:rsidRDefault="00DA06AE" w:rsidP="00DA06AE">
      <w:pPr>
        <w:pStyle w:val="Style1"/>
      </w:pPr>
      <w:r>
        <w:t>Uitdagingen</w:t>
      </w:r>
    </w:p>
    <w:p w14:paraId="25C8AE67" w14:textId="72FF6B8E" w:rsidR="00F72C20" w:rsidRDefault="00F72C20" w:rsidP="00F72C20">
      <w:r>
        <w:t>Refactor voorstel opstellen. Hiervoor moet ik door de code gaan om te kijken wat wel acceptabel (niet helemaal bagger) is en wat absoluut veranderd zou moeten worden.</w:t>
      </w:r>
    </w:p>
    <w:p w14:paraId="52D9D41E" w14:textId="77777777" w:rsidR="00DA06AE" w:rsidRDefault="00DA06AE" w:rsidP="00DA06AE">
      <w:pPr>
        <w:pStyle w:val="Style1"/>
      </w:pPr>
    </w:p>
    <w:p w14:paraId="09AB5CF7" w14:textId="1C78C403" w:rsidR="00DA06AE" w:rsidRDefault="00DA06AE" w:rsidP="00DA06AE">
      <w:pPr>
        <w:pStyle w:val="Style1"/>
      </w:pPr>
      <w:r>
        <w:t>Problemen</w:t>
      </w:r>
    </w:p>
    <w:p w14:paraId="6004632E" w14:textId="67946C4D" w:rsidR="00F72C20" w:rsidRDefault="00F72C20" w:rsidP="00F72C20">
      <w:r>
        <w:t>Ik heb zelf het probleem dat ik steeds ongemotiveerder wordt. En dat komt eigenlijk door twee dingen:</w:t>
      </w:r>
    </w:p>
    <w:p w14:paraId="21D1C33A" w14:textId="77777777" w:rsidR="00F72C20" w:rsidRDefault="00F72C20" w:rsidP="00F72C20"/>
    <w:p w14:paraId="6B1FE1B5" w14:textId="073B55C6" w:rsidR="00F72C20" w:rsidRDefault="00F72C20" w:rsidP="00F72C20">
      <w:pPr>
        <w:pStyle w:val="Style1"/>
        <w:numPr>
          <w:ilvl w:val="0"/>
          <w:numId w:val="136"/>
        </w:numPr>
        <w:rPr>
          <w:b w:val="0"/>
        </w:rPr>
      </w:pPr>
      <w:r w:rsidRPr="00F72C20">
        <w:rPr>
          <w:b w:val="0"/>
        </w:rPr>
        <w:t>Het maken van de huidige opdracht zoals de begeleiding hier het voor ogen heeft is slecht.</w:t>
      </w:r>
    </w:p>
    <w:p w14:paraId="0A564E45" w14:textId="47E61865" w:rsidR="00F72C20" w:rsidRPr="00F72C20" w:rsidRDefault="00F72C20" w:rsidP="00F72C20">
      <w:pPr>
        <w:pStyle w:val="Style1"/>
        <w:numPr>
          <w:ilvl w:val="0"/>
          <w:numId w:val="136"/>
        </w:numPr>
        <w:rPr>
          <w:b w:val="0"/>
        </w:rPr>
      </w:pPr>
      <w:r>
        <w:rPr>
          <w:b w:val="0"/>
        </w:rPr>
        <w:t xml:space="preserve">De virtuele machine waarop ik </w:t>
      </w:r>
      <w:r w:rsidR="00497CE8">
        <w:rPr>
          <w:b w:val="0"/>
        </w:rPr>
        <w:t>de applicatie zou moeten ontwikkelen is traag als de pest en dit draagt absoluut niet bij aan het plezier dat ik heb.</w:t>
      </w:r>
    </w:p>
    <w:p w14:paraId="091E6511" w14:textId="38FE8952" w:rsidR="00DA06AE" w:rsidRDefault="00DA06AE" w:rsidP="00DA06AE">
      <w:pPr>
        <w:rPr>
          <w:rFonts w:eastAsiaTheme="minorHAnsi" w:cstheme="minorBidi"/>
          <w:b/>
          <w:sz w:val="24"/>
          <w:lang w:eastAsia="en-US"/>
        </w:rPr>
      </w:pPr>
    </w:p>
    <w:p w14:paraId="17E6D97F" w14:textId="77777777" w:rsidR="008E7C4E" w:rsidRPr="00DA06AE" w:rsidRDefault="008E7C4E" w:rsidP="00DA06AE"/>
    <w:p w14:paraId="1457E72B" w14:textId="3B3CF7E9" w:rsidR="00DA06AE" w:rsidRDefault="00DA06AE" w:rsidP="00DA06AE">
      <w:pPr>
        <w:pStyle w:val="Heading2"/>
      </w:pPr>
      <w:bookmarkStart w:id="73" w:name="_Toc513640249"/>
      <w:r>
        <w:t>Dag 51 (17-4)</w:t>
      </w:r>
      <w:bookmarkEnd w:id="73"/>
    </w:p>
    <w:p w14:paraId="1F1A813F" w14:textId="77777777" w:rsidR="00DA06AE" w:rsidRDefault="00DA06AE" w:rsidP="00DA06AE">
      <w:pPr>
        <w:pStyle w:val="Style1"/>
      </w:pPr>
    </w:p>
    <w:p w14:paraId="56DD0D6D" w14:textId="61BBFEDB" w:rsidR="00DA06AE" w:rsidRDefault="00DA06AE" w:rsidP="00DA06AE">
      <w:pPr>
        <w:pStyle w:val="Style1"/>
      </w:pPr>
      <w:r>
        <w:t>Uitdagingen</w:t>
      </w:r>
    </w:p>
    <w:p w14:paraId="042CF00E" w14:textId="75EBE1D5" w:rsidR="00497CE8" w:rsidRDefault="00497CE8" w:rsidP="00497CE8">
      <w:r>
        <w:t xml:space="preserve">De uitdaging op het moment is om met mijn aandacht bij het werk te blijven. Het is hier eerlijk gezegd enorm saai geworden. Ik leer niets en ik doe niets nuttigs, vind ik zelf. </w:t>
      </w:r>
    </w:p>
    <w:p w14:paraId="7958E9A2" w14:textId="77777777" w:rsidR="00DA06AE" w:rsidRDefault="00DA06AE" w:rsidP="00DA06AE">
      <w:pPr>
        <w:pStyle w:val="Style1"/>
      </w:pPr>
    </w:p>
    <w:p w14:paraId="6307E04A" w14:textId="6142B966" w:rsidR="00DA06AE" w:rsidRDefault="00DA06AE" w:rsidP="00DA06AE">
      <w:pPr>
        <w:pStyle w:val="Style1"/>
      </w:pPr>
      <w:r>
        <w:t>Problemen</w:t>
      </w:r>
    </w:p>
    <w:p w14:paraId="57CF6EAC" w14:textId="4C22FC01" w:rsidR="00497CE8" w:rsidRDefault="00497CE8" w:rsidP="00497CE8">
      <w:r>
        <w:t>Hetzelfde probleem als gisteren.</w:t>
      </w:r>
    </w:p>
    <w:p w14:paraId="40345B36" w14:textId="77777777" w:rsidR="00DA06AE" w:rsidRDefault="00DA06AE" w:rsidP="00DA06AE">
      <w:pPr>
        <w:pStyle w:val="Style1"/>
      </w:pPr>
    </w:p>
    <w:p w14:paraId="339C08C6" w14:textId="7543A954" w:rsidR="00DA06AE" w:rsidRDefault="00DA06AE" w:rsidP="00DA06AE">
      <w:pPr>
        <w:pStyle w:val="Style1"/>
      </w:pPr>
      <w:r>
        <w:t>Oplossingen</w:t>
      </w:r>
    </w:p>
    <w:p w14:paraId="3FC3EC95" w14:textId="49873962" w:rsidR="00497CE8" w:rsidRDefault="00497CE8" w:rsidP="00497CE8">
      <w:r>
        <w:t>Nog geen ik wil eerst weten wat ze er op de terugkomdag van te zeggen hebben en met dat advies zal ik actie gaan ondernemen.</w:t>
      </w:r>
    </w:p>
    <w:p w14:paraId="02DB40AF" w14:textId="151659C9" w:rsidR="00DA06AE" w:rsidRPr="00DA06AE" w:rsidRDefault="00DA06AE" w:rsidP="00DA06AE">
      <w:pPr>
        <w:pStyle w:val="Style1"/>
      </w:pPr>
    </w:p>
    <w:p w14:paraId="501425EB" w14:textId="42ECEF60" w:rsidR="00DA06AE" w:rsidRDefault="000C1C50" w:rsidP="00DA06AE">
      <w:r>
        <w:br w:type="page"/>
      </w:r>
    </w:p>
    <w:p w14:paraId="27BD2341" w14:textId="7C82CD39" w:rsidR="00DA06AE" w:rsidRDefault="00DA06AE" w:rsidP="00DA06AE">
      <w:pPr>
        <w:pStyle w:val="Heading2"/>
      </w:pPr>
      <w:bookmarkStart w:id="74" w:name="_Toc513640250"/>
      <w:r>
        <w:lastRenderedPageBreak/>
        <w:t>Dag 52 (18-4)</w:t>
      </w:r>
      <w:bookmarkEnd w:id="74"/>
    </w:p>
    <w:p w14:paraId="41080269" w14:textId="77777777" w:rsidR="00E764F4" w:rsidRPr="00E764F4" w:rsidRDefault="00E764F4" w:rsidP="00E764F4"/>
    <w:p w14:paraId="43EB14F8" w14:textId="121AED20" w:rsidR="00DA06AE" w:rsidRDefault="00DA06AE" w:rsidP="00DA06AE">
      <w:pPr>
        <w:pStyle w:val="Style1"/>
      </w:pPr>
      <w:r>
        <w:t>Bijzonderheden</w:t>
      </w:r>
    </w:p>
    <w:p w14:paraId="2E079F38" w14:textId="2756529F" w:rsidR="00E764F4" w:rsidRDefault="00E764F4" w:rsidP="00E764F4">
      <w:r>
        <w:t>Terugkomdag</w:t>
      </w:r>
    </w:p>
    <w:p w14:paraId="2C903D5F" w14:textId="77777777" w:rsidR="00DA06AE" w:rsidRDefault="00DA06AE" w:rsidP="00DA06AE">
      <w:pPr>
        <w:pStyle w:val="Style1"/>
      </w:pPr>
    </w:p>
    <w:p w14:paraId="348F1FBB" w14:textId="16A7FBA3" w:rsidR="00DA06AE" w:rsidRDefault="00DA06AE" w:rsidP="00DA06AE">
      <w:pPr>
        <w:pStyle w:val="Style1"/>
      </w:pPr>
      <w:r>
        <w:t>Gesprekken</w:t>
      </w:r>
    </w:p>
    <w:p w14:paraId="456D53D0" w14:textId="7D9509E5" w:rsidR="000C1C50" w:rsidRDefault="000C1C50" w:rsidP="000C1C50">
      <w:r>
        <w:t>Ik heb mijn verhaal van het huidige stage proces uitgelegd aan meerdere docenten en allemaal zeggen ze dat er iets gedaan moet worden, want op het moment leer ik als student helemaal niets.</w:t>
      </w:r>
    </w:p>
    <w:p w14:paraId="59A99B6A" w14:textId="5ABC09D9" w:rsidR="000C1C50" w:rsidRDefault="000C1C50" w:rsidP="000C1C50"/>
    <w:p w14:paraId="7AD2A996" w14:textId="65B7C929" w:rsidR="000C1C50" w:rsidRDefault="000C1C50" w:rsidP="000C1C50">
      <w:r>
        <w:t>Ik leer vooral hoe dingen niet moeten. Dit heb ik zelf grotendeels al van school meegekregen dus ik wilde nu vooral een hele nette applicatie maken in een techniek die ik nog niet snapte. Ik ben nu over de helft van mijn stage en ik heb nog steeds niets geleerd</w:t>
      </w:r>
      <w:r w:rsidR="00052D4F">
        <w:t xml:space="preserve"> qua nieuwe technieken</w:t>
      </w:r>
    </w:p>
    <w:p w14:paraId="71C127F1" w14:textId="77777777" w:rsidR="00DA06AE" w:rsidRDefault="00DA06AE" w:rsidP="00DA06AE">
      <w:pPr>
        <w:pStyle w:val="Style1"/>
      </w:pPr>
    </w:p>
    <w:p w14:paraId="1A262EAE" w14:textId="77777777" w:rsidR="00DA06AE" w:rsidRDefault="00DA06AE" w:rsidP="00DA06AE">
      <w:pPr>
        <w:pStyle w:val="Style1"/>
      </w:pPr>
      <w:r>
        <w:t>Uitdagingen</w:t>
      </w:r>
    </w:p>
    <w:p w14:paraId="45D992DE" w14:textId="0CE1F2F4" w:rsidR="00DA06AE" w:rsidRDefault="00052D4F" w:rsidP="00052D4F">
      <w:r>
        <w:t>De begeleiding er van het bedrijf van overtuigen dat hoe het nu gaat niet meer kan en dat het anders moet.</w:t>
      </w:r>
    </w:p>
    <w:p w14:paraId="65DE79B8" w14:textId="77777777" w:rsidR="00052D4F" w:rsidRDefault="00052D4F" w:rsidP="00DA06AE">
      <w:pPr>
        <w:pStyle w:val="Style1"/>
      </w:pPr>
    </w:p>
    <w:p w14:paraId="46E41754" w14:textId="53323070" w:rsidR="00DA06AE" w:rsidRDefault="00DA06AE" w:rsidP="00DA06AE">
      <w:pPr>
        <w:pStyle w:val="Style1"/>
      </w:pPr>
      <w:r>
        <w:t>Problemen</w:t>
      </w:r>
    </w:p>
    <w:p w14:paraId="47792290" w14:textId="569A822B" w:rsidR="00052D4F" w:rsidRDefault="00052D4F" w:rsidP="00F72C20">
      <w:r>
        <w:t xml:space="preserve">Ik leer niets </w:t>
      </w:r>
    </w:p>
    <w:p w14:paraId="375FD2B3" w14:textId="77777777" w:rsidR="00DA06AE" w:rsidRDefault="00DA06AE" w:rsidP="00DA06AE">
      <w:pPr>
        <w:pStyle w:val="Style1"/>
      </w:pPr>
    </w:p>
    <w:p w14:paraId="7222E70E" w14:textId="3118DE5C" w:rsidR="00DA06AE" w:rsidRDefault="00DA06AE" w:rsidP="00DA06AE">
      <w:pPr>
        <w:pStyle w:val="Style1"/>
      </w:pPr>
      <w:r>
        <w:t>Oplossingen</w:t>
      </w:r>
    </w:p>
    <w:p w14:paraId="22174F2F" w14:textId="25422119" w:rsidR="00052D4F" w:rsidRDefault="00052D4F" w:rsidP="00052D4F">
      <w:r>
        <w:t>Eigen proof of concept (de huidige applicatie maar dan opnieuw opgebouwd in WPF MVVM). Dit is niet zozeer een permanente oplossing. Het is meer een doel voor mezelf waarbij ik zelf wel het gevoel heb dat ik war nuttigs en wat interessants aan het doen ben.</w:t>
      </w:r>
    </w:p>
    <w:p w14:paraId="27A7F0C5" w14:textId="677F954B" w:rsidR="00DA06AE" w:rsidRPr="008E7C4E" w:rsidRDefault="008E7C4E" w:rsidP="008E7C4E">
      <w:pPr>
        <w:rPr>
          <w:rFonts w:eastAsiaTheme="minorHAnsi" w:cstheme="minorBidi"/>
          <w:b/>
          <w:sz w:val="24"/>
          <w:lang w:eastAsia="en-US"/>
        </w:rPr>
      </w:pPr>
      <w:r>
        <w:br w:type="page"/>
      </w:r>
    </w:p>
    <w:p w14:paraId="057BB180" w14:textId="7CAC23A4" w:rsidR="00F72C20" w:rsidRPr="00F72C20" w:rsidRDefault="00DA06AE" w:rsidP="00F72C20">
      <w:pPr>
        <w:pStyle w:val="Heading2"/>
      </w:pPr>
      <w:bookmarkStart w:id="75" w:name="_Toc513640251"/>
      <w:r>
        <w:lastRenderedPageBreak/>
        <w:t>Dag 53 (19-4)</w:t>
      </w:r>
      <w:bookmarkEnd w:id="75"/>
    </w:p>
    <w:p w14:paraId="4C4E8E54" w14:textId="36BD8EFA" w:rsidR="00DA06AE" w:rsidRDefault="00126909" w:rsidP="00DA06AE">
      <w:r>
        <w:t>Niks speciaals te melden.</w:t>
      </w:r>
    </w:p>
    <w:p w14:paraId="2122D248" w14:textId="77777777" w:rsidR="00126909" w:rsidRDefault="00126909" w:rsidP="00DA06AE"/>
    <w:p w14:paraId="4E3D9BE5" w14:textId="43DA5371" w:rsidR="00DA06AE" w:rsidRDefault="00DA06AE" w:rsidP="00DA06AE">
      <w:pPr>
        <w:pStyle w:val="Heading2"/>
      </w:pPr>
      <w:bookmarkStart w:id="76" w:name="_Toc513640252"/>
      <w:r>
        <w:t>Dag 54 (20-4)</w:t>
      </w:r>
      <w:bookmarkEnd w:id="76"/>
    </w:p>
    <w:p w14:paraId="426E7A7E" w14:textId="77777777" w:rsidR="00DA06AE" w:rsidRDefault="00DA06AE" w:rsidP="00DA06AE">
      <w:pPr>
        <w:pStyle w:val="Style1"/>
      </w:pPr>
      <w:r>
        <w:t>Bijzonderheden</w:t>
      </w:r>
    </w:p>
    <w:p w14:paraId="235E122F" w14:textId="77777777" w:rsidR="00DA06AE" w:rsidRDefault="00DA06AE" w:rsidP="00DA06AE">
      <w:pPr>
        <w:pStyle w:val="Style1"/>
      </w:pPr>
    </w:p>
    <w:p w14:paraId="6AEC69D1" w14:textId="44A98909" w:rsidR="00DA06AE" w:rsidRDefault="00DA06AE" w:rsidP="00DA06AE">
      <w:pPr>
        <w:pStyle w:val="Style1"/>
      </w:pPr>
      <w:r>
        <w:t>Gesprekken</w:t>
      </w:r>
    </w:p>
    <w:p w14:paraId="36FAF63C" w14:textId="21A1F8E0" w:rsidR="00126909" w:rsidRDefault="00126909" w:rsidP="00126909">
      <w:r>
        <w:t xml:space="preserve">Oplevering MES-engineers vandaag heb ik het idee dat ik de eerste goede gesprek heb gehad. Omdat iedereen nu pas op een lijn zit ongeveer. </w:t>
      </w:r>
    </w:p>
    <w:p w14:paraId="5DD561F2" w14:textId="5E1B6012" w:rsidR="00126909" w:rsidRDefault="00126909" w:rsidP="00126909"/>
    <w:p w14:paraId="5B41869A" w14:textId="7E14827E" w:rsidR="00126909" w:rsidRDefault="00126909" w:rsidP="00126909">
      <w:r>
        <w:t>Het is al dag 54 en pas nu hebben ze ongeveer door wat een goed overleg is zonder constant te steggelen over stomme dingen die toch niet met mijn project te maken hebben.</w:t>
      </w:r>
    </w:p>
    <w:p w14:paraId="73DF2244" w14:textId="52328CB4" w:rsidR="00265341" w:rsidRDefault="00265341" w:rsidP="00126909"/>
    <w:p w14:paraId="784CB4EC" w14:textId="5596DCD7" w:rsidR="00265341" w:rsidRDefault="00265341" w:rsidP="00126909">
      <w:r>
        <w:t>Ik heb ook even met de stagebegeleider duidelijk gemaakt dat ik 1 dag in de week wil besteden aan het schrijven van mijn scriptie.</w:t>
      </w:r>
      <w:r w:rsidR="009D1060">
        <w:t xml:space="preserve"> Deze dagen mag ik gewoon inplannen als een keer 16 uur aan mijn scriptie werken per twee weken.</w:t>
      </w:r>
    </w:p>
    <w:p w14:paraId="0AA4617A" w14:textId="77777777" w:rsidR="00DA06AE" w:rsidRDefault="00DA06AE" w:rsidP="00DA06AE">
      <w:pPr>
        <w:pStyle w:val="Style1"/>
      </w:pPr>
    </w:p>
    <w:p w14:paraId="5F3C442F" w14:textId="2645C73B" w:rsidR="00DA06AE" w:rsidRDefault="00DA06AE" w:rsidP="00DA06AE">
      <w:pPr>
        <w:pStyle w:val="Style1"/>
      </w:pPr>
      <w:r>
        <w:t>Uitdagingen</w:t>
      </w:r>
    </w:p>
    <w:p w14:paraId="5DF8D6BB" w14:textId="1F3594A5" w:rsidR="00126909" w:rsidRDefault="00784914" w:rsidP="00784914">
      <w:r>
        <w:t>De tijd vinden om alle toepassingen van volgende week te realiseren aangezien het allemaal redelijk druk wordt.</w:t>
      </w:r>
    </w:p>
    <w:p w14:paraId="2610A820" w14:textId="77777777" w:rsidR="00DA06AE" w:rsidRDefault="00DA06AE" w:rsidP="00DA06AE">
      <w:pPr>
        <w:pStyle w:val="Style1"/>
      </w:pPr>
    </w:p>
    <w:p w14:paraId="680EA06D" w14:textId="65943503" w:rsidR="00DA06AE" w:rsidRDefault="00DA06AE" w:rsidP="00DA06AE">
      <w:pPr>
        <w:pStyle w:val="Style1"/>
      </w:pPr>
      <w:r>
        <w:t>Problemen</w:t>
      </w:r>
    </w:p>
    <w:p w14:paraId="01C2A157" w14:textId="222FE2B3" w:rsidR="00784914" w:rsidRDefault="00784914" w:rsidP="00784914">
      <w:r>
        <w:t xml:space="preserve">Hoe er geconfigureerd moet gaan worden is niet precies uitgelegd. Er is alleen gezegd dat er ergens op gecontroleerd moet gaan worden, maar helaas niet precies wat. </w:t>
      </w:r>
    </w:p>
    <w:p w14:paraId="29BFE986" w14:textId="77777777" w:rsidR="00DA06AE" w:rsidRPr="00DA06AE" w:rsidRDefault="00DA06AE" w:rsidP="00DA06AE"/>
    <w:p w14:paraId="7DAC18BA" w14:textId="77777777" w:rsidR="00DA06AE" w:rsidRPr="00DA06AE" w:rsidRDefault="00DA06AE" w:rsidP="00DA06AE"/>
    <w:p w14:paraId="24F0A8E5" w14:textId="77777777" w:rsidR="00DA06AE" w:rsidRPr="00DA06AE" w:rsidRDefault="00DA06AE" w:rsidP="00DA06AE"/>
    <w:p w14:paraId="1A7878E1" w14:textId="3B64F8C7" w:rsidR="00126909" w:rsidRDefault="00126909">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05C96EE5" w14:textId="27383E0C" w:rsidR="00126909" w:rsidRDefault="00126909" w:rsidP="00126909">
      <w:pPr>
        <w:pStyle w:val="Heading1"/>
      </w:pPr>
      <w:bookmarkStart w:id="77" w:name="_Toc513640253"/>
      <w:r>
        <w:lastRenderedPageBreak/>
        <w:t>Week 12 (23-4-2018)</w:t>
      </w:r>
      <w:bookmarkEnd w:id="77"/>
    </w:p>
    <w:p w14:paraId="6E793F4A" w14:textId="77777777" w:rsidR="00126909" w:rsidRPr="00126909" w:rsidRDefault="00126909" w:rsidP="00126909"/>
    <w:p w14:paraId="45E4C747" w14:textId="34A71B06" w:rsidR="00126909" w:rsidRDefault="00126909" w:rsidP="00126909">
      <w:pPr>
        <w:pStyle w:val="Heading2"/>
      </w:pPr>
      <w:bookmarkStart w:id="78" w:name="_Toc513640254"/>
      <w:r>
        <w:t>Dag 55 (23-4)</w:t>
      </w:r>
      <w:bookmarkEnd w:id="78"/>
    </w:p>
    <w:p w14:paraId="09C492EB" w14:textId="5544FDC3" w:rsidR="00126909" w:rsidRDefault="00126909" w:rsidP="00126909"/>
    <w:p w14:paraId="5F5F393D" w14:textId="26EE09F6" w:rsidR="00126909" w:rsidRDefault="00126909" w:rsidP="00126909">
      <w:pPr>
        <w:pStyle w:val="Style1"/>
      </w:pPr>
      <w:r>
        <w:t>Bijzonderheden</w:t>
      </w:r>
    </w:p>
    <w:p w14:paraId="1500F8D6" w14:textId="50E6E344" w:rsidR="00126909" w:rsidRDefault="00126909" w:rsidP="00126909">
      <w:r>
        <w:t>stroomstoring</w:t>
      </w:r>
    </w:p>
    <w:p w14:paraId="6323D3F7" w14:textId="77777777" w:rsidR="00126909" w:rsidRDefault="00126909" w:rsidP="00126909">
      <w:pPr>
        <w:pStyle w:val="Style1"/>
      </w:pPr>
    </w:p>
    <w:p w14:paraId="18A3F05C" w14:textId="2607368D" w:rsidR="00784914" w:rsidRDefault="00126909" w:rsidP="00126909">
      <w:pPr>
        <w:pStyle w:val="Style1"/>
      </w:pPr>
      <w:r>
        <w:t>Gesprekken</w:t>
      </w:r>
    </w:p>
    <w:p w14:paraId="7DC49011" w14:textId="61BF4B4F" w:rsidR="00784914" w:rsidRDefault="00784914" w:rsidP="00784914">
      <w:r>
        <w:t>Sprintreview waarin ik aan heb gegeven niet echt blij te zijn met de huidige gang van zaken en geef de sprint nog steeds een 2.5/5</w:t>
      </w:r>
    </w:p>
    <w:p w14:paraId="1E0917C5" w14:textId="77777777" w:rsidR="00126909" w:rsidRDefault="00126909" w:rsidP="00126909">
      <w:pPr>
        <w:pStyle w:val="Style1"/>
      </w:pPr>
    </w:p>
    <w:p w14:paraId="5DE193E4" w14:textId="3A8B83E2" w:rsidR="00126909" w:rsidRPr="00784914" w:rsidRDefault="00126909" w:rsidP="00126909">
      <w:pPr>
        <w:pStyle w:val="Style1"/>
      </w:pPr>
      <w:r>
        <w:t>Uitdagingen</w:t>
      </w:r>
      <w:r w:rsidR="00784914">
        <w:br/>
      </w:r>
      <w:r w:rsidR="00784914" w:rsidRPr="00784914">
        <w:rPr>
          <w:b w:val="0"/>
        </w:rPr>
        <w:t>Achterhalen waarop precies geconfigureerd moet gaan worden.</w:t>
      </w:r>
    </w:p>
    <w:p w14:paraId="31F37BEE" w14:textId="77777777" w:rsidR="00126909" w:rsidRDefault="00126909" w:rsidP="00126909">
      <w:pPr>
        <w:pStyle w:val="Style1"/>
      </w:pPr>
    </w:p>
    <w:p w14:paraId="64E614BA" w14:textId="555395B0" w:rsidR="00126909" w:rsidRDefault="00126909" w:rsidP="00126909">
      <w:pPr>
        <w:pStyle w:val="Style1"/>
      </w:pPr>
      <w:r>
        <w:t>Problemen</w:t>
      </w:r>
    </w:p>
    <w:p w14:paraId="02A27574" w14:textId="40FCC3D0" w:rsidR="00784914" w:rsidRDefault="00784914" w:rsidP="00784914">
      <w:r>
        <w:t>Deel van het werkt is verloren gegaan vanwege de stroom uitval en daardoor verlies ik weer tijd.</w:t>
      </w:r>
    </w:p>
    <w:p w14:paraId="69B61768" w14:textId="77777777" w:rsidR="00126909" w:rsidRDefault="00126909" w:rsidP="00126909">
      <w:pPr>
        <w:pStyle w:val="Style1"/>
      </w:pPr>
    </w:p>
    <w:p w14:paraId="09ACE9F2" w14:textId="5B695EFE" w:rsidR="00126909" w:rsidRDefault="00126909" w:rsidP="00126909">
      <w:pPr>
        <w:pStyle w:val="Style1"/>
      </w:pPr>
      <w:r>
        <w:t>Oplossingen</w:t>
      </w:r>
    </w:p>
    <w:p w14:paraId="746E2F6E" w14:textId="1526F246" w:rsidR="00C24256" w:rsidRDefault="00C24256" w:rsidP="00C24256">
      <w:r>
        <w:t>Tijdelijk aan het proces verslag werken aangezien mijn programmeer omgeving niet werkt.</w:t>
      </w:r>
    </w:p>
    <w:p w14:paraId="6D834901" w14:textId="506A3587" w:rsidR="00126909" w:rsidRDefault="00126909" w:rsidP="00126909"/>
    <w:p w14:paraId="6243719B" w14:textId="77777777" w:rsidR="00C24256" w:rsidRDefault="00C24256" w:rsidP="00126909"/>
    <w:p w14:paraId="3E031F69" w14:textId="5AE2BEFF" w:rsidR="00126909" w:rsidRDefault="00126909" w:rsidP="00126909">
      <w:pPr>
        <w:pStyle w:val="Heading2"/>
      </w:pPr>
      <w:bookmarkStart w:id="79" w:name="_Toc513640255"/>
      <w:r>
        <w:t>Dag 5</w:t>
      </w:r>
      <w:r w:rsidR="00C24256">
        <w:t>6</w:t>
      </w:r>
      <w:r>
        <w:t xml:space="preserve"> (24-4)</w:t>
      </w:r>
      <w:bookmarkEnd w:id="79"/>
    </w:p>
    <w:p w14:paraId="2EA37B67" w14:textId="77777777" w:rsidR="00126909" w:rsidRDefault="00126909" w:rsidP="00126909">
      <w:pPr>
        <w:pStyle w:val="Style1"/>
      </w:pPr>
    </w:p>
    <w:p w14:paraId="50C1E05B" w14:textId="40D8B356" w:rsidR="00126909" w:rsidRDefault="00126909" w:rsidP="00126909">
      <w:pPr>
        <w:pStyle w:val="Style1"/>
      </w:pPr>
      <w:r>
        <w:t>Uitdagingen</w:t>
      </w:r>
    </w:p>
    <w:p w14:paraId="5464B518" w14:textId="66311A43" w:rsidR="00C24256" w:rsidRDefault="00C24256" w:rsidP="00C24256">
      <w:r>
        <w:t>Mijn motivatie behouden.</w:t>
      </w:r>
    </w:p>
    <w:p w14:paraId="38C8D6E7" w14:textId="77777777" w:rsidR="00126909" w:rsidRDefault="00126909" w:rsidP="00126909">
      <w:pPr>
        <w:pStyle w:val="Style1"/>
      </w:pPr>
    </w:p>
    <w:p w14:paraId="0BE93F93" w14:textId="16E48F67" w:rsidR="00126909" w:rsidRDefault="00126909" w:rsidP="00126909">
      <w:pPr>
        <w:pStyle w:val="Style1"/>
      </w:pPr>
      <w:r>
        <w:t>Problemen</w:t>
      </w:r>
      <w:r w:rsidR="00C24256">
        <w:t xml:space="preserve"> </w:t>
      </w:r>
    </w:p>
    <w:p w14:paraId="595E1FA2" w14:textId="7C902497" w:rsidR="00C24256" w:rsidRPr="00C24256" w:rsidRDefault="00C24256" w:rsidP="00126909">
      <w:pPr>
        <w:pStyle w:val="Style1"/>
        <w:rPr>
          <w:b w:val="0"/>
        </w:rPr>
      </w:pPr>
      <w:r w:rsidRPr="00C24256">
        <w:rPr>
          <w:b w:val="0"/>
        </w:rPr>
        <w:t>Ontwikkel omgeving was niet werkende</w:t>
      </w:r>
      <w:r>
        <w:rPr>
          <w:b w:val="0"/>
        </w:rPr>
        <w:t xml:space="preserve"> dit heeft de eerste helft van de dag gekost om weer op te zetten. Verder werkte daarna de database connectie naar de server niet die stond waarschijnlijk uit.</w:t>
      </w:r>
    </w:p>
    <w:p w14:paraId="5AADE2F3" w14:textId="77777777" w:rsidR="00126909" w:rsidRDefault="00126909" w:rsidP="00126909">
      <w:pPr>
        <w:pStyle w:val="Style1"/>
      </w:pPr>
    </w:p>
    <w:p w14:paraId="3815D4F2" w14:textId="50E4C148" w:rsidR="00126909" w:rsidRDefault="00C24256" w:rsidP="00126909">
      <w:r>
        <w:br w:type="page"/>
      </w:r>
    </w:p>
    <w:p w14:paraId="15E31E39" w14:textId="16D486ED" w:rsidR="00126909" w:rsidRDefault="00126909" w:rsidP="00126909">
      <w:pPr>
        <w:pStyle w:val="Heading2"/>
      </w:pPr>
      <w:bookmarkStart w:id="80" w:name="_Toc513640256"/>
      <w:r>
        <w:lastRenderedPageBreak/>
        <w:t>Dag 5</w:t>
      </w:r>
      <w:r w:rsidR="00C24256">
        <w:t>7</w:t>
      </w:r>
      <w:r>
        <w:t xml:space="preserve"> (25-4)</w:t>
      </w:r>
      <w:bookmarkEnd w:id="80"/>
    </w:p>
    <w:p w14:paraId="45C80936" w14:textId="77777777" w:rsidR="00126909" w:rsidRDefault="00126909" w:rsidP="00126909">
      <w:pPr>
        <w:pStyle w:val="Style1"/>
      </w:pPr>
    </w:p>
    <w:p w14:paraId="26163AF4" w14:textId="188F78D6" w:rsidR="00126909" w:rsidRDefault="00126909" w:rsidP="00126909">
      <w:pPr>
        <w:pStyle w:val="Style1"/>
      </w:pPr>
      <w:r>
        <w:t>Gesprekken</w:t>
      </w:r>
    </w:p>
    <w:p w14:paraId="531B7AD0" w14:textId="35BA825D" w:rsidR="00C67416" w:rsidRDefault="00C67416" w:rsidP="00C67416">
      <w:r>
        <w:t>Tijdens de stand up heb ik te horen gekregen dat ik niet te veel aannamens moet maken. Als ik bijvoorbeeld mijn applicatie opstuur op een test machine dan is het bijvoorbeeld ook handig als ik de handleiding nog een keer mee zou sturen.</w:t>
      </w:r>
    </w:p>
    <w:p w14:paraId="3DE0706B" w14:textId="77777777" w:rsidR="00126909" w:rsidRDefault="00126909" w:rsidP="00126909">
      <w:pPr>
        <w:pStyle w:val="Style1"/>
      </w:pPr>
    </w:p>
    <w:p w14:paraId="6645812D" w14:textId="4F2801AD" w:rsidR="00126909" w:rsidRDefault="00126909" w:rsidP="00126909">
      <w:pPr>
        <w:pStyle w:val="Style1"/>
      </w:pPr>
      <w:r>
        <w:t>Uitdagingen</w:t>
      </w:r>
    </w:p>
    <w:p w14:paraId="4CD52629" w14:textId="39F922C6" w:rsidR="00C67416" w:rsidRDefault="00C67416" w:rsidP="00C67416">
      <w:r>
        <w:t>Mijn project pleuren in  de huidige app. Ik heb wat aan de huidige code toegevoegd en die is nog steeds bagger maar mijn eigen code werkt in een keer zoals het zou moeten.</w:t>
      </w:r>
    </w:p>
    <w:p w14:paraId="1379800E" w14:textId="77777777" w:rsidR="00126909" w:rsidRDefault="00126909" w:rsidP="00126909">
      <w:pPr>
        <w:pStyle w:val="Style1"/>
      </w:pPr>
    </w:p>
    <w:p w14:paraId="3732515C" w14:textId="25B7E28B" w:rsidR="00126909" w:rsidRDefault="00126909" w:rsidP="00126909">
      <w:pPr>
        <w:pStyle w:val="Style1"/>
      </w:pPr>
      <w:r>
        <w:t>Problemen</w:t>
      </w:r>
    </w:p>
    <w:p w14:paraId="1A7AB575" w14:textId="4045D6E8" w:rsidR="00C67416" w:rsidRDefault="00C67416" w:rsidP="00820F22">
      <w:r>
        <w:t>Code is nog steeds bagger.</w:t>
      </w:r>
    </w:p>
    <w:p w14:paraId="570CDAF2" w14:textId="77777777" w:rsidR="00126909" w:rsidRPr="00126909" w:rsidRDefault="00126909" w:rsidP="00126909"/>
    <w:p w14:paraId="3AC50129" w14:textId="32CA5451" w:rsidR="00126909" w:rsidRDefault="00126909" w:rsidP="00126909"/>
    <w:p w14:paraId="171179C6" w14:textId="708256BF" w:rsidR="00126909" w:rsidRDefault="00126909" w:rsidP="00126909">
      <w:pPr>
        <w:pStyle w:val="Heading2"/>
      </w:pPr>
      <w:bookmarkStart w:id="81" w:name="_Toc513640257"/>
      <w:r>
        <w:t>Dag 5</w:t>
      </w:r>
      <w:r w:rsidR="00C24256">
        <w:t>8</w:t>
      </w:r>
      <w:r>
        <w:t xml:space="preserve"> (26-4)</w:t>
      </w:r>
      <w:bookmarkEnd w:id="81"/>
    </w:p>
    <w:p w14:paraId="6B62965A" w14:textId="77777777" w:rsidR="00126909" w:rsidRDefault="00126909" w:rsidP="00126909">
      <w:pPr>
        <w:pStyle w:val="Style1"/>
      </w:pPr>
    </w:p>
    <w:p w14:paraId="402EEBC3" w14:textId="691433C9" w:rsidR="00126909" w:rsidRDefault="00126909" w:rsidP="00126909">
      <w:pPr>
        <w:pStyle w:val="Style1"/>
      </w:pPr>
      <w:r>
        <w:t>Uitdagingen</w:t>
      </w:r>
    </w:p>
    <w:p w14:paraId="4713A2ED" w14:textId="375A576A" w:rsidR="000D0465" w:rsidRDefault="000D0465" w:rsidP="000D0465">
      <w:r>
        <w:t>Hele dag bezig geweest met het maken van het procesverslag. Ik heb eerst de inleiding en voorwoord geschreven aangezien die redelijk algemeen zijn. Ik ben alvast aan mijn aanbevelingen begonnen omdat ik daarover al best een duidelijk beeld heb</w:t>
      </w:r>
      <w:r w:rsidR="00820F22">
        <w:t>.</w:t>
      </w:r>
    </w:p>
    <w:p w14:paraId="1FD84285" w14:textId="467CA6F5" w:rsidR="00820F22" w:rsidRDefault="00820F22" w:rsidP="000D0465"/>
    <w:p w14:paraId="371DD926" w14:textId="4F4F3249" w:rsidR="00820F22" w:rsidRDefault="00820F22" w:rsidP="000D0465">
      <w:r>
        <w:t>Ik heb vooral terug gedacht aan de les van de terugkom dag. Daardoor deed ik enorm lang over het schrijven van de eerste onderdelen van het verslag, maar uiteindelijk ben ik zelf tevreden met het resultaat ervan.</w:t>
      </w:r>
    </w:p>
    <w:p w14:paraId="6317756C" w14:textId="77777777" w:rsidR="00126909" w:rsidRDefault="00126909" w:rsidP="00126909">
      <w:pPr>
        <w:pStyle w:val="Style1"/>
      </w:pPr>
    </w:p>
    <w:p w14:paraId="1600AB6B" w14:textId="2C4909A4" w:rsidR="00126909" w:rsidRDefault="00126909" w:rsidP="00126909">
      <w:pPr>
        <w:pStyle w:val="Style1"/>
      </w:pPr>
      <w:r>
        <w:t>Problemen</w:t>
      </w:r>
    </w:p>
    <w:p w14:paraId="09039A5E" w14:textId="366BE37E" w:rsidR="00820F22" w:rsidRDefault="00820F22" w:rsidP="00820F22">
      <w:r>
        <w:t>Kan geen feedback vragen aan docent begeleider aangezien het nu meivakantie is.</w:t>
      </w:r>
    </w:p>
    <w:p w14:paraId="32BCF306" w14:textId="77777777" w:rsidR="00126909" w:rsidRDefault="00126909" w:rsidP="00126909">
      <w:pPr>
        <w:pStyle w:val="Style1"/>
      </w:pPr>
    </w:p>
    <w:p w14:paraId="15C40E24" w14:textId="12A3A37E" w:rsidR="00126909" w:rsidRDefault="00126909" w:rsidP="00126909">
      <w:pPr>
        <w:pStyle w:val="Style1"/>
      </w:pPr>
      <w:r>
        <w:t>Oplossingen</w:t>
      </w:r>
    </w:p>
    <w:p w14:paraId="2AC3D65E" w14:textId="416686DB" w:rsidR="00820F22" w:rsidRDefault="00820F22" w:rsidP="00820F22">
      <w:r>
        <w:t>Ik heb alleen globale dingen voor het verslag opgeschreven en dingen meer onderverdeeld in paragraven. Stel ik doe iets fout dan is dit nog gemakkelijk te corrigeren.</w:t>
      </w:r>
    </w:p>
    <w:p w14:paraId="15850362" w14:textId="716B4557" w:rsidR="00126909" w:rsidRPr="00820F22" w:rsidRDefault="00820F22" w:rsidP="00820F22">
      <w:pPr>
        <w:rPr>
          <w:rFonts w:eastAsiaTheme="minorHAnsi" w:cstheme="minorBidi"/>
          <w:b/>
          <w:sz w:val="24"/>
          <w:lang w:eastAsia="en-US"/>
        </w:rPr>
      </w:pPr>
      <w:r>
        <w:br w:type="page"/>
      </w:r>
    </w:p>
    <w:p w14:paraId="20F85ED9" w14:textId="2ACB96BC" w:rsidR="00BA0349" w:rsidRDefault="00BA0349" w:rsidP="00BA0349">
      <w:pPr>
        <w:pStyle w:val="Heading1"/>
      </w:pPr>
      <w:bookmarkStart w:id="82" w:name="_Toc513640258"/>
      <w:r>
        <w:lastRenderedPageBreak/>
        <w:t>Week 13 (30-4-2018)</w:t>
      </w:r>
      <w:bookmarkEnd w:id="82"/>
    </w:p>
    <w:p w14:paraId="282B5213" w14:textId="6065D08B" w:rsidR="00AF7E87" w:rsidRDefault="00AF7E87" w:rsidP="003A0D32">
      <w:pPr>
        <w:rPr>
          <w:rFonts w:ascii="Cambria" w:eastAsiaTheme="minorHAnsi" w:hAnsi="Cambria" w:cstheme="minorBidi"/>
          <w:b/>
          <w:color w:val="365F91" w:themeColor="accent1" w:themeShade="BF"/>
          <w:sz w:val="24"/>
          <w:lang w:eastAsia="en-US"/>
        </w:rPr>
      </w:pPr>
    </w:p>
    <w:p w14:paraId="0128B53A" w14:textId="671AEFEB" w:rsidR="00BA0349" w:rsidRDefault="00BA0349" w:rsidP="00BA0349">
      <w:pPr>
        <w:pStyle w:val="Heading2"/>
      </w:pPr>
      <w:bookmarkStart w:id="83" w:name="_Toc513640259"/>
      <w:r>
        <w:t>Dag 59 (30-4)</w:t>
      </w:r>
      <w:bookmarkEnd w:id="83"/>
    </w:p>
    <w:p w14:paraId="3D24349C" w14:textId="77777777" w:rsidR="000D0465" w:rsidRDefault="000D0465" w:rsidP="000D0465">
      <w:pPr>
        <w:pStyle w:val="Style1"/>
      </w:pPr>
    </w:p>
    <w:p w14:paraId="3103124C" w14:textId="6BFF6F96" w:rsidR="000D0465" w:rsidRDefault="000D0465" w:rsidP="000D0465">
      <w:pPr>
        <w:pStyle w:val="Style1"/>
      </w:pPr>
      <w:r>
        <w:t>Uitdagingen</w:t>
      </w:r>
    </w:p>
    <w:p w14:paraId="4168B5B8" w14:textId="4B04265B" w:rsidR="00B1459D" w:rsidRDefault="008052BE" w:rsidP="008052BE">
      <w:r>
        <w:t>In bagger code functionaliteit terug vinden.</w:t>
      </w:r>
    </w:p>
    <w:p w14:paraId="5DE1CE57" w14:textId="77777777" w:rsidR="000D0465" w:rsidRDefault="000D0465" w:rsidP="000D0465">
      <w:pPr>
        <w:pStyle w:val="Style1"/>
      </w:pPr>
    </w:p>
    <w:p w14:paraId="3AB5CC8D" w14:textId="691020CB" w:rsidR="000D0465" w:rsidRDefault="000D0465" w:rsidP="000D0465">
      <w:pPr>
        <w:pStyle w:val="Style1"/>
      </w:pPr>
      <w:r>
        <w:t>Problemen</w:t>
      </w:r>
    </w:p>
    <w:p w14:paraId="2AC6FA7E" w14:textId="1EE25D50" w:rsidR="00B1459D" w:rsidRDefault="00B1459D" w:rsidP="008052BE">
      <w:r>
        <w:t>Geen feedback gehad op het gemaakte werk.</w:t>
      </w:r>
    </w:p>
    <w:p w14:paraId="6B751B1B" w14:textId="77777777" w:rsidR="000D0465" w:rsidRDefault="000D0465" w:rsidP="000D0465">
      <w:pPr>
        <w:pStyle w:val="Style1"/>
      </w:pPr>
    </w:p>
    <w:p w14:paraId="069DCB81" w14:textId="6D229602" w:rsidR="000D0465" w:rsidRDefault="000D0465" w:rsidP="000D0465">
      <w:pPr>
        <w:pStyle w:val="Style1"/>
      </w:pPr>
      <w:r>
        <w:t>Oplossingen</w:t>
      </w:r>
    </w:p>
    <w:p w14:paraId="62E1C3A9" w14:textId="357FFBE3" w:rsidR="00B1459D" w:rsidRDefault="00B1459D" w:rsidP="008052BE">
      <w:r>
        <w:t xml:space="preserve">Afspraak gemaakt voor morgen met de MES-engineers en de begeleider om feedback </w:t>
      </w:r>
      <w:r w:rsidR="008052BE">
        <w:t>te vragen en nieuwe taken op te stellen.</w:t>
      </w:r>
    </w:p>
    <w:p w14:paraId="09EF02BE" w14:textId="3148ED3E" w:rsidR="008052BE" w:rsidRDefault="008052BE" w:rsidP="008052BE"/>
    <w:p w14:paraId="5829EB81" w14:textId="063BD512" w:rsidR="000D0465" w:rsidRPr="000D0465" w:rsidRDefault="008052BE" w:rsidP="000D0465">
      <w:r w:rsidRPr="008052BE">
        <w:t>Product owner is met vakan</w:t>
      </w:r>
      <w:r>
        <w:t>tie, maar dit is meer een voordeel dan een nadeel.</w:t>
      </w:r>
    </w:p>
    <w:p w14:paraId="12EA4913" w14:textId="01311ED6" w:rsidR="00BA0349" w:rsidRDefault="00746646" w:rsidP="00BA0349">
      <w:r>
        <w:br w:type="page"/>
      </w:r>
    </w:p>
    <w:p w14:paraId="50E9EF9F" w14:textId="710C3730" w:rsidR="00BA0349" w:rsidRDefault="00BA0349" w:rsidP="00BA0349">
      <w:pPr>
        <w:pStyle w:val="Heading2"/>
      </w:pPr>
      <w:bookmarkStart w:id="84" w:name="_Toc513640260"/>
      <w:r>
        <w:lastRenderedPageBreak/>
        <w:t xml:space="preserve">Dag </w:t>
      </w:r>
      <w:r w:rsidR="000D0465">
        <w:t>60</w:t>
      </w:r>
      <w:r>
        <w:t xml:space="preserve"> (1-5)</w:t>
      </w:r>
      <w:bookmarkEnd w:id="84"/>
    </w:p>
    <w:p w14:paraId="7CAE1961" w14:textId="3E10A2A3" w:rsidR="000D0465" w:rsidRDefault="000D0465" w:rsidP="000D0465"/>
    <w:p w14:paraId="60936A58" w14:textId="77777777" w:rsidR="000D0465" w:rsidRDefault="000D0465" w:rsidP="000D0465">
      <w:pPr>
        <w:pStyle w:val="Style1"/>
      </w:pPr>
      <w:r>
        <w:t>Bijzonderheden</w:t>
      </w:r>
    </w:p>
    <w:p w14:paraId="1263910E" w14:textId="77777777" w:rsidR="000D0465" w:rsidRDefault="000D0465" w:rsidP="000D0465">
      <w:pPr>
        <w:pStyle w:val="Style1"/>
      </w:pPr>
    </w:p>
    <w:p w14:paraId="10C08CD2" w14:textId="6AA52BBC" w:rsidR="000D0465" w:rsidRDefault="000D0465" w:rsidP="000D0465">
      <w:pPr>
        <w:pStyle w:val="Style1"/>
      </w:pPr>
      <w:r>
        <w:t>Gesprekken</w:t>
      </w:r>
    </w:p>
    <w:p w14:paraId="5D8BC714" w14:textId="2BEC9DDB" w:rsidR="000D0465" w:rsidRDefault="000D0465" w:rsidP="000D0465">
      <w:r>
        <w:t xml:space="preserve">Mes-engineer. Denk aan backwards </w:t>
      </w:r>
      <w:r w:rsidR="008052BE" w:rsidRPr="008052BE">
        <w:t>compatibility</w:t>
      </w:r>
      <w:r w:rsidR="008052BE">
        <w:t xml:space="preserve">. </w:t>
      </w:r>
    </w:p>
    <w:p w14:paraId="4DA68616" w14:textId="0D33FD13" w:rsidR="008052BE" w:rsidRDefault="008052BE" w:rsidP="000D0465">
      <w:r>
        <w:t xml:space="preserve">Hij had het veel over lange termijn zaken zoals backwards </w:t>
      </w:r>
      <w:r w:rsidRPr="008052BE">
        <w:t>compatibility</w:t>
      </w:r>
      <w:r>
        <w:t>. Met welke versie van de database zou de applicatie moeten werken. En andere zaken die meer op administratief niveau liggen dan op programmeer gebied. Het is wel iets om over na te denken en het is zeker iets dat opgenomen kan worden in de aanbevelingen van het proces verslag.</w:t>
      </w:r>
    </w:p>
    <w:p w14:paraId="1E8080FF" w14:textId="3C901EA5" w:rsidR="008052BE" w:rsidRDefault="008052BE" w:rsidP="000D0465"/>
    <w:p w14:paraId="7FF476A1" w14:textId="2913B20B" w:rsidR="009F4B0B" w:rsidRDefault="009F4B0B" w:rsidP="000D0465">
      <w:r>
        <w:t>Verder was een gesprek met de MES-engineers en de stagebegeleider over de nieuwe taken die uitgevoerd zouden worden en om feedback te krijgen op het gemaakt werk.</w:t>
      </w:r>
    </w:p>
    <w:p w14:paraId="73A20B56" w14:textId="400F5824" w:rsidR="009F4B0B" w:rsidRDefault="009F4B0B" w:rsidP="000D0465">
      <w:r>
        <w:t>Het belangrijkste dat hieruit naar voren kwam was dat de stagebegeleider zij dat de huidige tool (die ik maak) een proof of concept is waarmee functionaliteit aangetoond kan worden, De code kwaliteit maakt niet uit.</w:t>
      </w:r>
    </w:p>
    <w:p w14:paraId="27B54228" w14:textId="6FB7D3A4" w:rsidR="009F4B0B" w:rsidRDefault="009F4B0B" w:rsidP="000D0465"/>
    <w:p w14:paraId="7A3F35FB" w14:textId="4CD2685C" w:rsidR="009F4B0B" w:rsidRDefault="009F4B0B" w:rsidP="000D0465">
      <w:r>
        <w:t xml:space="preserve">Bij de stagevoorbereidings lessen zij Jacques: “Een proof of concept betekent niet dat je geen nette code moet schrijven”. Oftewel het niveau waarmee deze stage verloopt gaat </w:t>
      </w:r>
      <w:r w:rsidR="00746646">
        <w:t>naar mijn mening omlaag.</w:t>
      </w:r>
    </w:p>
    <w:p w14:paraId="45E719BF" w14:textId="77777777" w:rsidR="000D0465" w:rsidRDefault="000D0465" w:rsidP="000D0465">
      <w:pPr>
        <w:pStyle w:val="Style1"/>
      </w:pPr>
    </w:p>
    <w:p w14:paraId="4DD39CD6" w14:textId="148ADDED" w:rsidR="000D0465" w:rsidRDefault="000D0465" w:rsidP="000D0465">
      <w:pPr>
        <w:pStyle w:val="Style1"/>
      </w:pPr>
      <w:r>
        <w:t>Uitdagingen</w:t>
      </w:r>
    </w:p>
    <w:p w14:paraId="2E709016" w14:textId="14BBFDF0" w:rsidR="008052BE" w:rsidRDefault="008052BE" w:rsidP="008052BE">
      <w:r>
        <w:t>Korte presentatie voorbereiden en uitvoeren.</w:t>
      </w:r>
    </w:p>
    <w:p w14:paraId="4A349F86" w14:textId="77777777" w:rsidR="000D0465" w:rsidRDefault="000D0465" w:rsidP="000D0465">
      <w:pPr>
        <w:pStyle w:val="Style1"/>
      </w:pPr>
    </w:p>
    <w:p w14:paraId="5FD8B317" w14:textId="3EFA6A36" w:rsidR="000D0465" w:rsidRDefault="000D0465" w:rsidP="000D0465">
      <w:pPr>
        <w:pStyle w:val="Style1"/>
      </w:pPr>
      <w:r>
        <w:t>Problemen</w:t>
      </w:r>
    </w:p>
    <w:p w14:paraId="27C97CD3" w14:textId="429327AC" w:rsidR="00746646" w:rsidRDefault="00746646" w:rsidP="00746646">
      <w:r>
        <w:t>Niet zozeer een probleem voor mij maar meer iets voor de stage in het algemeen. Ik weet dat school en het bedrijfsleven anders is en dat het erg kan verschillen op sommige plekken, maar veel van wat ik op school heb opgestoken wordt tegengesproken door het bedrijf.</w:t>
      </w:r>
    </w:p>
    <w:p w14:paraId="2265DAFC" w14:textId="388EC5CC" w:rsidR="00746646" w:rsidRDefault="00746646" w:rsidP="00746646"/>
    <w:p w14:paraId="5846EB30" w14:textId="4CD4BB6F" w:rsidR="00746646" w:rsidRDefault="00746646" w:rsidP="00746646">
      <w:r>
        <w:t>Slordige niet uitbreidbare code die bruikbaar is (korte termijn) heeft een voorkeur over nette uitbreidbare code waarvan functionaliteit op een paar punten ontbreekt</w:t>
      </w:r>
      <w:r w:rsidR="00D07823">
        <w:t xml:space="preserve"> (lange termijn)</w:t>
      </w:r>
      <w:r>
        <w:t>.</w:t>
      </w:r>
    </w:p>
    <w:p w14:paraId="788D8073" w14:textId="6785A713" w:rsidR="00746646" w:rsidRDefault="00746646" w:rsidP="00746646"/>
    <w:p w14:paraId="0D6761F1" w14:textId="7253818A" w:rsidR="00746646" w:rsidRDefault="00D07823" w:rsidP="00746646">
      <w:r>
        <w:t>Ze gaan de backend toch afbreken, dit is al gezegd door de begeleider. Ik wil hier wel weggaan met de veronderstelling dat ik iets bijgedragen heb aan de ontwikkeling van de tool.</w:t>
      </w:r>
    </w:p>
    <w:p w14:paraId="175B6A46" w14:textId="77777777" w:rsidR="000D0465" w:rsidRDefault="000D0465" w:rsidP="000D0465">
      <w:pPr>
        <w:pStyle w:val="Style1"/>
      </w:pPr>
    </w:p>
    <w:p w14:paraId="2908CF01" w14:textId="089D6CBB" w:rsidR="000D0465" w:rsidRDefault="000D0465" w:rsidP="000D0465">
      <w:pPr>
        <w:pStyle w:val="Style1"/>
      </w:pPr>
      <w:r>
        <w:t>Oplossingen</w:t>
      </w:r>
    </w:p>
    <w:p w14:paraId="1A60F8DC" w14:textId="3AD00082" w:rsidR="00D07823" w:rsidRDefault="00D07823" w:rsidP="00D07823">
      <w:r>
        <w:t>In het procesverslag en logboek duidelijk aangeven wat er is gebeurt en bij de aanbevelingen in het verslag hier een voorstel doen zodat deze fouten niet nog een keer gemaakt worden.</w:t>
      </w:r>
    </w:p>
    <w:p w14:paraId="1F3C1F8F" w14:textId="77777777" w:rsidR="000D0465" w:rsidRPr="000D0465" w:rsidRDefault="000D0465" w:rsidP="000D0465"/>
    <w:p w14:paraId="3EC6ECF9" w14:textId="53578F91" w:rsidR="00BA0349" w:rsidRDefault="000D0465" w:rsidP="00BA0349">
      <w:r>
        <w:br w:type="page"/>
      </w:r>
    </w:p>
    <w:p w14:paraId="2A4A12E1" w14:textId="191F762C" w:rsidR="00BA0349" w:rsidRDefault="00BA0349" w:rsidP="00BA0349">
      <w:pPr>
        <w:pStyle w:val="Heading2"/>
      </w:pPr>
      <w:bookmarkStart w:id="85" w:name="_Toc513640261"/>
      <w:r>
        <w:lastRenderedPageBreak/>
        <w:t xml:space="preserve">Dag </w:t>
      </w:r>
      <w:r w:rsidR="000D0465">
        <w:t>61</w:t>
      </w:r>
      <w:r>
        <w:t xml:space="preserve"> (2-5)</w:t>
      </w:r>
      <w:bookmarkEnd w:id="85"/>
    </w:p>
    <w:p w14:paraId="71040509" w14:textId="77777777" w:rsidR="000D0465" w:rsidRDefault="000D0465" w:rsidP="000D0465">
      <w:pPr>
        <w:pStyle w:val="Style1"/>
      </w:pPr>
    </w:p>
    <w:p w14:paraId="424218CA" w14:textId="37D32B8B" w:rsidR="000D0465" w:rsidRDefault="000D0465" w:rsidP="000D0465">
      <w:pPr>
        <w:pStyle w:val="Style1"/>
      </w:pPr>
      <w:r>
        <w:t>Uitdagingen</w:t>
      </w:r>
    </w:p>
    <w:p w14:paraId="45C8584C" w14:textId="77777777" w:rsidR="005D3C18" w:rsidRDefault="005D3C18" w:rsidP="005D3C18">
      <w:r>
        <w:t xml:space="preserve">Vooral veel kleine problemen opgelost in de code en wat uitbreidingen ervan. </w:t>
      </w:r>
    </w:p>
    <w:p w14:paraId="3B3A57FA" w14:textId="7765D969" w:rsidR="005D3C18" w:rsidRDefault="005D3C18" w:rsidP="005D3C18">
      <w:r>
        <w:t>Verder is er met een collega nagedacht over een GOED klasse model voor de opzet van een nieuwe applicatie.</w:t>
      </w:r>
    </w:p>
    <w:p w14:paraId="644E1226" w14:textId="77777777" w:rsidR="000D0465" w:rsidRDefault="000D0465" w:rsidP="000D0465">
      <w:pPr>
        <w:pStyle w:val="Style1"/>
      </w:pPr>
    </w:p>
    <w:p w14:paraId="221B2F59" w14:textId="1A35261D" w:rsidR="000D0465" w:rsidRDefault="000D0465" w:rsidP="000D0465">
      <w:pPr>
        <w:pStyle w:val="Style1"/>
      </w:pPr>
      <w:r>
        <w:t>Oplossingen</w:t>
      </w:r>
    </w:p>
    <w:p w14:paraId="5CF67AD2" w14:textId="64A77200" w:rsidR="000D0465" w:rsidRDefault="005D3C18" w:rsidP="000D0465">
      <w:r>
        <w:t>Oplossingsrichting bedacht voor het dichtklappede treeview probleem.</w:t>
      </w:r>
    </w:p>
    <w:p w14:paraId="5D56C3EE" w14:textId="77777777" w:rsidR="005D3C18" w:rsidRPr="000D0465" w:rsidRDefault="005D3C18" w:rsidP="000D0465"/>
    <w:p w14:paraId="33458E20" w14:textId="0E6A20F1" w:rsidR="00BA0349" w:rsidRDefault="00BA0349" w:rsidP="00BA0349"/>
    <w:p w14:paraId="33D786DD" w14:textId="03B6FD7D" w:rsidR="000D0465" w:rsidRDefault="00BA0349" w:rsidP="000D0465">
      <w:pPr>
        <w:pStyle w:val="Heading2"/>
      </w:pPr>
      <w:bookmarkStart w:id="86" w:name="_Toc513640262"/>
      <w:r>
        <w:t xml:space="preserve">Dag </w:t>
      </w:r>
      <w:r w:rsidR="000D0465">
        <w:t>62</w:t>
      </w:r>
      <w:r>
        <w:t xml:space="preserve"> (3-5)</w:t>
      </w:r>
      <w:bookmarkEnd w:id="86"/>
    </w:p>
    <w:p w14:paraId="6E5DA36D" w14:textId="77777777" w:rsidR="000D0465" w:rsidRDefault="000D0465" w:rsidP="000D0465">
      <w:pPr>
        <w:pStyle w:val="Style1"/>
      </w:pPr>
    </w:p>
    <w:p w14:paraId="1E4DEAF2" w14:textId="4A840E8B" w:rsidR="005D3C18" w:rsidRDefault="000D0465" w:rsidP="000D0465">
      <w:pPr>
        <w:pStyle w:val="Style1"/>
      </w:pPr>
      <w:r>
        <w:t>Gesprekke</w:t>
      </w:r>
      <w:r w:rsidR="005D3C18">
        <w:t>n</w:t>
      </w:r>
    </w:p>
    <w:p w14:paraId="472EC17D" w14:textId="22A258DE" w:rsidR="005D3C18" w:rsidRPr="005D3C18" w:rsidRDefault="005D3C18" w:rsidP="000D0465">
      <w:pPr>
        <w:pStyle w:val="Style1"/>
        <w:rPr>
          <w:b w:val="0"/>
        </w:rPr>
      </w:pPr>
      <w:r w:rsidRPr="005D3C18">
        <w:rPr>
          <w:b w:val="0"/>
        </w:rPr>
        <w:t xml:space="preserve">Het doornemen van mijn refactor voorstel met een collega. Ik heb daarin aangegeven waarom de huidige code nogal zak is. </w:t>
      </w:r>
      <w:r>
        <w:rPr>
          <w:b w:val="0"/>
        </w:rPr>
        <w:t xml:space="preserve">Ik heb daarin mijn gelijk gekregen. We hebben ook een oplossing uitgedacht. </w:t>
      </w:r>
    </w:p>
    <w:p w14:paraId="30FAB816" w14:textId="77777777" w:rsidR="000D0465" w:rsidRDefault="000D0465" w:rsidP="000D0465">
      <w:pPr>
        <w:pStyle w:val="Style1"/>
      </w:pPr>
    </w:p>
    <w:p w14:paraId="1D74F2AB" w14:textId="3FB737F1" w:rsidR="000D0465" w:rsidRDefault="000D0465" w:rsidP="000D0465">
      <w:pPr>
        <w:pStyle w:val="Style1"/>
      </w:pPr>
      <w:r>
        <w:t>Uitdagingen</w:t>
      </w:r>
    </w:p>
    <w:p w14:paraId="72E9F190" w14:textId="37AC0AE2" w:rsidR="008F4330" w:rsidRDefault="008F4330" w:rsidP="008F4330">
      <w:r>
        <w:t>Een oplossingsalgoritme bedenken die het doet. Hij hoeft niet zozeer netjes te zijn als die het maar doet. Op het einde van de dag had ik een oplossing bedacht maar die moest wachten tot de volgende dag om getest te kunnen worden.</w:t>
      </w:r>
    </w:p>
    <w:p w14:paraId="2A8E5952" w14:textId="77777777" w:rsidR="000D0465" w:rsidRDefault="000D0465" w:rsidP="000D0465">
      <w:pPr>
        <w:pStyle w:val="Style1"/>
      </w:pPr>
    </w:p>
    <w:p w14:paraId="32057868" w14:textId="1E275F62" w:rsidR="000D0465" w:rsidRDefault="000D0465" w:rsidP="000D0465">
      <w:pPr>
        <w:pStyle w:val="Style1"/>
      </w:pPr>
      <w:r>
        <w:t>Problemen</w:t>
      </w:r>
    </w:p>
    <w:p w14:paraId="6782E434" w14:textId="6CD4F124" w:rsidR="008F4330" w:rsidRDefault="008F4330" w:rsidP="008F4330">
      <w:r>
        <w:t>Code is ruk en dat maakt het knap lastig om aanpassingen te verrichten die netjes zijn.</w:t>
      </w:r>
    </w:p>
    <w:p w14:paraId="16E8EA8D" w14:textId="77777777" w:rsidR="000D0465" w:rsidRDefault="000D0465" w:rsidP="000D0465">
      <w:pPr>
        <w:pStyle w:val="Style1"/>
      </w:pPr>
    </w:p>
    <w:p w14:paraId="007AE29E" w14:textId="4033E1CC" w:rsidR="000D0465" w:rsidRDefault="000D0465" w:rsidP="000D0465">
      <w:pPr>
        <w:pStyle w:val="Style1"/>
      </w:pPr>
      <w:r>
        <w:t>Oplossingen</w:t>
      </w:r>
    </w:p>
    <w:p w14:paraId="216A225B" w14:textId="336726F4" w:rsidR="008F4330" w:rsidRDefault="008F4330" w:rsidP="008F4330">
      <w:r>
        <w:t>Samen met de stagebegeleider en een andere WPF programmeur bedacht. Wat potentiele oplossingen kunnen zijn.</w:t>
      </w:r>
    </w:p>
    <w:p w14:paraId="763D9705" w14:textId="77777777" w:rsidR="000D0465" w:rsidRPr="000D0465" w:rsidRDefault="000D0465" w:rsidP="000D0465"/>
    <w:p w14:paraId="456AFD23" w14:textId="0465281D" w:rsidR="00BA0349" w:rsidRDefault="000D0465" w:rsidP="00BA0349">
      <w:r>
        <w:br w:type="page"/>
      </w:r>
    </w:p>
    <w:p w14:paraId="4FD3A863" w14:textId="363E20D5" w:rsidR="00BA0349" w:rsidRDefault="00BA0349" w:rsidP="00BA0349">
      <w:pPr>
        <w:pStyle w:val="Heading2"/>
      </w:pPr>
      <w:bookmarkStart w:id="87" w:name="_Toc513640263"/>
      <w:r>
        <w:lastRenderedPageBreak/>
        <w:t xml:space="preserve">Dag </w:t>
      </w:r>
      <w:r w:rsidR="000D0465">
        <w:t>63</w:t>
      </w:r>
      <w:r>
        <w:t xml:space="preserve"> (4-5)</w:t>
      </w:r>
      <w:bookmarkEnd w:id="87"/>
    </w:p>
    <w:p w14:paraId="75551585" w14:textId="77777777" w:rsidR="000D0465" w:rsidRDefault="000D0465" w:rsidP="000D0465">
      <w:pPr>
        <w:pStyle w:val="Style1"/>
      </w:pPr>
    </w:p>
    <w:p w14:paraId="5C277B96" w14:textId="438B3337" w:rsidR="000D0465" w:rsidRDefault="000D0465" w:rsidP="000D0465">
      <w:pPr>
        <w:pStyle w:val="Style1"/>
      </w:pPr>
      <w:r>
        <w:t>Uitdagingen</w:t>
      </w:r>
    </w:p>
    <w:p w14:paraId="4E389FCB" w14:textId="457E4B5C" w:rsidR="00482EF2" w:rsidRDefault="00482EF2" w:rsidP="00482EF2">
      <w:r>
        <w:t>Het bedachte algoritme van de vorige dag werkende krijgen. Dit was knap lastig omdat de boom meerdere keren de zelfde referentie naar een treeview item overschrijft waardoor referenties naar objecten niet meer werkten. Je moest daardoor eerst de treeviewitems vertalen naar “objecten” en die vergelijken met de door het systeem onthouden items die open geklapt waren.</w:t>
      </w:r>
    </w:p>
    <w:p w14:paraId="71BD1576" w14:textId="77777777" w:rsidR="000D0465" w:rsidRDefault="000D0465" w:rsidP="000D0465">
      <w:pPr>
        <w:pStyle w:val="Style1"/>
      </w:pPr>
    </w:p>
    <w:p w14:paraId="7DED4640" w14:textId="191DED21" w:rsidR="000D0465" w:rsidRDefault="000D0465" w:rsidP="000D0465">
      <w:pPr>
        <w:pStyle w:val="Style1"/>
      </w:pPr>
      <w:r>
        <w:t>Problemen</w:t>
      </w:r>
    </w:p>
    <w:p w14:paraId="2C1EC343" w14:textId="01015488" w:rsidR="00482EF2" w:rsidRDefault="00482EF2" w:rsidP="00482EF2">
      <w:r>
        <w:t>Niet te veel problemen vandaag. Mijn procesverslag loopt wat achter omdat ik de laatste twee weken er geen feedback op kon krijgen.</w:t>
      </w:r>
    </w:p>
    <w:p w14:paraId="12AD0528" w14:textId="77777777" w:rsidR="000D0465" w:rsidRDefault="000D0465" w:rsidP="000D0465">
      <w:pPr>
        <w:pStyle w:val="Style1"/>
      </w:pPr>
    </w:p>
    <w:p w14:paraId="12AB8568" w14:textId="77777777" w:rsidR="000D0465" w:rsidRDefault="000D0465" w:rsidP="000D0465">
      <w:pPr>
        <w:pStyle w:val="Style1"/>
      </w:pPr>
      <w:r>
        <w:t>Oplossingen</w:t>
      </w:r>
    </w:p>
    <w:p w14:paraId="5929B142" w14:textId="0C65CEDF" w:rsidR="000D0465" w:rsidRDefault="00FF649D" w:rsidP="00FF649D">
      <w:r>
        <w:t>Treeview klapt niet meer dicht.</w:t>
      </w:r>
    </w:p>
    <w:p w14:paraId="001838FD" w14:textId="77777777" w:rsidR="000D0465" w:rsidRPr="000D0465" w:rsidRDefault="000D0465" w:rsidP="000D0465"/>
    <w:p w14:paraId="48CAB407" w14:textId="58F61405" w:rsidR="00BA0349" w:rsidRDefault="00BA0349" w:rsidP="00BA0349"/>
    <w:p w14:paraId="71B60BDD" w14:textId="4AE9093D" w:rsidR="000D0465" w:rsidRDefault="000D0465" w:rsidP="00BA0349">
      <w:r>
        <w:br w:type="page"/>
      </w:r>
    </w:p>
    <w:p w14:paraId="25535BD1" w14:textId="1F5A996C" w:rsidR="00BA0349" w:rsidRDefault="00BA0349" w:rsidP="00BA0349">
      <w:pPr>
        <w:pStyle w:val="Heading1"/>
      </w:pPr>
      <w:bookmarkStart w:id="88" w:name="_Toc513640264"/>
      <w:r>
        <w:lastRenderedPageBreak/>
        <w:t>Week 14 (7-5-2018)</w:t>
      </w:r>
      <w:bookmarkEnd w:id="88"/>
    </w:p>
    <w:p w14:paraId="09F62590" w14:textId="77777777" w:rsidR="00BA0349" w:rsidRDefault="00BA0349" w:rsidP="00BA0349">
      <w:pPr>
        <w:rPr>
          <w:rFonts w:ascii="Cambria" w:eastAsiaTheme="minorHAnsi" w:hAnsi="Cambria" w:cstheme="minorBidi"/>
          <w:b/>
          <w:color w:val="365F91" w:themeColor="accent1" w:themeShade="BF"/>
          <w:sz w:val="24"/>
          <w:lang w:eastAsia="en-US"/>
        </w:rPr>
      </w:pPr>
    </w:p>
    <w:p w14:paraId="430BC779" w14:textId="4D40BFCA" w:rsidR="00BA0349" w:rsidRDefault="00BA0349" w:rsidP="00BA0349">
      <w:pPr>
        <w:pStyle w:val="Heading2"/>
      </w:pPr>
      <w:bookmarkStart w:id="89" w:name="_Toc513640265"/>
      <w:r>
        <w:t xml:space="preserve">Dag </w:t>
      </w:r>
      <w:r w:rsidR="000D0465">
        <w:t>64</w:t>
      </w:r>
      <w:r>
        <w:t xml:space="preserve"> (7-5)</w:t>
      </w:r>
      <w:bookmarkEnd w:id="89"/>
    </w:p>
    <w:p w14:paraId="480A8153" w14:textId="561017EE" w:rsidR="007B000E" w:rsidRDefault="007B000E" w:rsidP="007B000E"/>
    <w:p w14:paraId="4D858C48" w14:textId="0FD058BA" w:rsidR="007B000E" w:rsidRDefault="007B000E" w:rsidP="007B000E">
      <w:pPr>
        <w:pStyle w:val="Style1"/>
      </w:pPr>
      <w:r>
        <w:t>Bijzonderheden</w:t>
      </w:r>
    </w:p>
    <w:p w14:paraId="46E89A7B" w14:textId="70D26C99" w:rsidR="00604E4B" w:rsidRDefault="00604E4B" w:rsidP="00604E4B">
      <w:r>
        <w:t>Korte week wegens hemelvaart</w:t>
      </w:r>
    </w:p>
    <w:p w14:paraId="176375CF" w14:textId="77777777" w:rsidR="007B000E" w:rsidRDefault="007B000E" w:rsidP="007B000E">
      <w:pPr>
        <w:pStyle w:val="Style1"/>
      </w:pPr>
    </w:p>
    <w:p w14:paraId="5DAB3CE5" w14:textId="539D1601" w:rsidR="007B000E" w:rsidRDefault="007B000E" w:rsidP="007B000E">
      <w:pPr>
        <w:pStyle w:val="Style1"/>
      </w:pPr>
      <w:r>
        <w:t>Gesprekken</w:t>
      </w:r>
    </w:p>
    <w:p w14:paraId="4C61F7E8" w14:textId="69DADF5A" w:rsidR="00604E4B" w:rsidRDefault="00604E4B" w:rsidP="00604E4B">
      <w:r>
        <w:t xml:space="preserve">Sprint planning. Ik heb aangegeven in de review dat mijn huidige sprint een 3 krijgt i.p.v. de daarvoor gegeven 2,5. Dit vanwege ik meer tijd heb kunnen besteden aan mijn proof of concept met daarin NIEUWE TECHNIEKEN. </w:t>
      </w:r>
      <w:r w:rsidR="00A81E60">
        <w:t xml:space="preserve"> De begeleider wil nu dat dit minstens een 4 wordt, voorheen zei hij nog dat dit minstens een 3,5 moest zijn. </w:t>
      </w:r>
    </w:p>
    <w:p w14:paraId="0D4C0DF6" w14:textId="77777777" w:rsidR="007B000E" w:rsidRDefault="007B000E" w:rsidP="007B000E">
      <w:pPr>
        <w:pStyle w:val="Style1"/>
      </w:pPr>
    </w:p>
    <w:p w14:paraId="39C05801" w14:textId="5D23652F" w:rsidR="007B000E" w:rsidRDefault="007B000E" w:rsidP="007B000E">
      <w:pPr>
        <w:pStyle w:val="Style1"/>
      </w:pPr>
      <w:r>
        <w:t>Uitdagingen</w:t>
      </w:r>
    </w:p>
    <w:p w14:paraId="31ED9670" w14:textId="229BBE00" w:rsidR="00604E4B" w:rsidRDefault="00604E4B" w:rsidP="00604E4B">
      <w:r>
        <w:t>POC verder uitwerken met entity framework.</w:t>
      </w:r>
    </w:p>
    <w:p w14:paraId="22FCFCB3" w14:textId="77777777" w:rsidR="007B000E" w:rsidRDefault="007B000E" w:rsidP="007B000E">
      <w:pPr>
        <w:pStyle w:val="Style1"/>
      </w:pPr>
    </w:p>
    <w:p w14:paraId="35F055B5" w14:textId="1C4D5DF5" w:rsidR="00BA0349" w:rsidRPr="007B000E" w:rsidRDefault="007B000E" w:rsidP="00BA0349">
      <w:pPr>
        <w:rPr>
          <w:rFonts w:ascii="Cambria" w:eastAsiaTheme="minorHAnsi" w:hAnsi="Cambria" w:cstheme="minorBidi"/>
          <w:b/>
          <w:color w:val="365F91" w:themeColor="accent1" w:themeShade="BF"/>
          <w:sz w:val="24"/>
          <w:lang w:eastAsia="en-US"/>
        </w:rPr>
      </w:pPr>
      <w:r>
        <w:br w:type="page"/>
      </w:r>
    </w:p>
    <w:p w14:paraId="6014D80B" w14:textId="3D3B86F3" w:rsidR="00BA0349" w:rsidRDefault="00BA0349" w:rsidP="00BA0349">
      <w:pPr>
        <w:pStyle w:val="Heading2"/>
      </w:pPr>
      <w:bookmarkStart w:id="90" w:name="_Toc513640266"/>
      <w:r>
        <w:lastRenderedPageBreak/>
        <w:t xml:space="preserve">Dag </w:t>
      </w:r>
      <w:r w:rsidR="000D0465">
        <w:t>65</w:t>
      </w:r>
      <w:r>
        <w:t xml:space="preserve"> (</w:t>
      </w:r>
      <w:r w:rsidR="000D0465">
        <w:t>8-5</w:t>
      </w:r>
      <w:r>
        <w:t>)</w:t>
      </w:r>
      <w:bookmarkEnd w:id="90"/>
    </w:p>
    <w:p w14:paraId="6E73EE47" w14:textId="77777777" w:rsidR="007B000E" w:rsidRDefault="007B000E" w:rsidP="007B000E">
      <w:pPr>
        <w:pStyle w:val="Style1"/>
      </w:pPr>
    </w:p>
    <w:p w14:paraId="708908E9" w14:textId="3CF7B009" w:rsidR="007B000E" w:rsidRDefault="007B000E" w:rsidP="007B000E">
      <w:pPr>
        <w:pStyle w:val="Style1"/>
        <w:rPr>
          <w:b w:val="0"/>
          <w:sz w:val="22"/>
        </w:rPr>
      </w:pPr>
      <w:r>
        <w:t>Gesprekken</w:t>
      </w:r>
      <w:r>
        <w:br/>
      </w:r>
      <w:r w:rsidRPr="007B000E">
        <w:rPr>
          <w:b w:val="0"/>
          <w:sz w:val="22"/>
        </w:rPr>
        <w:t>Presentatie over de laatste puntjes. We gaan nu nog een sprint door met de huidige applicatie zodat de laatste problemen eruit zijn. Daarna stoppen we er aan te werken</w:t>
      </w:r>
    </w:p>
    <w:p w14:paraId="05291B78" w14:textId="150F880A" w:rsidR="00604E4B" w:rsidRDefault="00604E4B" w:rsidP="007B000E">
      <w:pPr>
        <w:pStyle w:val="Style1"/>
      </w:pPr>
    </w:p>
    <w:p w14:paraId="0FE29904" w14:textId="74E7AA51" w:rsidR="00604E4B" w:rsidRPr="007B000E" w:rsidRDefault="00604E4B" w:rsidP="00604E4B">
      <w:r>
        <w:t>Verder even met een collega in de pauze gepraat over entity framework en de toepassingen daarvan.</w:t>
      </w:r>
    </w:p>
    <w:p w14:paraId="5427BADE" w14:textId="77777777" w:rsidR="007B000E" w:rsidRDefault="007B000E" w:rsidP="007B000E">
      <w:pPr>
        <w:pStyle w:val="Style1"/>
      </w:pPr>
    </w:p>
    <w:p w14:paraId="1338C9F7" w14:textId="77777777" w:rsidR="007B000E" w:rsidRDefault="007B000E" w:rsidP="007B000E">
      <w:pPr>
        <w:pStyle w:val="Style1"/>
      </w:pPr>
      <w:r>
        <w:t>Uitdagingen</w:t>
      </w:r>
    </w:p>
    <w:p w14:paraId="04A8D11D" w14:textId="58F1CF6F" w:rsidR="007B000E" w:rsidRDefault="007B000E" w:rsidP="007B000E">
      <w:r>
        <w:t>Een paar problemen van de applicatie gefikst. Dit moest snel aangezien de mail waarin de problemen stonden pas in de ochtend (2 uur voor de presentatie) verstuurd was. Maar het ging redelijk vlot aangezien ik nu een stuk beter ben in fouten in de applicatie op te lossen.</w:t>
      </w:r>
    </w:p>
    <w:p w14:paraId="0F071B63" w14:textId="77777777" w:rsidR="007B000E" w:rsidRDefault="007B000E" w:rsidP="007B000E">
      <w:pPr>
        <w:pStyle w:val="Style1"/>
      </w:pPr>
    </w:p>
    <w:p w14:paraId="5B6B0AD8" w14:textId="65B443FE" w:rsidR="007B000E" w:rsidRDefault="007B000E" w:rsidP="007B000E">
      <w:pPr>
        <w:pStyle w:val="Style1"/>
      </w:pPr>
      <w:r>
        <w:t>Problemen</w:t>
      </w:r>
    </w:p>
    <w:p w14:paraId="4FA15DBC" w14:textId="18123C6F" w:rsidR="001D6D44" w:rsidRDefault="001D6D44" w:rsidP="001D6D44">
      <w:r>
        <w:t>Hele dag eigenlijk bezig geweest om entity framework te begrijpen. Hier liep ik uiteindelijk op vast, omdat ik waarschijnlijk dingen wilde op een manier die niet kon.</w:t>
      </w:r>
    </w:p>
    <w:p w14:paraId="348BDAFC" w14:textId="77777777" w:rsidR="007B000E" w:rsidRDefault="007B000E" w:rsidP="007B000E">
      <w:pPr>
        <w:pStyle w:val="Style1"/>
      </w:pPr>
    </w:p>
    <w:p w14:paraId="1AB10F4A" w14:textId="77777777" w:rsidR="00BA0349" w:rsidRDefault="00BA0349" w:rsidP="00BA0349"/>
    <w:p w14:paraId="15A455F0" w14:textId="0FFE4215" w:rsidR="00BA0349" w:rsidRDefault="00BA0349" w:rsidP="00BA0349">
      <w:pPr>
        <w:pStyle w:val="Heading2"/>
      </w:pPr>
      <w:bookmarkStart w:id="91" w:name="_Toc513640267"/>
      <w:r>
        <w:t xml:space="preserve">Dag </w:t>
      </w:r>
      <w:r w:rsidR="000D0465">
        <w:t>66</w:t>
      </w:r>
      <w:r>
        <w:t xml:space="preserve"> (</w:t>
      </w:r>
      <w:r w:rsidR="000D0465">
        <w:t>9-5</w:t>
      </w:r>
      <w:r>
        <w:t>)</w:t>
      </w:r>
      <w:bookmarkEnd w:id="91"/>
    </w:p>
    <w:p w14:paraId="73B088B2" w14:textId="77777777" w:rsidR="007B000E" w:rsidRDefault="007B000E" w:rsidP="007B000E">
      <w:pPr>
        <w:pStyle w:val="Style1"/>
      </w:pPr>
    </w:p>
    <w:p w14:paraId="56790F78" w14:textId="08ECAFA9" w:rsidR="007B000E" w:rsidRDefault="007B000E" w:rsidP="007B000E">
      <w:pPr>
        <w:pStyle w:val="Style1"/>
      </w:pPr>
      <w:r>
        <w:t>Uitdagingen</w:t>
      </w:r>
    </w:p>
    <w:p w14:paraId="7B1B95D2" w14:textId="0E9A486E" w:rsidR="004E4B94" w:rsidRDefault="004E4B94" w:rsidP="004E4B94">
      <w:r>
        <w:t>Documentatie bijhouden aangezien ik iets te veel lol had in het uitwerken van entity framework.</w:t>
      </w:r>
    </w:p>
    <w:p w14:paraId="7D5363B4" w14:textId="77777777" w:rsidR="007B000E" w:rsidRDefault="007B000E" w:rsidP="007B000E">
      <w:pPr>
        <w:pStyle w:val="Style1"/>
      </w:pPr>
    </w:p>
    <w:p w14:paraId="77636C9E" w14:textId="26490298" w:rsidR="004E4B94" w:rsidRDefault="007B000E" w:rsidP="007B000E">
      <w:pPr>
        <w:pStyle w:val="Style1"/>
      </w:pPr>
      <w:r>
        <w:t>Problemen</w:t>
      </w:r>
    </w:p>
    <w:p w14:paraId="59F54A0C" w14:textId="0CB780E0" w:rsidR="004E4B94" w:rsidRDefault="004E4B94" w:rsidP="004E4B94">
      <w:r w:rsidRPr="004E4B94">
        <w:t>Het entity framework project lag even stil om</w:t>
      </w:r>
      <w:r>
        <w:t>dat er bepaalde dingen niet werkte.</w:t>
      </w:r>
    </w:p>
    <w:p w14:paraId="76D7CA8B" w14:textId="4F82270A" w:rsidR="00A81E60" w:rsidRDefault="00A81E60" w:rsidP="004E4B94"/>
    <w:p w14:paraId="4F207DE1" w14:textId="2491BB95" w:rsidR="00A81E60" w:rsidRPr="004E4B94" w:rsidRDefault="00A81E60" w:rsidP="004E4B94">
      <w:r>
        <w:t>Meer een opbleek van de opdracht, maar ik vermoed dat het doel van de opdracht nooit helder is geweest. Het doel is: “een bruikbare applicatie neer zetten”. Het begrip “bruikbare applicatie” is helaas niet vastgesteld.</w:t>
      </w:r>
    </w:p>
    <w:p w14:paraId="3AA1EF61" w14:textId="77777777" w:rsidR="007B000E" w:rsidRPr="004E4B94" w:rsidRDefault="007B000E" w:rsidP="007B000E">
      <w:pPr>
        <w:pStyle w:val="Style1"/>
      </w:pPr>
    </w:p>
    <w:p w14:paraId="71692751" w14:textId="77777777" w:rsidR="007B000E" w:rsidRDefault="007B000E" w:rsidP="007B000E">
      <w:pPr>
        <w:pStyle w:val="Style1"/>
      </w:pPr>
      <w:r>
        <w:t>Oplossingen</w:t>
      </w:r>
    </w:p>
    <w:p w14:paraId="6A163F6A" w14:textId="66E727C8" w:rsidR="007B000E" w:rsidRDefault="004E4B94" w:rsidP="004E4B94">
      <w:r>
        <w:t>Even een oplossing gevraagd aan een collega en die heeft een snelle oplossing bedacht. Deze oplossing heb ik later weer netter gemaakt, maar het systeem werkt nu.</w:t>
      </w:r>
    </w:p>
    <w:p w14:paraId="22AE182C" w14:textId="77777777" w:rsidR="004E4B94" w:rsidRDefault="004E4B94" w:rsidP="007B000E">
      <w:pPr>
        <w:pStyle w:val="Style1"/>
      </w:pPr>
    </w:p>
    <w:p w14:paraId="728BC269" w14:textId="4FD963BA" w:rsidR="007B000E" w:rsidRDefault="007B000E" w:rsidP="007B000E">
      <w:pPr>
        <w:pStyle w:val="Style1"/>
      </w:pPr>
      <w:r>
        <w:t>Andere zaken</w:t>
      </w:r>
    </w:p>
    <w:p w14:paraId="61D3B727" w14:textId="77777777" w:rsidR="004E4B94" w:rsidRDefault="004E4B94" w:rsidP="007B000E">
      <w:pPr>
        <w:pStyle w:val="Style1"/>
      </w:pPr>
    </w:p>
    <w:p w14:paraId="661669C6" w14:textId="77777777" w:rsidR="004E4B94" w:rsidRDefault="004E4B94" w:rsidP="007B000E">
      <w:pPr>
        <w:pStyle w:val="Style1"/>
      </w:pPr>
    </w:p>
    <w:p w14:paraId="76AE2E7A" w14:textId="77777777" w:rsidR="007B000E" w:rsidRDefault="007B000E" w:rsidP="007B000E">
      <w:pPr>
        <w:rPr>
          <w:rFonts w:ascii="Cambria" w:eastAsiaTheme="minorHAnsi" w:hAnsi="Cambria" w:cstheme="minorBidi"/>
          <w:b/>
          <w:color w:val="365F91" w:themeColor="accent1" w:themeShade="BF"/>
          <w:sz w:val="24"/>
          <w:lang w:eastAsia="en-US"/>
        </w:rPr>
      </w:pPr>
      <w:r>
        <w:br w:type="page"/>
      </w:r>
    </w:p>
    <w:p w14:paraId="717BBF9A" w14:textId="06DBB9CA" w:rsidR="00405EC7" w:rsidRDefault="00405EC7" w:rsidP="00405EC7">
      <w:pPr>
        <w:pStyle w:val="Heading1"/>
      </w:pPr>
      <w:r>
        <w:lastRenderedPageBreak/>
        <w:t>Week 15 (14-5-2018)</w:t>
      </w:r>
    </w:p>
    <w:p w14:paraId="3673386D" w14:textId="7D48705B" w:rsidR="00405EC7" w:rsidRDefault="00405EC7" w:rsidP="00405EC7"/>
    <w:p w14:paraId="4F9D2DA3" w14:textId="450ED4DE" w:rsidR="00405EC7" w:rsidRDefault="00405EC7" w:rsidP="00405EC7">
      <w:pPr>
        <w:pStyle w:val="Heading2"/>
      </w:pPr>
      <w:r>
        <w:t>Dag 67 (</w:t>
      </w:r>
      <w:r w:rsidR="00B350C7">
        <w:t>14</w:t>
      </w:r>
      <w:r>
        <w:t>-5)</w:t>
      </w:r>
    </w:p>
    <w:p w14:paraId="3D7C5492" w14:textId="77777777" w:rsidR="00CD235D" w:rsidRDefault="00CD235D" w:rsidP="00CD235D">
      <w:pPr>
        <w:pStyle w:val="Style1"/>
      </w:pPr>
    </w:p>
    <w:p w14:paraId="65C54CAA" w14:textId="648C0573" w:rsidR="00CD235D" w:rsidRDefault="00CD235D" w:rsidP="00CD235D">
      <w:pPr>
        <w:pStyle w:val="Style1"/>
      </w:pPr>
      <w:r>
        <w:t>Gesprekken</w:t>
      </w:r>
    </w:p>
    <w:p w14:paraId="6AB9FA9F" w14:textId="249C724B" w:rsidR="00CD235D" w:rsidRDefault="00CD235D" w:rsidP="00AC66BA">
      <w:r>
        <w:t>Sprintplanning van de ochtend</w:t>
      </w:r>
    </w:p>
    <w:p w14:paraId="5D1AF79D" w14:textId="77777777" w:rsidR="00CD235D" w:rsidRDefault="00CD235D" w:rsidP="00CD235D">
      <w:pPr>
        <w:pStyle w:val="Style1"/>
      </w:pPr>
    </w:p>
    <w:p w14:paraId="6E9A246A" w14:textId="7BD08A89" w:rsidR="00CD235D" w:rsidRDefault="00CD235D" w:rsidP="00CD235D">
      <w:pPr>
        <w:pStyle w:val="Style1"/>
      </w:pPr>
      <w:r>
        <w:t>Uitdagingen</w:t>
      </w:r>
    </w:p>
    <w:p w14:paraId="0A5FB5BD" w14:textId="70F8FC13" w:rsidR="00CD235D" w:rsidRDefault="00CD235D" w:rsidP="00CD235D">
      <w:r w:rsidRPr="00CD235D">
        <w:t>De applicatie probeer ik nu om te bouwen op een veel betere manier. Ik krijg hier nu tijd voor en dat is enorm fijn aangezien ik nu ook collega’s bij mijn werk kan betrekken.</w:t>
      </w:r>
      <w:r>
        <w:t xml:space="preserve"> Dat </w:t>
      </w:r>
      <w:r w:rsidR="00AC66BA">
        <w:t>geprobeerd</w:t>
      </w:r>
      <w:r>
        <w:t xml:space="preserve"> ik in alle opzichte te doen en ik probeer nog steeds nette code te schrijven</w:t>
      </w:r>
    </w:p>
    <w:p w14:paraId="040EA570" w14:textId="40ED7255" w:rsidR="00AC66BA" w:rsidRDefault="00AC66BA" w:rsidP="00CD235D"/>
    <w:p w14:paraId="70480D01" w14:textId="162AE047" w:rsidR="00AC66BA" w:rsidRPr="00CD235D" w:rsidRDefault="00AC66BA" w:rsidP="00CD235D">
      <w:r>
        <w:t>Er is vandaag ook een stukje overdracht gedaan voor de MES tool. Dit ging dan vooral om de functionaliteit.</w:t>
      </w:r>
    </w:p>
    <w:p w14:paraId="145C92B3" w14:textId="77777777" w:rsidR="00CD235D" w:rsidRPr="00CD235D" w:rsidRDefault="00CD235D" w:rsidP="00CD235D"/>
    <w:p w14:paraId="2012A745" w14:textId="38299817" w:rsidR="00405EC7" w:rsidRDefault="00405EC7" w:rsidP="00405EC7">
      <w:pPr>
        <w:pStyle w:val="Heading2"/>
      </w:pPr>
      <w:r>
        <w:t>Dag 68 (</w:t>
      </w:r>
      <w:r w:rsidR="00B350C7">
        <w:t>15</w:t>
      </w:r>
      <w:r>
        <w:t>-5)</w:t>
      </w:r>
    </w:p>
    <w:p w14:paraId="32608AF4" w14:textId="77777777" w:rsidR="00CD235D" w:rsidRDefault="00CD235D" w:rsidP="00CD235D">
      <w:pPr>
        <w:pStyle w:val="Style1"/>
      </w:pPr>
    </w:p>
    <w:p w14:paraId="3CBF6E95" w14:textId="7CF35139" w:rsidR="00CD235D" w:rsidRDefault="00CD235D" w:rsidP="00CD235D">
      <w:pPr>
        <w:pStyle w:val="Style1"/>
      </w:pPr>
      <w:r>
        <w:t>Uitdagingen</w:t>
      </w:r>
    </w:p>
    <w:p w14:paraId="1D7FE51B" w14:textId="2E94B295" w:rsidR="00CD235D" w:rsidRDefault="00CD235D" w:rsidP="00AC66BA">
      <w:r>
        <w:t>Hetzelfde als gisteren</w:t>
      </w:r>
    </w:p>
    <w:p w14:paraId="17022FF6" w14:textId="77777777" w:rsidR="00CD235D" w:rsidRDefault="00CD235D" w:rsidP="00CD235D">
      <w:pPr>
        <w:pStyle w:val="Style1"/>
      </w:pPr>
    </w:p>
    <w:p w14:paraId="49F69E13" w14:textId="02E59630" w:rsidR="00CD235D" w:rsidRDefault="00CD235D" w:rsidP="00CD235D">
      <w:pPr>
        <w:pStyle w:val="Style1"/>
      </w:pPr>
      <w:r>
        <w:t>Problemen</w:t>
      </w:r>
    </w:p>
    <w:p w14:paraId="3CBF4F95" w14:textId="0AE47763" w:rsidR="00AC66BA" w:rsidRDefault="00AC66BA" w:rsidP="00AC66BA">
      <w:r>
        <w:t>De applicatie werd in een keer heel sloom en ik dacht dat dit kwam door een enorm SQL statement dat het systeem probeerde uit te voeren. Ik heb daarom hulp gevraagd aan de persoon waarvan ik dacht dat die er het meest vanaf wist. Ik heb ook een tweede persoon gevraagd. Ik heb aan twee antwoorden meer aan een en ik wilde weten in hoeverre ze overeen kwamen</w:t>
      </w:r>
      <w:r w:rsidR="005459E7">
        <w:t xml:space="preserve">. </w:t>
      </w:r>
    </w:p>
    <w:p w14:paraId="151B111A" w14:textId="77777777" w:rsidR="00CD235D" w:rsidRDefault="00CD235D" w:rsidP="00CD235D">
      <w:pPr>
        <w:pStyle w:val="Style1"/>
      </w:pPr>
    </w:p>
    <w:p w14:paraId="4A6BCFE3" w14:textId="79C4D67F" w:rsidR="00CD235D" w:rsidRDefault="00CD235D" w:rsidP="00CD235D">
      <w:pPr>
        <w:pStyle w:val="Style1"/>
      </w:pPr>
      <w:r>
        <w:t>Oplossingen</w:t>
      </w:r>
    </w:p>
    <w:p w14:paraId="0F65B58F" w14:textId="50B2DD69" w:rsidR="005459E7" w:rsidRDefault="005459E7" w:rsidP="005459E7">
      <w:r>
        <w:t>Meerdere mensen vragen na een oplossing voor je probleem als je het zelf ook niet helemaal weet. Ik wil eerst graag weten waarom iets handig is voordat ik het uitvoer.</w:t>
      </w:r>
    </w:p>
    <w:p w14:paraId="25130F35" w14:textId="77777777" w:rsidR="00CD235D" w:rsidRDefault="00CD235D" w:rsidP="00CD235D">
      <w:pPr>
        <w:pStyle w:val="Style1"/>
      </w:pPr>
    </w:p>
    <w:p w14:paraId="673B32A0" w14:textId="77777777" w:rsidR="00CD235D" w:rsidRDefault="00CD235D" w:rsidP="00CD235D">
      <w:pPr>
        <w:pStyle w:val="Style1"/>
      </w:pPr>
      <w:r>
        <w:t>Andere zaken</w:t>
      </w:r>
    </w:p>
    <w:p w14:paraId="15BEB682" w14:textId="4FE8B262" w:rsidR="00CD235D" w:rsidRDefault="00CD235D">
      <w:r>
        <w:br w:type="page"/>
      </w:r>
    </w:p>
    <w:p w14:paraId="2D10474C" w14:textId="77777777" w:rsidR="00CD235D" w:rsidRPr="00CD235D" w:rsidRDefault="00CD235D" w:rsidP="00CD235D"/>
    <w:p w14:paraId="6C9F5317" w14:textId="6512242D" w:rsidR="00405EC7" w:rsidRDefault="00405EC7" w:rsidP="00405EC7">
      <w:pPr>
        <w:pStyle w:val="Heading2"/>
      </w:pPr>
      <w:r>
        <w:t>Dag 69 (</w:t>
      </w:r>
      <w:r w:rsidR="00B350C7">
        <w:t>16</w:t>
      </w:r>
      <w:r>
        <w:t>-5)</w:t>
      </w:r>
    </w:p>
    <w:p w14:paraId="4C221A99" w14:textId="77777777" w:rsidR="00CD235D" w:rsidRDefault="00CD235D" w:rsidP="00CD235D">
      <w:pPr>
        <w:pStyle w:val="Style1"/>
      </w:pPr>
    </w:p>
    <w:p w14:paraId="53633453" w14:textId="1993D101" w:rsidR="00CD235D" w:rsidRDefault="00CD235D" w:rsidP="00CD235D">
      <w:pPr>
        <w:pStyle w:val="Style1"/>
      </w:pPr>
      <w:r>
        <w:t>Uitdagingen</w:t>
      </w:r>
    </w:p>
    <w:p w14:paraId="56C5C2CB" w14:textId="4AB9E240" w:rsidR="00CD235D" w:rsidRDefault="00CD235D" w:rsidP="00CD235D">
      <w:r>
        <w:t>Een paar kleine fouten van de originele MES tool oplossen. Dit is lastig omdat de meeste dingen niet terug te vinden zijn.</w:t>
      </w:r>
    </w:p>
    <w:p w14:paraId="1FDB3EB4" w14:textId="77777777" w:rsidR="00CD235D" w:rsidRDefault="00CD235D" w:rsidP="00CD235D">
      <w:pPr>
        <w:pStyle w:val="Style1"/>
      </w:pPr>
    </w:p>
    <w:p w14:paraId="39013E1B" w14:textId="0C2595D3" w:rsidR="00CD235D" w:rsidRDefault="00CD235D" w:rsidP="00CD235D">
      <w:pPr>
        <w:pStyle w:val="Style1"/>
      </w:pPr>
      <w:r>
        <w:t>Problemen</w:t>
      </w:r>
    </w:p>
    <w:p w14:paraId="18F17F58" w14:textId="3A58306F" w:rsidR="00CD235D" w:rsidRDefault="00CD235D" w:rsidP="00CD235D">
      <w:r>
        <w:t>Omdat de code slecht is kon ik een ding niet terug vinden omdat de Gui helemaal vanuit code is opgebouwd. Ik heb daarom even dat links te laten liggen en verder te gaan met mijn POC.</w:t>
      </w:r>
    </w:p>
    <w:p w14:paraId="7FB86CEB" w14:textId="77777777" w:rsidR="00CD235D" w:rsidRDefault="00CD235D" w:rsidP="00CD235D">
      <w:pPr>
        <w:pStyle w:val="Style1"/>
      </w:pPr>
    </w:p>
    <w:p w14:paraId="568CF0D6" w14:textId="77777777" w:rsidR="00CD235D" w:rsidRPr="00CD235D" w:rsidRDefault="00CD235D" w:rsidP="00CD235D"/>
    <w:p w14:paraId="75F49121" w14:textId="73312425" w:rsidR="00405EC7" w:rsidRDefault="00405EC7" w:rsidP="00405EC7">
      <w:pPr>
        <w:pStyle w:val="Heading2"/>
      </w:pPr>
      <w:r>
        <w:t>Dag 70 (</w:t>
      </w:r>
      <w:r w:rsidR="00B350C7">
        <w:t>17-</w:t>
      </w:r>
      <w:r>
        <w:t>5)</w:t>
      </w:r>
    </w:p>
    <w:p w14:paraId="1EA1DFBC" w14:textId="77777777" w:rsidR="00CD235D" w:rsidRDefault="00CD235D" w:rsidP="00CD235D">
      <w:pPr>
        <w:pStyle w:val="Style1"/>
      </w:pPr>
    </w:p>
    <w:p w14:paraId="4310E253" w14:textId="617C7BE9" w:rsidR="00CD235D" w:rsidRDefault="00CD235D" w:rsidP="00CD235D">
      <w:pPr>
        <w:pStyle w:val="Style1"/>
      </w:pPr>
      <w:r>
        <w:t>Uitdagingen</w:t>
      </w:r>
    </w:p>
    <w:p w14:paraId="7FAA786D" w14:textId="14D023B5" w:rsidR="00F0539C" w:rsidRDefault="00F0539C" w:rsidP="00F0539C">
      <w:r>
        <w:t>Doorgewerkt aan eigen model van het POC.</w:t>
      </w:r>
    </w:p>
    <w:p w14:paraId="50AEF36A" w14:textId="77777777" w:rsidR="00CD235D" w:rsidRPr="00CD235D" w:rsidRDefault="00CD235D" w:rsidP="00CD235D"/>
    <w:p w14:paraId="647EA00B" w14:textId="6C023A61" w:rsidR="00405EC7" w:rsidRDefault="00405EC7" w:rsidP="00405EC7">
      <w:pPr>
        <w:pStyle w:val="Heading2"/>
      </w:pPr>
      <w:r>
        <w:t>Dag 71 (</w:t>
      </w:r>
      <w:r w:rsidR="00B350C7">
        <w:t>18</w:t>
      </w:r>
      <w:r>
        <w:t>-5)</w:t>
      </w:r>
    </w:p>
    <w:p w14:paraId="2C8682B7" w14:textId="3F517A7A" w:rsidR="00CD235D" w:rsidRDefault="00CD235D" w:rsidP="00CD235D"/>
    <w:p w14:paraId="764893C8" w14:textId="06C57B00" w:rsidR="00CD235D" w:rsidRDefault="00CD235D" w:rsidP="00CD235D">
      <w:pPr>
        <w:pStyle w:val="Style1"/>
      </w:pPr>
      <w:r>
        <w:t>Bijzonderheden</w:t>
      </w:r>
    </w:p>
    <w:p w14:paraId="7ABD7102" w14:textId="4775B7B3" w:rsidR="00CD235D" w:rsidRDefault="00F0539C" w:rsidP="00F0539C">
      <w:r>
        <w:t>Geen demo gehouden vandaag aangezien er geen extra functionaliteiten zijn bij gekomen.</w:t>
      </w:r>
    </w:p>
    <w:p w14:paraId="50A555F5" w14:textId="77777777" w:rsidR="00CD235D" w:rsidRDefault="00CD235D" w:rsidP="00CD235D">
      <w:pPr>
        <w:pStyle w:val="Style1"/>
      </w:pPr>
    </w:p>
    <w:p w14:paraId="0C942670" w14:textId="399B47F5" w:rsidR="00CD235D" w:rsidRDefault="00CD235D" w:rsidP="00CD235D">
      <w:pPr>
        <w:pStyle w:val="Style1"/>
      </w:pPr>
      <w:r>
        <w:t>Uitdagingen</w:t>
      </w:r>
    </w:p>
    <w:p w14:paraId="15244BF6" w14:textId="5400AEE7" w:rsidR="00F0539C" w:rsidRDefault="00F0539C" w:rsidP="00F0539C">
      <w:r>
        <w:t>Vooral bezig geweest met het procesverslag. Veel vragen gesteld aan de docent begeleider om zo tot een beter verslag te kunnen komen.</w:t>
      </w:r>
    </w:p>
    <w:p w14:paraId="33D4658D" w14:textId="77777777" w:rsidR="00CD235D" w:rsidRPr="00CD235D" w:rsidRDefault="00CD235D" w:rsidP="00CD235D"/>
    <w:p w14:paraId="70C8DACB" w14:textId="77777777" w:rsidR="00405EC7" w:rsidRPr="00405EC7" w:rsidRDefault="00405EC7" w:rsidP="00405EC7"/>
    <w:p w14:paraId="5F0B4D31" w14:textId="77777777" w:rsidR="00405EC7" w:rsidRPr="00405EC7" w:rsidRDefault="00405EC7" w:rsidP="00405EC7"/>
    <w:p w14:paraId="5CB9521A" w14:textId="77777777" w:rsidR="007B000E" w:rsidRPr="007B000E" w:rsidRDefault="007B000E" w:rsidP="007B000E"/>
    <w:p w14:paraId="5C8199AC" w14:textId="77777777" w:rsidR="00BA0349" w:rsidRDefault="00BA0349" w:rsidP="00BA0349"/>
    <w:p w14:paraId="17E773D4" w14:textId="00FA166D" w:rsidR="00F0539C" w:rsidRDefault="00F0539C">
      <w:r>
        <w:br w:type="page"/>
      </w:r>
    </w:p>
    <w:p w14:paraId="15E9E5CD" w14:textId="2E754ADF" w:rsidR="00F0539C" w:rsidRDefault="00F0539C" w:rsidP="00F0539C">
      <w:pPr>
        <w:pStyle w:val="Heading1"/>
      </w:pPr>
      <w:r>
        <w:lastRenderedPageBreak/>
        <w:t>Week 1</w:t>
      </w:r>
      <w:r w:rsidR="002349A2">
        <w:t>6</w:t>
      </w:r>
      <w:r>
        <w:t xml:space="preserve"> (21-5-2018)</w:t>
      </w:r>
    </w:p>
    <w:p w14:paraId="153B1038" w14:textId="77777777" w:rsidR="00BA0349" w:rsidRPr="00BA0349" w:rsidRDefault="00BA0349" w:rsidP="00BA0349"/>
    <w:p w14:paraId="5099FD9F" w14:textId="7AA8FFB9" w:rsidR="00F0539C" w:rsidRDefault="00F0539C" w:rsidP="00F0539C">
      <w:pPr>
        <w:pStyle w:val="Heading2"/>
      </w:pPr>
      <w:r>
        <w:t>Dag 72 (</w:t>
      </w:r>
      <w:r w:rsidR="00090874">
        <w:t>22</w:t>
      </w:r>
      <w:r>
        <w:t>-5)</w:t>
      </w:r>
    </w:p>
    <w:p w14:paraId="1B5822C9" w14:textId="77777777" w:rsidR="00D07907" w:rsidRDefault="00D07907" w:rsidP="00D07907">
      <w:pPr>
        <w:pStyle w:val="Style1"/>
      </w:pPr>
    </w:p>
    <w:p w14:paraId="1F3B4A52" w14:textId="5FA8C3C2" w:rsidR="00D07907" w:rsidRDefault="00D07907" w:rsidP="00D07907">
      <w:pPr>
        <w:pStyle w:val="Style1"/>
      </w:pPr>
      <w:r>
        <w:t>Uitdagingen</w:t>
      </w:r>
    </w:p>
    <w:p w14:paraId="686ADCB7" w14:textId="7643043C" w:rsidR="002929BA" w:rsidRDefault="002929BA" w:rsidP="002929BA">
      <w:r>
        <w:t>Vooral veel punten van de MES engineers af proberen te werken. Sommigen gingen vlot en andere die duurde wat langer. Ik heb zelfs problemen van een week terug kunnen fixen omdat ik naar andere oorzaken aan het kijken was.</w:t>
      </w:r>
    </w:p>
    <w:p w14:paraId="6AA4D030" w14:textId="3EA38ECF" w:rsidR="00BA0349" w:rsidRDefault="00BA0349" w:rsidP="00BA0349"/>
    <w:p w14:paraId="5CC07928" w14:textId="30451DCD" w:rsidR="00F0539C" w:rsidRDefault="00F0539C" w:rsidP="00F0539C">
      <w:pPr>
        <w:pStyle w:val="Heading2"/>
      </w:pPr>
      <w:r>
        <w:t>Dag 73 (</w:t>
      </w:r>
      <w:r w:rsidR="00090874">
        <w:t>23</w:t>
      </w:r>
      <w:r>
        <w:t>-5)</w:t>
      </w:r>
    </w:p>
    <w:p w14:paraId="67028C81" w14:textId="77777777" w:rsidR="00D07907" w:rsidRDefault="00D07907" w:rsidP="00D07907">
      <w:pPr>
        <w:pStyle w:val="Style1"/>
      </w:pPr>
    </w:p>
    <w:p w14:paraId="67D5260D" w14:textId="5D52D5D8" w:rsidR="00D07907" w:rsidRDefault="00D07907" w:rsidP="00D07907">
      <w:pPr>
        <w:pStyle w:val="Style1"/>
      </w:pPr>
      <w:r>
        <w:t>Uitdagingen</w:t>
      </w:r>
    </w:p>
    <w:p w14:paraId="4DE2A0A6" w14:textId="3FE13423" w:rsidR="00D07907" w:rsidRDefault="00D07907" w:rsidP="00D07907">
      <w:r>
        <w:t>Procesverslag aanpassen aan de hand van het commentaar. Ik heb om dit goed te kunnen doen veel contact moeten opnemen met de docent-begeleider om er voor te zorgen dat ik er niet te veel een dwaal verhaal van zou maken.</w:t>
      </w:r>
    </w:p>
    <w:p w14:paraId="77219DDB" w14:textId="77777777" w:rsidR="00D07907" w:rsidRDefault="00D07907" w:rsidP="00D07907">
      <w:pPr>
        <w:pStyle w:val="Style1"/>
      </w:pPr>
    </w:p>
    <w:p w14:paraId="5FB1D24B" w14:textId="050C5B2D" w:rsidR="00D07907" w:rsidRDefault="00D07907" w:rsidP="00D07907">
      <w:pPr>
        <w:pStyle w:val="Style1"/>
      </w:pPr>
      <w:r>
        <w:t>Problemen</w:t>
      </w:r>
    </w:p>
    <w:p w14:paraId="4C6892A5" w14:textId="14175F1E" w:rsidR="00D07907" w:rsidRPr="00D07907" w:rsidRDefault="002929BA" w:rsidP="00D07907">
      <w:r>
        <w:t>Het was vooral lastig om vandaag aan mijn eigen werkt te houden wanneer ik eigenlijk er voor wilde zorgen dat mijn procesverslag wat vooruitgang boekte.</w:t>
      </w:r>
    </w:p>
    <w:p w14:paraId="23AA7112" w14:textId="5EF4E785" w:rsidR="00F0539C" w:rsidRDefault="00F0539C" w:rsidP="00BA0349"/>
    <w:p w14:paraId="0A884B4F" w14:textId="7B4553A0" w:rsidR="00F0539C" w:rsidRDefault="00F0539C" w:rsidP="00F0539C">
      <w:pPr>
        <w:pStyle w:val="Heading2"/>
      </w:pPr>
      <w:r>
        <w:t>Dag 74 (</w:t>
      </w:r>
      <w:r w:rsidR="00090874">
        <w:t>24</w:t>
      </w:r>
      <w:r>
        <w:t>-5)</w:t>
      </w:r>
    </w:p>
    <w:p w14:paraId="273CAAE8" w14:textId="77777777" w:rsidR="00090874" w:rsidRDefault="00090874" w:rsidP="00090874">
      <w:pPr>
        <w:pStyle w:val="Style1"/>
      </w:pPr>
    </w:p>
    <w:p w14:paraId="5D755DDF" w14:textId="068FFED6" w:rsidR="00090874" w:rsidRDefault="00090874" w:rsidP="00090874">
      <w:pPr>
        <w:pStyle w:val="Style1"/>
      </w:pPr>
      <w:r>
        <w:t>Uitdagingen</w:t>
      </w:r>
    </w:p>
    <w:p w14:paraId="5D30067F" w14:textId="1FAEB8BE" w:rsidR="00C549C5" w:rsidRDefault="00C549C5" w:rsidP="00C549C5">
      <w:r>
        <w:t xml:space="preserve">Het testplan updaten aangezien er veel werk was verricht sinds de </w:t>
      </w:r>
      <w:r w:rsidR="004F3837">
        <w:t>laatste</w:t>
      </w:r>
      <w:r>
        <w:t xml:space="preserve"> keer. Uit het testplan is gebleken dat er minder fouten zitten in de applicatie. Er zitten er nog wel een paar in maar deze zouden er redelijk gemakkelijk uit te halen moeten zijn.</w:t>
      </w:r>
    </w:p>
    <w:p w14:paraId="27D0A7E2" w14:textId="0AC53E14" w:rsidR="00C549C5" w:rsidRDefault="00C549C5" w:rsidP="00C549C5"/>
    <w:p w14:paraId="4BEB48DA" w14:textId="5077CD16" w:rsidR="00C549C5" w:rsidRDefault="00C549C5" w:rsidP="00C549C5">
      <w:r>
        <w:t>Verder heb ik weer het POC uitgebreid met een stukje functionaliteit. Het ging hier vooral om het aantonen van het toevoegen van een bin aan een subro</w:t>
      </w:r>
      <w:bookmarkStart w:id="92" w:name="_GoBack"/>
      <w:bookmarkEnd w:id="92"/>
      <w:r>
        <w:t>ute in het systeem.</w:t>
      </w:r>
    </w:p>
    <w:p w14:paraId="66936A90" w14:textId="77777777" w:rsidR="00090874" w:rsidRPr="00090874" w:rsidRDefault="00090874" w:rsidP="00090874"/>
    <w:p w14:paraId="7E4A445A" w14:textId="1462EE9E" w:rsidR="00F0539C" w:rsidRDefault="00BC5E34" w:rsidP="00BA0349">
      <w:r>
        <w:br w:type="page"/>
      </w:r>
    </w:p>
    <w:p w14:paraId="5257E415" w14:textId="35E50955" w:rsidR="00F0539C" w:rsidRDefault="00F0539C" w:rsidP="00F0539C">
      <w:pPr>
        <w:pStyle w:val="Heading2"/>
      </w:pPr>
      <w:r>
        <w:lastRenderedPageBreak/>
        <w:t>Dag 75 (</w:t>
      </w:r>
      <w:r w:rsidR="00090874">
        <w:t>25</w:t>
      </w:r>
      <w:r>
        <w:t>-5)</w:t>
      </w:r>
    </w:p>
    <w:p w14:paraId="717C8DC6" w14:textId="10D5DCE9" w:rsidR="00F0539C" w:rsidRDefault="00F0539C" w:rsidP="00BA0349"/>
    <w:p w14:paraId="7E85349F" w14:textId="77777777" w:rsidR="00090874" w:rsidRDefault="00090874" w:rsidP="00090874">
      <w:pPr>
        <w:pStyle w:val="Style1"/>
      </w:pPr>
      <w:r>
        <w:t>Bijzonderheden</w:t>
      </w:r>
    </w:p>
    <w:p w14:paraId="5740B4E4" w14:textId="77777777" w:rsidR="00090874" w:rsidRDefault="00090874" w:rsidP="00090874">
      <w:pPr>
        <w:pStyle w:val="Style1"/>
      </w:pPr>
    </w:p>
    <w:p w14:paraId="686875DA" w14:textId="3268EF14" w:rsidR="00090874" w:rsidRDefault="00090874" w:rsidP="00090874">
      <w:pPr>
        <w:pStyle w:val="Style1"/>
      </w:pPr>
      <w:r>
        <w:t>Gesprekken</w:t>
      </w:r>
    </w:p>
    <w:p w14:paraId="7EA89745" w14:textId="5CF9F708" w:rsidR="00BC5E34" w:rsidRDefault="00BC5E34" w:rsidP="00BC5E34">
      <w:r>
        <w:t>Ik heb een overleg aangevraagd met de MES engineers om mijn laatste aanpassingen te laten zien. Er kwamen uit dit gesprek nog zeer veel punten naar voren die opgepakt of veranderd zouden moeten worden.</w:t>
      </w:r>
    </w:p>
    <w:p w14:paraId="7C86DA67" w14:textId="5C7592DC" w:rsidR="00B601D8" w:rsidRDefault="00B601D8" w:rsidP="00BC5E34"/>
    <w:p w14:paraId="258FDC10" w14:textId="5FADBA05" w:rsidR="00B601D8" w:rsidRDefault="00B601D8" w:rsidP="00BC5E34">
      <w:r>
        <w:t>Ik heb uitdrukkelijk aan gegeven dat deze punten niet meer opgepakt zouden gaan worden. Anders zou het project weer doorgaan zonder dat er vee</w:t>
      </w:r>
      <w:r w:rsidR="002D724B">
        <w:t xml:space="preserve"> goed werd</w:t>
      </w:r>
      <w:r>
        <w:t xml:space="preserve"> aangepast</w:t>
      </w:r>
      <w:r w:rsidR="002D724B">
        <w:t>.  Aangezien mensen constant iets anders. willen.</w:t>
      </w:r>
    </w:p>
    <w:p w14:paraId="0A7E2309" w14:textId="77777777" w:rsidR="00090874" w:rsidRDefault="00090874" w:rsidP="00090874">
      <w:pPr>
        <w:pStyle w:val="Style1"/>
      </w:pPr>
    </w:p>
    <w:p w14:paraId="2412C6E5" w14:textId="26C62F1B" w:rsidR="00090874" w:rsidRDefault="00090874" w:rsidP="00090874">
      <w:pPr>
        <w:pStyle w:val="Style1"/>
      </w:pPr>
      <w:r>
        <w:t>Uitdagingen</w:t>
      </w:r>
    </w:p>
    <w:p w14:paraId="1C09D7C2" w14:textId="7A2FFD2E" w:rsidR="002D724B" w:rsidRDefault="002D724B" w:rsidP="002D724B">
      <w:r>
        <w:t>Het is vooral een uitdaging op de laatste fouten op te lossen. Sommige fouten zijn in het huidige systeem nauwelijks op te lossen aangezien bijna niemand weet hoe het systeem werkt. Omdat ik het ook net weet, aangezien ik er naar vroeg, worden deze fouten niet meer opgelost.</w:t>
      </w:r>
    </w:p>
    <w:p w14:paraId="086A6EED" w14:textId="77777777" w:rsidR="00090874" w:rsidRDefault="00090874" w:rsidP="00090874">
      <w:pPr>
        <w:pStyle w:val="Style1"/>
      </w:pPr>
    </w:p>
    <w:p w14:paraId="762E2BFF" w14:textId="50891DAD" w:rsidR="00090874" w:rsidRDefault="00090874" w:rsidP="00090874">
      <w:pPr>
        <w:pStyle w:val="Style1"/>
      </w:pPr>
      <w:r>
        <w:t>Oplossingen</w:t>
      </w:r>
    </w:p>
    <w:p w14:paraId="37445216" w14:textId="3ABAEEE6" w:rsidR="005F55AB" w:rsidRDefault="005F55AB" w:rsidP="005F55AB">
      <w:r>
        <w:t>Om ervoor te zorgen dat het project van de huidige configuratie tool niet constant meegesleept werd hebben we besloten er een eind aan te maken. De meeste tijd kan daarom gestoken worden ion een goede basis te leggen voor de volgende programmeur.</w:t>
      </w:r>
    </w:p>
    <w:p w14:paraId="7788A3F8" w14:textId="77777777" w:rsidR="00F0539C" w:rsidRPr="00BA0349" w:rsidRDefault="00F0539C" w:rsidP="00BA0349"/>
    <w:p w14:paraId="3CFE41A2" w14:textId="3BC54420" w:rsidR="002349A2" w:rsidRDefault="002349A2">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5C557950" w14:textId="04F8A54B" w:rsidR="002349A2" w:rsidRDefault="002349A2" w:rsidP="002349A2">
      <w:pPr>
        <w:pStyle w:val="Heading1"/>
      </w:pPr>
      <w:r>
        <w:lastRenderedPageBreak/>
        <w:t>Week 17 (28-5-2018)</w:t>
      </w:r>
    </w:p>
    <w:p w14:paraId="19D35AF7" w14:textId="152080E6" w:rsidR="00BA0349" w:rsidRDefault="00BA0349" w:rsidP="003A0D32">
      <w:pPr>
        <w:rPr>
          <w:rFonts w:ascii="Cambria" w:eastAsiaTheme="minorHAnsi" w:hAnsi="Cambria" w:cstheme="minorBidi"/>
          <w:b/>
          <w:color w:val="365F91" w:themeColor="accent1" w:themeShade="BF"/>
          <w:sz w:val="24"/>
          <w:lang w:eastAsia="en-US"/>
        </w:rPr>
      </w:pPr>
    </w:p>
    <w:p w14:paraId="11AB172A" w14:textId="6A78313E" w:rsidR="002349A2" w:rsidRDefault="002349A2" w:rsidP="002349A2">
      <w:pPr>
        <w:pStyle w:val="Heading2"/>
      </w:pPr>
      <w:r>
        <w:t>Dag 76 (28-5)</w:t>
      </w:r>
    </w:p>
    <w:p w14:paraId="37A77A07" w14:textId="77777777" w:rsidR="00B831B6" w:rsidRDefault="00B831B6" w:rsidP="00B831B6">
      <w:pPr>
        <w:pStyle w:val="Style1"/>
      </w:pPr>
    </w:p>
    <w:p w14:paraId="2F01396F" w14:textId="6D548EE9" w:rsidR="00B831B6" w:rsidRDefault="00B831B6" w:rsidP="00B831B6">
      <w:pPr>
        <w:pStyle w:val="Style1"/>
      </w:pPr>
      <w:r>
        <w:t>Uitdagingen</w:t>
      </w:r>
    </w:p>
    <w:p w14:paraId="5FFB82F1" w14:textId="03A91B79" w:rsidR="0003248C" w:rsidRDefault="0003248C" w:rsidP="0003248C">
      <w:r>
        <w:t xml:space="preserve">Een uitdaging voor vandaag was om een kleine functionaliteit werkende te krijgen. Daarvoor moest er contact gemaakt worden met de database en een statement in entity framwework uitgevoerd worden. </w:t>
      </w:r>
    </w:p>
    <w:p w14:paraId="5D051776" w14:textId="77777777" w:rsidR="00B831B6" w:rsidRDefault="00B831B6" w:rsidP="00B831B6">
      <w:pPr>
        <w:pStyle w:val="Style1"/>
      </w:pPr>
    </w:p>
    <w:p w14:paraId="2761F64A" w14:textId="098FABEE" w:rsidR="00B831B6" w:rsidRDefault="00B831B6" w:rsidP="00B831B6">
      <w:pPr>
        <w:pStyle w:val="Style1"/>
      </w:pPr>
      <w:r>
        <w:t>Problemen</w:t>
      </w:r>
    </w:p>
    <w:p w14:paraId="67C37B10" w14:textId="6228B609" w:rsidR="0003248C" w:rsidRDefault="0003248C" w:rsidP="00880674">
      <w:r>
        <w:t xml:space="preserve">Er ontstond een probleem dat de singleton waar ik alle objecten in op sla extra objecten </w:t>
      </w:r>
      <w:r w:rsidR="00880674">
        <w:t>toevoegt</w:t>
      </w:r>
      <w:r>
        <w:t xml:space="preserve"> door een fout in het systeem.</w:t>
      </w:r>
      <w:r w:rsidR="00880674">
        <w:t xml:space="preserve"> Bij deze singleton kwamen extra objecten te tsaan die er niet in hoorde. Ik heb het probleem proberen te debuggen stukje voor stukje. Ik weet waar het probleem zichzelf door voor deed maar ik kwam niet bij een antwoord omdat er geen code was om de objecten in toe te voegen, maar toch werden ze toegevoegd.</w:t>
      </w:r>
    </w:p>
    <w:p w14:paraId="7432485A" w14:textId="77777777" w:rsidR="00B831B6" w:rsidRDefault="00B831B6" w:rsidP="00B831B6">
      <w:pPr>
        <w:pStyle w:val="Style1"/>
      </w:pPr>
    </w:p>
    <w:p w14:paraId="480E8BDF" w14:textId="77777777" w:rsidR="00B831B6" w:rsidRDefault="00B831B6" w:rsidP="00B831B6">
      <w:pPr>
        <w:pStyle w:val="Style1"/>
      </w:pPr>
      <w:r>
        <w:t>Oplossingen</w:t>
      </w:r>
    </w:p>
    <w:p w14:paraId="0901277B" w14:textId="7D283E21" w:rsidR="00B831B6" w:rsidRPr="00B831B6" w:rsidRDefault="006025F6" w:rsidP="006025F6">
      <w:r>
        <w:rPr>
          <w:rFonts w:eastAsiaTheme="minorHAnsi"/>
          <w:lang w:eastAsia="en-US"/>
        </w:rPr>
        <w:t>Ik heb even een snelle fix bedacht. Hierdoor werkt het systeem prima en is zelf snel. Het probleem is alleen dat er waarschijnlijk een veel makkelijkere oplossing is en de code is nogal moeilijk leesbaar.</w:t>
      </w:r>
    </w:p>
    <w:p w14:paraId="0080410D" w14:textId="534C4538" w:rsidR="002349A2" w:rsidRDefault="002349A2" w:rsidP="002349A2"/>
    <w:p w14:paraId="4DCC2D6E" w14:textId="0191EA43" w:rsidR="002349A2" w:rsidRDefault="002349A2" w:rsidP="002349A2">
      <w:pPr>
        <w:pStyle w:val="Heading2"/>
      </w:pPr>
      <w:r>
        <w:t>Dag 77 (29-5)</w:t>
      </w:r>
    </w:p>
    <w:p w14:paraId="18B9A30E" w14:textId="77777777" w:rsidR="00B831B6" w:rsidRDefault="00B831B6" w:rsidP="00B831B6">
      <w:pPr>
        <w:pStyle w:val="Style1"/>
      </w:pPr>
    </w:p>
    <w:p w14:paraId="24B11852" w14:textId="1962CDE4" w:rsidR="00B831B6" w:rsidRDefault="00B831B6" w:rsidP="00B831B6">
      <w:pPr>
        <w:pStyle w:val="Style1"/>
      </w:pPr>
      <w:r>
        <w:t>Uitdagingen</w:t>
      </w:r>
    </w:p>
    <w:p w14:paraId="02863F50" w14:textId="2DEF9818" w:rsidR="00A9220E" w:rsidRDefault="00DC0198" w:rsidP="00A9220E">
      <w:r>
        <w:t xml:space="preserve">Het was vandaag vooral een uitdaging om alle objecten in mijn applicatie maar een keer op te halen. Voor de rest </w:t>
      </w:r>
      <w:r w:rsidR="004F3837">
        <w:t>zijn</w:t>
      </w:r>
      <w:r>
        <w:t xml:space="preserve"> er een paar bugs </w:t>
      </w:r>
      <w:r w:rsidR="004F3837">
        <w:t>gefikst</w:t>
      </w:r>
      <w:r>
        <w:t>. De problemen kwamen al een paar keer eerder voor. Deze problemen zijn aan de hand van een paar checks gemakkelijk op te lossen waardoor ik weer verder kon. Verder heb ik een methode gevonden om alles in dezelfde database context op te halen</w:t>
      </w:r>
      <w:r w:rsidR="00A9220E">
        <w:t>. Deze methode heb ik laten controleren door een collega die veel met entity framework werkt om te controleren of mijn methode valide is.</w:t>
      </w:r>
    </w:p>
    <w:p w14:paraId="19AD9595" w14:textId="77777777" w:rsidR="00B831B6" w:rsidRDefault="00B831B6" w:rsidP="00B831B6">
      <w:pPr>
        <w:pStyle w:val="Style1"/>
      </w:pPr>
    </w:p>
    <w:p w14:paraId="33503079" w14:textId="5DB3C829" w:rsidR="00B831B6" w:rsidRDefault="00B831B6" w:rsidP="00B831B6">
      <w:pPr>
        <w:pStyle w:val="Style1"/>
      </w:pPr>
      <w:r>
        <w:t>Oplossingen</w:t>
      </w:r>
    </w:p>
    <w:p w14:paraId="5512A888" w14:textId="40B1C715" w:rsidR="00A9220E" w:rsidRDefault="00A9220E" w:rsidP="00A9220E">
      <w:r>
        <w:t>Nieuwe toepassing entity framework ontdekt.</w:t>
      </w:r>
    </w:p>
    <w:p w14:paraId="65C03E57" w14:textId="04444F42" w:rsidR="002349A2" w:rsidRPr="00CE0611" w:rsidRDefault="00CE0611" w:rsidP="002349A2">
      <w:pPr>
        <w:rPr>
          <w:rFonts w:eastAsiaTheme="minorHAnsi" w:cstheme="minorBidi"/>
          <w:b/>
          <w:sz w:val="24"/>
          <w:lang w:eastAsia="en-US"/>
        </w:rPr>
      </w:pPr>
      <w:r>
        <w:rPr>
          <w:rFonts w:eastAsiaTheme="minorHAnsi" w:cstheme="minorBidi"/>
          <w:b/>
          <w:sz w:val="24"/>
          <w:lang w:eastAsia="en-US"/>
        </w:rPr>
        <w:br w:type="page"/>
      </w:r>
    </w:p>
    <w:p w14:paraId="375E9CB8" w14:textId="62AED1AD" w:rsidR="002349A2" w:rsidRDefault="002349A2" w:rsidP="002349A2">
      <w:pPr>
        <w:pStyle w:val="Heading2"/>
      </w:pPr>
      <w:r>
        <w:lastRenderedPageBreak/>
        <w:t>Dag 78 (30-5)</w:t>
      </w:r>
    </w:p>
    <w:p w14:paraId="4A34ED11" w14:textId="77777777" w:rsidR="00B831B6" w:rsidRDefault="00B831B6" w:rsidP="00B831B6">
      <w:pPr>
        <w:pStyle w:val="Style1"/>
      </w:pPr>
    </w:p>
    <w:p w14:paraId="6B77818F" w14:textId="3CE66CC2" w:rsidR="00B831B6" w:rsidRDefault="00B831B6" w:rsidP="00B831B6">
      <w:pPr>
        <w:pStyle w:val="Style1"/>
      </w:pPr>
      <w:r>
        <w:t>Uitdagingen</w:t>
      </w:r>
    </w:p>
    <w:p w14:paraId="36B456AD" w14:textId="15AF232F" w:rsidR="00B831B6" w:rsidRPr="00B831B6" w:rsidRDefault="00A96AE2" w:rsidP="00A96AE2">
      <w:r>
        <w:t>Verder werken nieuwe functies configuratie tool 2.0</w:t>
      </w:r>
    </w:p>
    <w:p w14:paraId="338CB092" w14:textId="43AF03DA" w:rsidR="002349A2" w:rsidRDefault="002349A2" w:rsidP="002349A2"/>
    <w:p w14:paraId="54A223AC" w14:textId="2F9D6C87" w:rsidR="002349A2" w:rsidRDefault="002349A2" w:rsidP="002349A2">
      <w:pPr>
        <w:pStyle w:val="Heading2"/>
      </w:pPr>
      <w:r>
        <w:t>Dag 79 (31-5)</w:t>
      </w:r>
    </w:p>
    <w:p w14:paraId="0BB65EE5" w14:textId="77777777" w:rsidR="00B831B6" w:rsidRDefault="00B831B6" w:rsidP="00B831B6">
      <w:pPr>
        <w:pStyle w:val="Style1"/>
      </w:pPr>
    </w:p>
    <w:p w14:paraId="6E63415E" w14:textId="1BDCF5B1" w:rsidR="00B831B6" w:rsidRDefault="00B831B6" w:rsidP="00B831B6">
      <w:pPr>
        <w:pStyle w:val="Style1"/>
      </w:pPr>
      <w:r>
        <w:t>Uitdagingen</w:t>
      </w:r>
    </w:p>
    <w:p w14:paraId="06CA52C2" w14:textId="4A6EF72C" w:rsidR="00A96AE2" w:rsidRDefault="00A96AE2" w:rsidP="00A96AE2">
      <w:r>
        <w:t>Verder werken aan het automatisch invoeren van parameters aan objecten en een kleine validatie.</w:t>
      </w:r>
    </w:p>
    <w:p w14:paraId="70CFAC9B" w14:textId="77777777" w:rsidR="00B831B6" w:rsidRDefault="00B831B6" w:rsidP="00B831B6">
      <w:pPr>
        <w:pStyle w:val="Style1"/>
      </w:pPr>
    </w:p>
    <w:p w14:paraId="6A1DA114" w14:textId="4BA1553E" w:rsidR="00B831B6" w:rsidRDefault="00B831B6" w:rsidP="00B831B6">
      <w:pPr>
        <w:pStyle w:val="Style1"/>
      </w:pPr>
      <w:r>
        <w:t>Problemen</w:t>
      </w:r>
    </w:p>
    <w:p w14:paraId="07500331" w14:textId="601A9CE7" w:rsidR="00CE0611" w:rsidRPr="00CE0611" w:rsidRDefault="00CE0611" w:rsidP="00B831B6">
      <w:pPr>
        <w:pStyle w:val="Style1"/>
        <w:rPr>
          <w:b w:val="0"/>
        </w:rPr>
      </w:pPr>
      <w:r w:rsidRPr="00CE0611">
        <w:rPr>
          <w:b w:val="0"/>
        </w:rPr>
        <w:t xml:space="preserve">Ik ben er op het eind van de dag achter gekomen dat de applicatie moet werken op een nieuwe database versie. Ik kon het probleem vandaag ook niet meer oplossen, maar zo snel ik kon zien kost het best een hoop tijd (1 week) om de applicatie weer te laten werken en die tijd heb ik niet. </w:t>
      </w:r>
    </w:p>
    <w:p w14:paraId="4F9281FF" w14:textId="77777777" w:rsidR="00B831B6" w:rsidRPr="00B831B6" w:rsidRDefault="00B831B6" w:rsidP="00B831B6"/>
    <w:p w14:paraId="2C33A733" w14:textId="6B3F56A6" w:rsidR="002349A2" w:rsidRDefault="002349A2" w:rsidP="002349A2"/>
    <w:p w14:paraId="337BAB1A" w14:textId="1B262014" w:rsidR="002349A2" w:rsidRDefault="002349A2" w:rsidP="002349A2">
      <w:pPr>
        <w:pStyle w:val="Heading2"/>
      </w:pPr>
      <w:r>
        <w:t>Dag 80 (1-6)</w:t>
      </w:r>
    </w:p>
    <w:p w14:paraId="2A50A183" w14:textId="77777777" w:rsidR="00B831B6" w:rsidRDefault="00B831B6" w:rsidP="00B831B6">
      <w:pPr>
        <w:pStyle w:val="Style1"/>
      </w:pPr>
    </w:p>
    <w:p w14:paraId="7250F714" w14:textId="496F268A" w:rsidR="00B831B6" w:rsidRDefault="00B831B6" w:rsidP="00B831B6">
      <w:pPr>
        <w:pStyle w:val="Style1"/>
      </w:pPr>
      <w:r>
        <w:t>Gesprekken</w:t>
      </w:r>
    </w:p>
    <w:p w14:paraId="48266781" w14:textId="39545178" w:rsidR="00944BB8" w:rsidRDefault="00944BB8" w:rsidP="00944BB8">
      <w:r>
        <w:t>Een ontwikkeling vergadering bijgewoond. Meer voor ervaring dan iets voor de opdracht.</w:t>
      </w:r>
    </w:p>
    <w:p w14:paraId="2723A7F6" w14:textId="77777777" w:rsidR="00B831B6" w:rsidRDefault="00B831B6" w:rsidP="00B831B6">
      <w:pPr>
        <w:pStyle w:val="Style1"/>
      </w:pPr>
    </w:p>
    <w:p w14:paraId="1DEF5F36" w14:textId="118B54E3" w:rsidR="00B831B6" w:rsidRDefault="00B831B6" w:rsidP="00B831B6">
      <w:pPr>
        <w:pStyle w:val="Style1"/>
      </w:pPr>
      <w:r>
        <w:t>Uitdagingen</w:t>
      </w:r>
    </w:p>
    <w:p w14:paraId="29444D10" w14:textId="4FCEBE80" w:rsidR="00A96AE2" w:rsidRPr="00A96AE2" w:rsidRDefault="00A96AE2" w:rsidP="00B831B6">
      <w:pPr>
        <w:pStyle w:val="Style1"/>
        <w:rPr>
          <w:b w:val="0"/>
        </w:rPr>
      </w:pPr>
      <w:r w:rsidRPr="00A96AE2">
        <w:rPr>
          <w:b w:val="0"/>
        </w:rPr>
        <w:t>Het proberen op te lossen van de database problemen.</w:t>
      </w:r>
      <w:r>
        <w:rPr>
          <w:b w:val="0"/>
        </w:rPr>
        <w:t xml:space="preserve"> Dit kan het beste gedaan worden door het vergelijken van de database veranderingen en ze daarna aan te passen in de applicatie. Het probleem hierbij is dat de oude configuratietool </w:t>
      </w:r>
      <w:r w:rsidR="00944BB8">
        <w:rPr>
          <w:b w:val="0"/>
        </w:rPr>
        <w:t>letterlijke SQL statements gebruikt in de code. Oftewel dit is een heel gezoek.</w:t>
      </w:r>
    </w:p>
    <w:p w14:paraId="0324621A" w14:textId="77777777" w:rsidR="00B831B6" w:rsidRDefault="00B831B6" w:rsidP="00B831B6">
      <w:pPr>
        <w:pStyle w:val="Style1"/>
      </w:pPr>
    </w:p>
    <w:p w14:paraId="25D43DDD" w14:textId="77777777" w:rsidR="00B831B6" w:rsidRDefault="00B831B6" w:rsidP="00B831B6">
      <w:pPr>
        <w:pStyle w:val="Style1"/>
      </w:pPr>
      <w:r>
        <w:t>Problemen</w:t>
      </w:r>
    </w:p>
    <w:p w14:paraId="5A560687" w14:textId="77777777" w:rsidR="00B831B6" w:rsidRDefault="00B831B6" w:rsidP="00B831B6">
      <w:pPr>
        <w:pStyle w:val="Style1"/>
      </w:pPr>
    </w:p>
    <w:p w14:paraId="31453F36" w14:textId="77777777" w:rsidR="00B831B6" w:rsidRDefault="00B831B6" w:rsidP="00B831B6">
      <w:pPr>
        <w:pStyle w:val="Style1"/>
      </w:pPr>
      <w:r>
        <w:t>Oplossingen</w:t>
      </w:r>
    </w:p>
    <w:p w14:paraId="4896D01C" w14:textId="77777777" w:rsidR="00B831B6" w:rsidRDefault="00B831B6" w:rsidP="00B831B6">
      <w:pPr>
        <w:pStyle w:val="Style1"/>
      </w:pPr>
    </w:p>
    <w:p w14:paraId="5CBAA5AD" w14:textId="77777777" w:rsidR="00B831B6" w:rsidRDefault="00B831B6" w:rsidP="00B831B6">
      <w:pPr>
        <w:pStyle w:val="Style1"/>
      </w:pPr>
      <w:r>
        <w:t>Andere zaken</w:t>
      </w:r>
    </w:p>
    <w:p w14:paraId="1AFDB23A" w14:textId="1519F88D" w:rsidR="00944BB8" w:rsidRDefault="00944BB8">
      <w:pPr>
        <w:rPr>
          <w:rFonts w:ascii="Cambria" w:eastAsiaTheme="minorHAnsi" w:hAnsi="Cambria" w:cstheme="minorBidi"/>
          <w:b/>
          <w:color w:val="365F91" w:themeColor="accent1" w:themeShade="BF"/>
          <w:sz w:val="24"/>
          <w:lang w:eastAsia="en-US"/>
        </w:rPr>
      </w:pPr>
      <w:r>
        <w:rPr>
          <w:rFonts w:ascii="Cambria" w:eastAsiaTheme="minorHAnsi" w:hAnsi="Cambria" w:cstheme="minorBidi"/>
          <w:b/>
          <w:color w:val="365F91" w:themeColor="accent1" w:themeShade="BF"/>
          <w:sz w:val="24"/>
          <w:lang w:eastAsia="en-US"/>
        </w:rPr>
        <w:br w:type="page"/>
      </w:r>
    </w:p>
    <w:p w14:paraId="428A9382" w14:textId="42418894" w:rsidR="00944BB8" w:rsidRDefault="00944BB8" w:rsidP="00944BB8">
      <w:pPr>
        <w:pStyle w:val="Heading1"/>
      </w:pPr>
      <w:r>
        <w:lastRenderedPageBreak/>
        <w:t>Week 1</w:t>
      </w:r>
      <w:r>
        <w:t>8</w:t>
      </w:r>
      <w:r>
        <w:t xml:space="preserve"> (</w:t>
      </w:r>
      <w:r>
        <w:t>4</w:t>
      </w:r>
      <w:r>
        <w:t>-</w:t>
      </w:r>
      <w:r>
        <w:t>6</w:t>
      </w:r>
      <w:r>
        <w:t>-2018)</w:t>
      </w:r>
    </w:p>
    <w:p w14:paraId="2060F458" w14:textId="0B3602CA" w:rsidR="002349A2" w:rsidRDefault="002349A2" w:rsidP="003A0D32">
      <w:pPr>
        <w:rPr>
          <w:rFonts w:ascii="Cambria" w:eastAsiaTheme="minorHAnsi" w:hAnsi="Cambria" w:cstheme="minorBidi"/>
          <w:b/>
          <w:color w:val="365F91" w:themeColor="accent1" w:themeShade="BF"/>
          <w:sz w:val="24"/>
          <w:lang w:eastAsia="en-US"/>
        </w:rPr>
      </w:pPr>
    </w:p>
    <w:p w14:paraId="08C2CDD6" w14:textId="021059DC" w:rsidR="00944BB8" w:rsidRDefault="00944BB8" w:rsidP="00944BB8">
      <w:pPr>
        <w:pStyle w:val="Heading2"/>
      </w:pPr>
      <w:r>
        <w:t xml:space="preserve">Dag </w:t>
      </w:r>
      <w:r>
        <w:t>81</w:t>
      </w:r>
      <w:r>
        <w:t xml:space="preserve"> (</w:t>
      </w:r>
      <w:r>
        <w:t>4</w:t>
      </w:r>
      <w:r>
        <w:t>-</w:t>
      </w:r>
      <w:r>
        <w:t>6</w:t>
      </w:r>
      <w:r>
        <w:t>)</w:t>
      </w:r>
    </w:p>
    <w:p w14:paraId="4853FFF3" w14:textId="161FE23C" w:rsidR="00AA29AA" w:rsidRDefault="00AA29AA" w:rsidP="00AA29AA">
      <w:pPr>
        <w:pStyle w:val="Heading2"/>
      </w:pPr>
      <w:r>
        <w:t>Dag 8</w:t>
      </w:r>
      <w:r>
        <w:t>2</w:t>
      </w:r>
      <w:r>
        <w:t xml:space="preserve"> (</w:t>
      </w:r>
      <w:r>
        <w:t>5</w:t>
      </w:r>
      <w:r>
        <w:t>-6)</w:t>
      </w:r>
    </w:p>
    <w:p w14:paraId="6BDB84AC" w14:textId="34CA23F1" w:rsidR="00AA29AA" w:rsidRDefault="00AA29AA" w:rsidP="00AA29AA">
      <w:pPr>
        <w:pStyle w:val="Heading2"/>
      </w:pPr>
      <w:r>
        <w:t>Dag 8</w:t>
      </w:r>
      <w:r>
        <w:t>3</w:t>
      </w:r>
      <w:r>
        <w:t xml:space="preserve"> (</w:t>
      </w:r>
      <w:r>
        <w:t>6</w:t>
      </w:r>
      <w:r>
        <w:t>-6</w:t>
      </w:r>
      <w:r>
        <w:t>)</w:t>
      </w:r>
    </w:p>
    <w:p w14:paraId="4E37DEA9" w14:textId="0BEE0613" w:rsidR="00AA29AA" w:rsidRDefault="00AA29AA" w:rsidP="00AA29AA">
      <w:pPr>
        <w:pStyle w:val="Heading2"/>
      </w:pPr>
      <w:r>
        <w:t>Dag 8</w:t>
      </w:r>
      <w:r>
        <w:t>4</w:t>
      </w:r>
      <w:r>
        <w:t xml:space="preserve"> (</w:t>
      </w:r>
      <w:r>
        <w:t>7</w:t>
      </w:r>
      <w:r>
        <w:t>-6)</w:t>
      </w:r>
    </w:p>
    <w:p w14:paraId="5065E0F2" w14:textId="4F2AC04F" w:rsidR="00AA29AA" w:rsidRDefault="00AA29AA" w:rsidP="00AA29AA">
      <w:pPr>
        <w:pStyle w:val="Heading2"/>
      </w:pPr>
      <w:r>
        <w:t>Dag 8</w:t>
      </w:r>
      <w:r>
        <w:t>5</w:t>
      </w:r>
      <w:r>
        <w:t xml:space="preserve"> (</w:t>
      </w:r>
      <w:r>
        <w:t>8</w:t>
      </w:r>
      <w:r>
        <w:t>-6)</w:t>
      </w:r>
    </w:p>
    <w:p w14:paraId="7C7B8171" w14:textId="7FE1B97E" w:rsidR="00AA29AA" w:rsidRDefault="00AA29AA" w:rsidP="00AA29AA"/>
    <w:p w14:paraId="1196072B" w14:textId="77777777" w:rsidR="00AA29AA" w:rsidRDefault="00AA29AA" w:rsidP="00AA29AA"/>
    <w:p w14:paraId="081776B1" w14:textId="4CEF73F3" w:rsidR="00AA29AA" w:rsidRDefault="00AA29AA" w:rsidP="00AA29AA">
      <w:pPr>
        <w:pStyle w:val="Heading1"/>
      </w:pPr>
      <w:r>
        <w:t xml:space="preserve">Week 18 </w:t>
      </w:r>
      <w:r>
        <w:t>(11</w:t>
      </w:r>
      <w:r>
        <w:t>-6-2018)</w:t>
      </w:r>
    </w:p>
    <w:p w14:paraId="0731093F" w14:textId="77777777" w:rsidR="00AA29AA" w:rsidRDefault="00AA29AA" w:rsidP="00AA29AA">
      <w:pPr>
        <w:rPr>
          <w:rFonts w:ascii="Cambria" w:eastAsiaTheme="minorHAnsi" w:hAnsi="Cambria" w:cstheme="minorBidi"/>
          <w:b/>
          <w:color w:val="365F91" w:themeColor="accent1" w:themeShade="BF"/>
          <w:sz w:val="24"/>
          <w:lang w:eastAsia="en-US"/>
        </w:rPr>
      </w:pPr>
    </w:p>
    <w:p w14:paraId="7F3C580D" w14:textId="161FA915" w:rsidR="00AA29AA" w:rsidRDefault="00AA29AA" w:rsidP="00AA29AA">
      <w:pPr>
        <w:pStyle w:val="Heading2"/>
      </w:pPr>
      <w:r>
        <w:t>Dag 8</w:t>
      </w:r>
      <w:r>
        <w:t>6</w:t>
      </w:r>
      <w:r>
        <w:t xml:space="preserve"> </w:t>
      </w:r>
      <w:r>
        <w:t>(11</w:t>
      </w:r>
      <w:r>
        <w:t>-6)</w:t>
      </w:r>
    </w:p>
    <w:p w14:paraId="490AE455" w14:textId="21F988D7" w:rsidR="00AA29AA" w:rsidRDefault="00AA29AA" w:rsidP="00AA29AA">
      <w:pPr>
        <w:pStyle w:val="Heading2"/>
      </w:pPr>
      <w:r>
        <w:t>Dag 8</w:t>
      </w:r>
      <w:r>
        <w:t>7</w:t>
      </w:r>
      <w:r>
        <w:t xml:space="preserve"> (</w:t>
      </w:r>
      <w:r>
        <w:t>12</w:t>
      </w:r>
      <w:r>
        <w:t>-6)</w:t>
      </w:r>
    </w:p>
    <w:p w14:paraId="41E6633A" w14:textId="089B13E7" w:rsidR="00AA29AA" w:rsidRDefault="00AA29AA" w:rsidP="00AA29AA">
      <w:pPr>
        <w:pStyle w:val="Heading2"/>
      </w:pPr>
      <w:r>
        <w:t>Dag 8</w:t>
      </w:r>
      <w:r>
        <w:t>8</w:t>
      </w:r>
      <w:r>
        <w:t xml:space="preserve"> (</w:t>
      </w:r>
      <w:r>
        <w:t>13</w:t>
      </w:r>
      <w:r>
        <w:t>-6)</w:t>
      </w:r>
    </w:p>
    <w:p w14:paraId="3E797373" w14:textId="6B88DE77" w:rsidR="00AA29AA" w:rsidRDefault="00AA29AA" w:rsidP="00AA29AA">
      <w:pPr>
        <w:pStyle w:val="Heading2"/>
      </w:pPr>
      <w:r>
        <w:t>Dag 8</w:t>
      </w:r>
      <w:r>
        <w:t>9</w:t>
      </w:r>
      <w:r>
        <w:t xml:space="preserve"> (</w:t>
      </w:r>
      <w:r>
        <w:t>14</w:t>
      </w:r>
      <w:r>
        <w:t>-6)</w:t>
      </w:r>
    </w:p>
    <w:p w14:paraId="544ED246" w14:textId="4B88095E" w:rsidR="00AA29AA" w:rsidRDefault="00AA29AA" w:rsidP="00AA29AA">
      <w:pPr>
        <w:pStyle w:val="Heading2"/>
      </w:pPr>
      <w:r>
        <w:t xml:space="preserve">Dag </w:t>
      </w:r>
      <w:r>
        <w:t>90</w:t>
      </w:r>
      <w:r>
        <w:t xml:space="preserve"> (</w:t>
      </w:r>
      <w:r>
        <w:t>15</w:t>
      </w:r>
      <w:r>
        <w:t>-6)</w:t>
      </w:r>
    </w:p>
    <w:p w14:paraId="0D5B7155" w14:textId="77777777" w:rsidR="00AA29AA" w:rsidRPr="00AA29AA" w:rsidRDefault="00AA29AA" w:rsidP="00AA29AA"/>
    <w:p w14:paraId="09BDB791" w14:textId="77777777" w:rsidR="00AA29AA" w:rsidRPr="00AA29AA" w:rsidRDefault="00AA29AA" w:rsidP="00AA29AA"/>
    <w:p w14:paraId="3215C8BD" w14:textId="77777777" w:rsidR="00944BB8" w:rsidRPr="007606C2" w:rsidRDefault="00944BB8" w:rsidP="003A0D32">
      <w:pPr>
        <w:rPr>
          <w:rFonts w:ascii="Cambria" w:eastAsiaTheme="minorHAnsi" w:hAnsi="Cambria" w:cstheme="minorBidi"/>
          <w:b/>
          <w:color w:val="365F91" w:themeColor="accent1" w:themeShade="BF"/>
          <w:sz w:val="24"/>
          <w:lang w:eastAsia="en-US"/>
        </w:rPr>
      </w:pPr>
    </w:p>
    <w:sectPr w:rsidR="00944BB8" w:rsidRPr="007606C2" w:rsidSect="00FC6BE5">
      <w:headerReference w:type="default" r:id="rId13"/>
      <w:footerReference w:type="default" r:id="rId14"/>
      <w:headerReference w:type="first" r:id="rId15"/>
      <w:footerReference w:type="first" r:id="rId16"/>
      <w:type w:val="continuous"/>
      <w:pgSz w:w="11907" w:h="16840" w:code="9"/>
      <w:pgMar w:top="1985" w:right="862" w:bottom="578" w:left="1151" w:header="561"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AC430" w14:textId="77777777" w:rsidR="00EE3AAB" w:rsidRDefault="00EE3AAB" w:rsidP="007A1320">
      <w:r>
        <w:separator/>
      </w:r>
    </w:p>
  </w:endnote>
  <w:endnote w:type="continuationSeparator" w:id="0">
    <w:p w14:paraId="75C56018" w14:textId="77777777" w:rsidR="00EE3AAB" w:rsidRDefault="00EE3AAB"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110B0A1-C515-48C4-AA2D-871A49BC6766}"/>
    <w:embedBold r:id="rId2" w:fontKey="{35621000-A762-4137-8841-A33BA69DD747}"/>
    <w:embedItalic r:id="rId3" w:fontKey="{6A4A41CC-1ACD-441C-951F-8B941997D164}"/>
    <w:embedBoldItalic r:id="rId4" w:fontKey="{776ED73C-4E81-4250-8233-8B36DFB82CA3}"/>
  </w:font>
  <w:font w:name="Arial">
    <w:panose1 w:val="020B0604020202020204"/>
    <w:charset w:val="00"/>
    <w:family w:val="swiss"/>
    <w:pitch w:val="variable"/>
    <w:sig w:usb0="E0002AFF" w:usb1="C0007843" w:usb2="00000009" w:usb3="00000000" w:csb0="000001FF" w:csb1="00000000"/>
    <w:embedBold r:id="rId5" w:subsetted="1" w:fontKey="{2B32D8EA-CAF8-453C-8CEE-5DF9ED3F4830}"/>
  </w:font>
  <w:font w:name="Myriad Web Pro">
    <w:panose1 w:val="020B0503030403020204"/>
    <w:charset w:val="00"/>
    <w:family w:val="swiss"/>
    <w:pitch w:val="variable"/>
    <w:sig w:usb0="8000002F" w:usb1="5000204A" w:usb2="00000000" w:usb3="00000000" w:csb0="00000093" w:csb1="00000000"/>
    <w:embedRegular r:id="rId6" w:fontKey="{3B803B1B-2558-4E2F-883E-960AB72206C3}"/>
    <w:embedBold r:id="rId7" w:fontKey="{ABDDB04B-C5B4-4095-8FA9-B1C236840AC0}"/>
  </w:font>
  <w:font w:name="Cambria">
    <w:panose1 w:val="02040503050406030204"/>
    <w:charset w:val="00"/>
    <w:family w:val="roman"/>
    <w:pitch w:val="variable"/>
    <w:sig w:usb0="E00002FF" w:usb1="400004FF" w:usb2="00000000" w:usb3="00000000" w:csb0="0000019F" w:csb1="00000000"/>
    <w:embedBold r:id="rId8" w:subsetted="1" w:fontKey="{C7B6FF38-1BAB-47CB-B0FA-F78D967BD0EC}"/>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Bold">
    <w:altName w:val="Times New Roman"/>
    <w:panose1 w:val="020B0704020202020204"/>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BDED1" w14:textId="1A81A505" w:rsidR="00EE3AAB" w:rsidRPr="00AA423A" w:rsidRDefault="00EE3AAB" w:rsidP="00FC6BE5">
    <w:pPr>
      <w:pStyle w:val="Footer"/>
      <w:tabs>
        <w:tab w:val="clear" w:pos="4536"/>
        <w:tab w:val="center" w:pos="2835"/>
        <w:tab w:val="left" w:pos="8789"/>
        <w:tab w:val="right" w:pos="9231"/>
      </w:tabs>
      <w:rPr>
        <w:sz w:val="16"/>
        <w:szCs w:val="16"/>
      </w:rPr>
    </w:pPr>
    <w:r>
      <w:rPr>
        <w:sz w:val="16"/>
        <w:szCs w:val="16"/>
      </w:rPr>
      <w:t>logboek</w:t>
    </w:r>
    <w:r>
      <w:rPr>
        <w:sz w:val="16"/>
        <w:szCs w:val="16"/>
      </w:rPr>
      <w:tab/>
    </w:r>
    <w:r>
      <w:rPr>
        <w:sz w:val="16"/>
        <w:szCs w:val="16"/>
      </w:rPr>
      <w:tab/>
    </w:r>
    <w:r w:rsidRPr="00FC6BE5">
      <w:rPr>
        <w:sz w:val="16"/>
      </w:rPr>
      <w:fldChar w:fldCharType="begin"/>
    </w:r>
    <w:r w:rsidRPr="00FC6BE5">
      <w:rPr>
        <w:sz w:val="16"/>
      </w:rPr>
      <w:instrText xml:space="preserve"> PAGE </w:instrText>
    </w:r>
    <w:r w:rsidRPr="00FC6BE5">
      <w:rPr>
        <w:sz w:val="16"/>
      </w:rPr>
      <w:fldChar w:fldCharType="separate"/>
    </w:r>
    <w:r>
      <w:rPr>
        <w:noProof/>
        <w:sz w:val="16"/>
      </w:rPr>
      <w:t>22</w:t>
    </w:r>
    <w:r w:rsidRPr="00FC6BE5">
      <w:rPr>
        <w:sz w:val="16"/>
      </w:rPr>
      <w:fldChar w:fldCharType="end"/>
    </w:r>
    <w:r w:rsidRPr="00FC6BE5">
      <w:rPr>
        <w:sz w:val="16"/>
      </w:rPr>
      <w:t xml:space="preserve"> / </w:t>
    </w:r>
    <w:r w:rsidRPr="00FC6BE5">
      <w:rPr>
        <w:sz w:val="16"/>
      </w:rPr>
      <w:fldChar w:fldCharType="begin"/>
    </w:r>
    <w:r w:rsidRPr="00FC6BE5">
      <w:rPr>
        <w:sz w:val="16"/>
      </w:rPr>
      <w:instrText xml:space="preserve"> NUMPAGES </w:instrText>
    </w:r>
    <w:r w:rsidRPr="00FC6BE5">
      <w:rPr>
        <w:sz w:val="16"/>
      </w:rPr>
      <w:fldChar w:fldCharType="separate"/>
    </w:r>
    <w:r>
      <w:rPr>
        <w:noProof/>
        <w:sz w:val="16"/>
      </w:rPr>
      <w:t>22</w:t>
    </w:r>
    <w:r w:rsidRPr="00FC6BE5">
      <w:rPr>
        <w:noProof/>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99890" w14:textId="77777777" w:rsidR="00EE3AAB" w:rsidRDefault="00EE3AAB" w:rsidP="00AA423A">
    <w:pPr>
      <w:pStyle w:val="Footer"/>
    </w:pPr>
    <w:r>
      <w:rPr>
        <w:noProof/>
      </w:rPr>
      <w:drawing>
        <wp:anchor distT="0" distB="0" distL="114300" distR="114300" simplePos="0" relativeHeight="251660288" behindDoc="1" locked="0" layoutInCell="1" allowOverlap="1" wp14:anchorId="725CA687" wp14:editId="676D81AD">
          <wp:simplePos x="0" y="0"/>
          <wp:positionH relativeFrom="page">
            <wp:posOffset>746760</wp:posOffset>
          </wp:positionH>
          <wp:positionV relativeFrom="page">
            <wp:posOffset>9676130</wp:posOffset>
          </wp:positionV>
          <wp:extent cx="713105" cy="722630"/>
          <wp:effectExtent l="0" t="0" r="0" b="1270"/>
          <wp:wrapNone/>
          <wp:docPr id="15" name="Picture 8" descr="Description: 3-men 2x2 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3-men 2x2 c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105" cy="7226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F14B4C5" wp14:editId="0867CB20">
              <wp:simplePos x="0" y="0"/>
              <wp:positionH relativeFrom="page">
                <wp:posOffset>1738639</wp:posOffset>
              </wp:positionH>
              <wp:positionV relativeFrom="page">
                <wp:posOffset>9932487</wp:posOffset>
              </wp:positionV>
              <wp:extent cx="2583815" cy="381000"/>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81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B41D0" w14:textId="77777777" w:rsidR="00EE3AAB" w:rsidRPr="00AA423A" w:rsidRDefault="00EE3AAB" w:rsidP="00AA423A">
                          <w:pPr>
                            <w:spacing w:line="200" w:lineRule="exact"/>
                            <w:rPr>
                              <w:sz w:val="16"/>
                              <w:szCs w:val="16"/>
                              <w:lang w:val="en-US"/>
                            </w:rPr>
                          </w:pPr>
                          <w:r w:rsidRPr="00AA423A">
                            <w:rPr>
                              <w:b/>
                              <w:sz w:val="16"/>
                              <w:szCs w:val="16"/>
                              <w:lang w:val="en-US"/>
                            </w:rPr>
                            <w:t>KSE</w:t>
                          </w:r>
                          <w:r w:rsidRPr="00AA423A">
                            <w:rPr>
                              <w:sz w:val="16"/>
                              <w:szCs w:val="16"/>
                              <w:lang w:val="en-US"/>
                            </w:rPr>
                            <w:t xml:space="preserve"> Proven Process Technology</w:t>
                          </w:r>
                        </w:p>
                        <w:p w14:paraId="709881E1" w14:textId="77777777" w:rsidR="00EE3AAB" w:rsidRPr="00AA423A" w:rsidRDefault="00EE3AAB" w:rsidP="00AA423A">
                          <w:pPr>
                            <w:spacing w:line="200" w:lineRule="exact"/>
                            <w:rPr>
                              <w:sz w:val="16"/>
                              <w:szCs w:val="16"/>
                              <w:lang w:val="en-US"/>
                            </w:rPr>
                          </w:pPr>
                          <w:r w:rsidRPr="00AA423A">
                            <w:rPr>
                              <w:b/>
                              <w:sz w:val="16"/>
                              <w:szCs w:val="16"/>
                              <w:lang w:val="en-US"/>
                            </w:rPr>
                            <w:t>ALFRA</w:t>
                          </w:r>
                          <w:r w:rsidRPr="00AA423A">
                            <w:rPr>
                              <w:sz w:val="16"/>
                              <w:szCs w:val="16"/>
                              <w:lang w:val="en-US"/>
                            </w:rPr>
                            <w:t xml:space="preserve"> Dosing &amp; Weighing Technology</w:t>
                          </w:r>
                        </w:p>
                        <w:p w14:paraId="25BB9338" w14:textId="77777777" w:rsidR="00EE3AAB" w:rsidRPr="00AA423A" w:rsidRDefault="00EE3AAB" w:rsidP="00AA423A">
                          <w:pPr>
                            <w:spacing w:line="200" w:lineRule="exact"/>
                            <w:rPr>
                              <w:sz w:val="16"/>
                              <w:szCs w:val="16"/>
                              <w:lang w:val="en-US"/>
                            </w:rPr>
                          </w:pPr>
                          <w:r w:rsidRPr="00AA423A">
                            <w:rPr>
                              <w:b/>
                              <w:sz w:val="16"/>
                              <w:szCs w:val="16"/>
                              <w:lang w:val="en-US"/>
                            </w:rPr>
                            <w:t>PROMAS</w:t>
                          </w:r>
                          <w:r w:rsidRPr="00AA423A">
                            <w:rPr>
                              <w:sz w:val="16"/>
                              <w:szCs w:val="16"/>
                              <w:lang w:val="en-US"/>
                            </w:rPr>
                            <w:t xml:space="preserve"> Future Proof Automation</w:t>
                          </w:r>
                        </w:p>
                      </w:txbxContent>
                    </wps:txbx>
                    <wps:bodyPr rot="0" vert="horz" wrap="square" lIns="0" tIns="0" rIns="0" bIns="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6F14B4C5" id="_x0000_t202" coordsize="21600,21600" o:spt="202" path="m,l,21600r21600,l21600,xe">
              <v:stroke joinstyle="miter"/>
              <v:path gradientshapeok="t" o:connecttype="rect"/>
            </v:shapetype>
            <v:shape id="Text Box 12" o:spid="_x0000_s1029" type="#_x0000_t202" style="position:absolute;margin-left:136.9pt;margin-top:782.1pt;width:203.45pt;height:30pt;z-index:251661312;visibility:visible;mso-wrap-style:square;mso-width-percent:400;mso-height-percent:200;mso-wrap-distance-left:9pt;mso-wrap-distance-top:0;mso-wrap-distance-right:9pt;mso-wrap-distance-bottom:0;mso-position-horizontal:absolute;mso-position-horizontal-relative:page;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" filled="f" stroked="f">
              <v:textbox style="mso-fit-shape-to-text:t" inset="0,0,0,0">
                <w:txbxContent>
                  <w:p w14:paraId="017B41D0" w14:textId="77777777" w:rsidR="00EE3AAB" w:rsidRPr="00AA423A" w:rsidRDefault="00EE3AAB" w:rsidP="00AA423A">
                    <w:pPr>
                      <w:spacing w:line="200" w:lineRule="exact"/>
                      <w:rPr>
                        <w:sz w:val="16"/>
                        <w:szCs w:val="16"/>
                        <w:lang w:val="en-US"/>
                      </w:rPr>
                    </w:pPr>
                    <w:r w:rsidRPr="00AA423A">
                      <w:rPr>
                        <w:b/>
                        <w:sz w:val="16"/>
                        <w:szCs w:val="16"/>
                        <w:lang w:val="en-US"/>
                      </w:rPr>
                      <w:t>KSE</w:t>
                    </w:r>
                    <w:r w:rsidRPr="00AA423A">
                      <w:rPr>
                        <w:sz w:val="16"/>
                        <w:szCs w:val="16"/>
                        <w:lang w:val="en-US"/>
                      </w:rPr>
                      <w:t xml:space="preserve"> Proven Process Technology</w:t>
                    </w:r>
                  </w:p>
                  <w:p w14:paraId="709881E1" w14:textId="77777777" w:rsidR="00EE3AAB" w:rsidRPr="00AA423A" w:rsidRDefault="00EE3AAB" w:rsidP="00AA423A">
                    <w:pPr>
                      <w:spacing w:line="200" w:lineRule="exact"/>
                      <w:rPr>
                        <w:sz w:val="16"/>
                        <w:szCs w:val="16"/>
                        <w:lang w:val="en-US"/>
                      </w:rPr>
                    </w:pPr>
                    <w:r w:rsidRPr="00AA423A">
                      <w:rPr>
                        <w:b/>
                        <w:sz w:val="16"/>
                        <w:szCs w:val="16"/>
                        <w:lang w:val="en-US"/>
                      </w:rPr>
                      <w:t>ALFRA</w:t>
                    </w:r>
                    <w:r w:rsidRPr="00AA423A">
                      <w:rPr>
                        <w:sz w:val="16"/>
                        <w:szCs w:val="16"/>
                        <w:lang w:val="en-US"/>
                      </w:rPr>
                      <w:t xml:space="preserve"> Dosing &amp; Weighing Technology</w:t>
                    </w:r>
                  </w:p>
                  <w:p w14:paraId="25BB9338" w14:textId="77777777" w:rsidR="00EE3AAB" w:rsidRPr="00AA423A" w:rsidRDefault="00EE3AAB" w:rsidP="00AA423A">
                    <w:pPr>
                      <w:spacing w:line="200" w:lineRule="exact"/>
                      <w:rPr>
                        <w:sz w:val="16"/>
                        <w:szCs w:val="16"/>
                        <w:lang w:val="en-US"/>
                      </w:rPr>
                    </w:pPr>
                    <w:r w:rsidRPr="00AA423A">
                      <w:rPr>
                        <w:b/>
                        <w:sz w:val="16"/>
                        <w:szCs w:val="16"/>
                        <w:lang w:val="en-US"/>
                      </w:rPr>
                      <w:t>PROMAS</w:t>
                    </w:r>
                    <w:r w:rsidRPr="00AA423A">
                      <w:rPr>
                        <w:sz w:val="16"/>
                        <w:szCs w:val="16"/>
                        <w:lang w:val="en-US"/>
                      </w:rPr>
                      <w:t xml:space="preserve"> Future Proof Automation</w:t>
                    </w:r>
                  </w:p>
                </w:txbxContent>
              </v:textbox>
              <w10:wrap anchorx="page" anchory="page"/>
            </v:shape>
          </w:pict>
        </mc:Fallback>
      </mc:AlternateContent>
    </w:r>
    <w:r>
      <w:rPr>
        <w:noProof/>
      </w:rPr>
      <w:drawing>
        <wp:anchor distT="0" distB="0" distL="114300" distR="114300" simplePos="0" relativeHeight="251659264" behindDoc="1" locked="0" layoutInCell="1" allowOverlap="1" wp14:anchorId="10E85149" wp14:editId="3B831C03">
          <wp:simplePos x="0" y="0"/>
          <wp:positionH relativeFrom="page">
            <wp:posOffset>6344285</wp:posOffset>
          </wp:positionH>
          <wp:positionV relativeFrom="page">
            <wp:posOffset>9901555</wp:posOffset>
          </wp:positionV>
          <wp:extent cx="855980" cy="431165"/>
          <wp:effectExtent l="0" t="0" r="1270" b="6985"/>
          <wp:wrapNone/>
          <wp:docPr id="16" name="Picture 6" descr="Description: PROMA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PROMAS 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980" cy="4311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FD6654D" wp14:editId="4EF8F604">
          <wp:simplePos x="0" y="0"/>
          <wp:positionH relativeFrom="page">
            <wp:posOffset>5400675</wp:posOffset>
          </wp:positionH>
          <wp:positionV relativeFrom="page">
            <wp:posOffset>9901555</wp:posOffset>
          </wp:positionV>
          <wp:extent cx="754380" cy="431165"/>
          <wp:effectExtent l="0" t="0" r="7620" b="6985"/>
          <wp:wrapNone/>
          <wp:docPr id="17" name="Picture 5" descr="Description: ALFR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LFRA logo.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4380" cy="431165"/>
                  </a:xfrm>
                  <a:prstGeom prst="rect">
                    <a:avLst/>
                  </a:prstGeom>
                  <a:noFill/>
                </pic:spPr>
              </pic:pic>
            </a:graphicData>
          </a:graphic>
          <wp14:sizeRelH relativeFrom="page">
            <wp14:pctWidth>0</wp14:pctWidth>
          </wp14:sizeRelH>
          <wp14:sizeRelV relativeFrom="page">
            <wp14:pctHeight>0</wp14:pctHeight>
          </wp14:sizeRelV>
        </wp:anchor>
      </w:drawing>
    </w:r>
  </w:p>
  <w:p w14:paraId="280BA1BD" w14:textId="77777777" w:rsidR="00EE3AAB" w:rsidRPr="00AA423A" w:rsidRDefault="00EE3AAB" w:rsidP="00AA4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893B1" w14:textId="77777777" w:rsidR="00EE3AAB" w:rsidRDefault="00EE3AAB" w:rsidP="007A1320">
      <w:r>
        <w:separator/>
      </w:r>
    </w:p>
  </w:footnote>
  <w:footnote w:type="continuationSeparator" w:id="0">
    <w:p w14:paraId="3856EACE" w14:textId="77777777" w:rsidR="00EE3AAB" w:rsidRDefault="00EE3AAB"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4AC10" w14:textId="77777777" w:rsidR="00EE3AAB" w:rsidRDefault="00EE3AAB" w:rsidP="0058225E">
    <w:r>
      <w:rPr>
        <w:noProof/>
      </w:rPr>
      <w:drawing>
        <wp:anchor distT="0" distB="0" distL="114300" distR="114300" simplePos="0" relativeHeight="251657216" behindDoc="1" locked="0" layoutInCell="1" allowOverlap="1" wp14:anchorId="6007617A" wp14:editId="16336DEC">
          <wp:simplePos x="0" y="0"/>
          <wp:positionH relativeFrom="page">
            <wp:posOffset>6263640</wp:posOffset>
          </wp:positionH>
          <wp:positionV relativeFrom="page">
            <wp:posOffset>429895</wp:posOffset>
          </wp:positionV>
          <wp:extent cx="877570" cy="722630"/>
          <wp:effectExtent l="0" t="0" r="0" b="1270"/>
          <wp:wrapNone/>
          <wp:docPr id="13" name="Picture 13" descr="Description: K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KSE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7570" cy="722630"/>
                  </a:xfrm>
                  <a:prstGeom prst="rect">
                    <a:avLst/>
                  </a:prstGeom>
                  <a:noFill/>
                </pic:spPr>
              </pic:pic>
            </a:graphicData>
          </a:graphic>
          <wp14:sizeRelH relativeFrom="margin">
            <wp14:pctWidth>0</wp14:pctWidth>
          </wp14:sizeRelH>
          <wp14:sizeRelV relativeFrom="margin">
            <wp14:pctHeight>0</wp14:pctHeight>
          </wp14:sizeRelV>
        </wp:anchor>
      </w:drawing>
    </w:r>
  </w:p>
  <w:p w14:paraId="5A19CB89" w14:textId="77777777" w:rsidR="00EE3AAB" w:rsidRDefault="00EE3A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90D43" w14:textId="77777777" w:rsidR="00EE3AAB" w:rsidRPr="00B46660" w:rsidRDefault="00EE3AAB" w:rsidP="0058225E">
    <w:r>
      <w:rPr>
        <w:noProof/>
      </w:rPr>
      <w:drawing>
        <wp:anchor distT="0" distB="0" distL="114300" distR="114300" simplePos="0" relativeHeight="251656192" behindDoc="1" locked="0" layoutInCell="1" allowOverlap="1" wp14:anchorId="4E0CC017" wp14:editId="5A320586">
          <wp:simplePos x="0" y="0"/>
          <wp:positionH relativeFrom="page">
            <wp:posOffset>6263640</wp:posOffset>
          </wp:positionH>
          <wp:positionV relativeFrom="page">
            <wp:posOffset>429895</wp:posOffset>
          </wp:positionV>
          <wp:extent cx="877570" cy="722630"/>
          <wp:effectExtent l="0" t="0" r="0" b="1270"/>
          <wp:wrapNone/>
          <wp:docPr id="14" name="Picture 0" descr="Description: KS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KSE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7570" cy="722630"/>
                  </a:xfrm>
                  <a:prstGeom prst="rect">
                    <a:avLst/>
                  </a:prstGeom>
                  <a:noFill/>
                </pic:spPr>
              </pic:pic>
            </a:graphicData>
          </a:graphic>
          <wp14:sizeRelH relativeFrom="margin">
            <wp14:pctWidth>0</wp14:pctWidth>
          </wp14:sizeRelH>
          <wp14:sizeRelV relativeFrom="margin">
            <wp14:pctHeight>0</wp14:pctHeight>
          </wp14:sizeRelV>
        </wp:anchor>
      </w:drawing>
    </w:r>
  </w:p>
  <w:p w14:paraId="142EBADA" w14:textId="77777777" w:rsidR="00EE3AAB" w:rsidRPr="0058225E" w:rsidRDefault="00EE3AAB" w:rsidP="00315575">
    <w:pPr>
      <w:pStyle w:val="Header"/>
      <w:tabs>
        <w:tab w:val="clear" w:pos="4536"/>
        <w:tab w:val="clear" w:pos="9072"/>
        <w:tab w:val="left" w:pos="4620"/>
      </w:tabs>
    </w:pPr>
    <w:r>
      <w:rPr>
        <w:noProof/>
      </w:rPr>
      <mc:AlternateContent>
        <mc:Choice Requires="wpg">
          <w:drawing>
            <wp:anchor distT="0" distB="0" distL="114300" distR="114300" simplePos="0" relativeHeight="251662336" behindDoc="0" locked="0" layoutInCell="1" allowOverlap="1" wp14:anchorId="4C0AD758" wp14:editId="56F439DD">
              <wp:simplePos x="0" y="0"/>
              <wp:positionH relativeFrom="page">
                <wp:posOffset>572494</wp:posOffset>
              </wp:positionH>
              <wp:positionV relativeFrom="paragraph">
                <wp:posOffset>653829</wp:posOffset>
              </wp:positionV>
              <wp:extent cx="238539" cy="9159240"/>
              <wp:effectExtent l="0" t="0" r="9525" b="381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539" cy="9159240"/>
                        <a:chOff x="1021" y="1985"/>
                        <a:chExt cx="283" cy="14287"/>
                      </a:xfrm>
                    </wpg:grpSpPr>
                    <wps:wsp>
                      <wps:cNvPr id="9" name="Rectangle 2"/>
                      <wps:cNvSpPr>
                        <a:spLocks noChangeArrowheads="1"/>
                      </wps:cNvSpPr>
                      <wps:spPr bwMode="auto">
                        <a:xfrm>
                          <a:off x="1021" y="1985"/>
                          <a:ext cx="28" cy="1428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3"/>
                      <wps:cNvSpPr>
                        <a:spLocks noChangeArrowheads="1"/>
                      </wps:cNvSpPr>
                      <wps:spPr bwMode="auto">
                        <a:xfrm>
                          <a:off x="1077" y="1985"/>
                          <a:ext cx="28" cy="1428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
                      <wps:cNvSpPr>
                        <a:spLocks noChangeArrowheads="1"/>
                      </wps:cNvSpPr>
                      <wps:spPr bwMode="auto">
                        <a:xfrm>
                          <a:off x="1134" y="2835"/>
                          <a:ext cx="170" cy="1417"/>
                        </a:xfrm>
                        <a:prstGeom prst="rect">
                          <a:avLst/>
                        </a:prstGeom>
                        <a:solidFill>
                          <a:srgbClr val="DA25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E6A69" id="Group 6" o:spid="_x0000_s1026" style="position:absolute;margin-left:45.1pt;margin-top:51.5pt;width:18.8pt;height:721.2pt;z-index:251662336;mso-position-horizontal-relative:page" coordorigin="1021,1985" coordsize="283,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">
              <v:rect id="Rectangle 2" o:spid="_x0000_s1027" style="position:absolute;left:1021;top:1985;width:28;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" fillcolor="#da251d" stroked="f"/>
              <v:rect id="Rectangle 3" o:spid="_x0000_s1028" style="position:absolute;left:1077;top:1985;width:28;height:1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" fillcolor="#da251d" stroked="f"/>
              <v:rect id="Rectangle 4" o:spid="_x0000_s1029" style="position:absolute;left:1134;top:2835;width:17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" fillcolor="#da251d" stroked="f"/>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03F25F0"/>
    <w:multiLevelType w:val="hybridMultilevel"/>
    <w:tmpl w:val="36FE34A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 w15:restartNumberingAfterBreak="0">
    <w:nsid w:val="00B14745"/>
    <w:multiLevelType w:val="hybridMultilevel"/>
    <w:tmpl w:val="5A1A0178"/>
    <w:lvl w:ilvl="0" w:tplc="35D49558">
      <w:start w:val="1"/>
      <w:numFmt w:val="bullet"/>
      <w:lvlText w:val=""/>
      <w:legacy w:legacy="1" w:legacySpace="120" w:legacyIndent="360"/>
      <w:lvlJc w:val="left"/>
      <w:pPr>
        <w:ind w:left="360" w:hanging="360"/>
      </w:pPr>
      <w:rPr>
        <w:rFonts w:ascii="Symbol" w:hAnsi="Symbol" w:hint="default"/>
        <w:sz w:val="22"/>
      </w:rPr>
    </w:lvl>
    <w:lvl w:ilvl="1" w:tplc="2ACC3ABA">
      <w:start w:val="1"/>
      <w:numFmt w:val="bullet"/>
      <w:pStyle w:val="Opsomming1"/>
      <w:lvlText w:val=""/>
      <w:lvlJc w:val="left"/>
      <w:pPr>
        <w:tabs>
          <w:tab w:val="num" w:pos="1440"/>
        </w:tabs>
        <w:ind w:left="1440" w:hanging="360"/>
      </w:pPr>
      <w:rPr>
        <w:rFonts w:ascii="Symbol" w:hAnsi="Symbol" w:hint="default"/>
      </w:rPr>
    </w:lvl>
    <w:lvl w:ilvl="2" w:tplc="6010B7DE">
      <w:start w:val="1"/>
      <w:numFmt w:val="bullet"/>
      <w:lvlText w:val="-"/>
      <w:lvlJc w:val="left"/>
      <w:pPr>
        <w:tabs>
          <w:tab w:val="num" w:pos="2160"/>
        </w:tabs>
        <w:ind w:left="2160" w:hanging="360"/>
      </w:pPr>
      <w:rPr>
        <w:rFonts w:ascii="Times New Roman" w:eastAsia="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10A1D77"/>
    <w:multiLevelType w:val="hybridMultilevel"/>
    <w:tmpl w:val="38F0CE6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 w15:restartNumberingAfterBreak="0">
    <w:nsid w:val="0384079C"/>
    <w:multiLevelType w:val="hybridMultilevel"/>
    <w:tmpl w:val="51129E8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 w15:restartNumberingAfterBreak="0">
    <w:nsid w:val="04C9337F"/>
    <w:multiLevelType w:val="hybridMultilevel"/>
    <w:tmpl w:val="A1525AD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3162EE"/>
    <w:multiLevelType w:val="hybridMultilevel"/>
    <w:tmpl w:val="436E4B7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05496701"/>
    <w:multiLevelType w:val="hybridMultilevel"/>
    <w:tmpl w:val="C310ECD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5" w15:restartNumberingAfterBreak="0">
    <w:nsid w:val="06D66E0F"/>
    <w:multiLevelType w:val="hybridMultilevel"/>
    <w:tmpl w:val="008C42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04624E"/>
    <w:multiLevelType w:val="hybridMultilevel"/>
    <w:tmpl w:val="C8BED5CE"/>
    <w:lvl w:ilvl="0" w:tplc="DBCCAB8C">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07271200"/>
    <w:multiLevelType w:val="hybridMultilevel"/>
    <w:tmpl w:val="662875C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8" w15:restartNumberingAfterBreak="0">
    <w:nsid w:val="0936083F"/>
    <w:multiLevelType w:val="hybridMultilevel"/>
    <w:tmpl w:val="F1CE295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B173311"/>
    <w:multiLevelType w:val="hybridMultilevel"/>
    <w:tmpl w:val="A4A0F90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0" w15:restartNumberingAfterBreak="0">
    <w:nsid w:val="0F711968"/>
    <w:multiLevelType w:val="hybridMultilevel"/>
    <w:tmpl w:val="B2C48F8E"/>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1AB7CCF"/>
    <w:multiLevelType w:val="hybridMultilevel"/>
    <w:tmpl w:val="C6B6BCB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1D37521"/>
    <w:multiLevelType w:val="hybridMultilevel"/>
    <w:tmpl w:val="60367166"/>
    <w:lvl w:ilvl="0" w:tplc="AEB4D1E8">
      <w:start w:val="1"/>
      <w:numFmt w:val="bullet"/>
      <w:pStyle w:val="Opsomming1Inspring"/>
      <w:lvlText w:val=""/>
      <w:lvlJc w:val="left"/>
      <w:pPr>
        <w:tabs>
          <w:tab w:val="num" w:pos="1077"/>
        </w:tabs>
        <w:ind w:left="1077" w:hanging="357"/>
      </w:pPr>
      <w:rPr>
        <w:rFonts w:ascii="Symbol" w:hAnsi="Symbol" w:hint="default"/>
        <w:sz w:val="22"/>
        <w:lang w:val="nl-NL"/>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12DA5BD2"/>
    <w:multiLevelType w:val="hybridMultilevel"/>
    <w:tmpl w:val="BE2C1C7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51C03B0"/>
    <w:multiLevelType w:val="hybridMultilevel"/>
    <w:tmpl w:val="3792480E"/>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71D5F16"/>
    <w:multiLevelType w:val="hybridMultilevel"/>
    <w:tmpl w:val="34F4F3F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6" w15:restartNumberingAfterBreak="0">
    <w:nsid w:val="190640CA"/>
    <w:multiLevelType w:val="hybridMultilevel"/>
    <w:tmpl w:val="9EF46860"/>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9981575"/>
    <w:multiLevelType w:val="hybridMultilevel"/>
    <w:tmpl w:val="96721216"/>
    <w:lvl w:ilvl="0" w:tplc="4378AA02">
      <w:start w:val="2"/>
      <w:numFmt w:val="bullet"/>
      <w:lvlText w:val="–"/>
      <w:lvlJc w:val="left"/>
      <w:pPr>
        <w:tabs>
          <w:tab w:val="num" w:pos="1080"/>
        </w:tabs>
        <w:ind w:left="1004" w:hanging="284"/>
      </w:pPr>
      <w:rPr>
        <w:rFonts w:hint="default"/>
        <w:color w:val="000000"/>
        <w:sz w:val="22"/>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1B111D4A"/>
    <w:multiLevelType w:val="hybridMultilevel"/>
    <w:tmpl w:val="BDE20CF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9" w15:restartNumberingAfterBreak="0">
    <w:nsid w:val="1BC62D5F"/>
    <w:multiLevelType w:val="hybridMultilevel"/>
    <w:tmpl w:val="A68028E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0" w15:restartNumberingAfterBreak="0">
    <w:nsid w:val="1C0B0CB8"/>
    <w:multiLevelType w:val="hybridMultilevel"/>
    <w:tmpl w:val="5A640D0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1CD55FA1"/>
    <w:multiLevelType w:val="hybridMultilevel"/>
    <w:tmpl w:val="F33CFE4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2" w15:restartNumberingAfterBreak="0">
    <w:nsid w:val="1D836C7A"/>
    <w:multiLevelType w:val="hybridMultilevel"/>
    <w:tmpl w:val="9EF6D7AA"/>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3" w15:restartNumberingAfterBreak="0">
    <w:nsid w:val="1FF127FE"/>
    <w:multiLevelType w:val="hybridMultilevel"/>
    <w:tmpl w:val="CF24249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09D5E14"/>
    <w:multiLevelType w:val="hybridMultilevel"/>
    <w:tmpl w:val="E276464A"/>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0CA2E46"/>
    <w:multiLevelType w:val="hybridMultilevel"/>
    <w:tmpl w:val="CB46B6E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6" w15:restartNumberingAfterBreak="0">
    <w:nsid w:val="211B4D0E"/>
    <w:multiLevelType w:val="hybridMultilevel"/>
    <w:tmpl w:val="A6C8F34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7" w15:restartNumberingAfterBreak="0">
    <w:nsid w:val="221073D7"/>
    <w:multiLevelType w:val="hybridMultilevel"/>
    <w:tmpl w:val="97008474"/>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2CD51CD"/>
    <w:multiLevelType w:val="hybridMultilevel"/>
    <w:tmpl w:val="BF465B26"/>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9" w15:restartNumberingAfterBreak="0">
    <w:nsid w:val="25FF554E"/>
    <w:multiLevelType w:val="hybridMultilevel"/>
    <w:tmpl w:val="993AC49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0" w15:restartNumberingAfterBreak="0">
    <w:nsid w:val="27BA44F3"/>
    <w:multiLevelType w:val="hybridMultilevel"/>
    <w:tmpl w:val="B97ECC5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D42F65"/>
    <w:multiLevelType w:val="hybridMultilevel"/>
    <w:tmpl w:val="F5ECFB02"/>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9D87D89"/>
    <w:multiLevelType w:val="hybridMultilevel"/>
    <w:tmpl w:val="8D42B7E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3" w15:restartNumberingAfterBreak="0">
    <w:nsid w:val="2B187115"/>
    <w:multiLevelType w:val="hybridMultilevel"/>
    <w:tmpl w:val="F09E7A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2C8655D7"/>
    <w:multiLevelType w:val="hybridMultilevel"/>
    <w:tmpl w:val="E7D0A4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46" w15:restartNumberingAfterBreak="0">
    <w:nsid w:val="2D484DF2"/>
    <w:multiLevelType w:val="hybridMultilevel"/>
    <w:tmpl w:val="EB56EAB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E5C3CF5"/>
    <w:multiLevelType w:val="hybridMultilevel"/>
    <w:tmpl w:val="EC9810DE"/>
    <w:lvl w:ilvl="0" w:tplc="5FBAF412">
      <w:start w:val="1"/>
      <w:numFmt w:val="bullet"/>
      <w:lvlText w:val=""/>
      <w:lvlJc w:val="left"/>
      <w:pPr>
        <w:tabs>
          <w:tab w:val="num" w:pos="360"/>
        </w:tabs>
        <w:ind w:left="360" w:hanging="360"/>
      </w:pPr>
      <w:rPr>
        <w:rFonts w:ascii="Symbol" w:hAnsi="Symbol" w:hint="default"/>
      </w:rPr>
    </w:lvl>
    <w:lvl w:ilvl="1" w:tplc="04130003" w:tentative="1">
      <w:start w:val="1"/>
      <w:numFmt w:val="bullet"/>
      <w:lvlText w:val="o"/>
      <w:lvlJc w:val="left"/>
      <w:pPr>
        <w:tabs>
          <w:tab w:val="num" w:pos="-54"/>
        </w:tabs>
        <w:ind w:left="-54" w:hanging="360"/>
      </w:pPr>
      <w:rPr>
        <w:rFonts w:ascii="Courier New" w:hAnsi="Courier New" w:cs="Courier New" w:hint="default"/>
      </w:rPr>
    </w:lvl>
    <w:lvl w:ilvl="2" w:tplc="04130005" w:tentative="1">
      <w:start w:val="1"/>
      <w:numFmt w:val="bullet"/>
      <w:lvlText w:val=""/>
      <w:lvlJc w:val="left"/>
      <w:pPr>
        <w:tabs>
          <w:tab w:val="num" w:pos="666"/>
        </w:tabs>
        <w:ind w:left="666" w:hanging="360"/>
      </w:pPr>
      <w:rPr>
        <w:rFonts w:ascii="Wingdings" w:hAnsi="Wingdings" w:hint="default"/>
      </w:rPr>
    </w:lvl>
    <w:lvl w:ilvl="3" w:tplc="04130001" w:tentative="1">
      <w:start w:val="1"/>
      <w:numFmt w:val="bullet"/>
      <w:lvlText w:val=""/>
      <w:lvlJc w:val="left"/>
      <w:pPr>
        <w:tabs>
          <w:tab w:val="num" w:pos="1386"/>
        </w:tabs>
        <w:ind w:left="1386" w:hanging="360"/>
      </w:pPr>
      <w:rPr>
        <w:rFonts w:ascii="Symbol" w:hAnsi="Symbol" w:hint="default"/>
      </w:rPr>
    </w:lvl>
    <w:lvl w:ilvl="4" w:tplc="04130003" w:tentative="1">
      <w:start w:val="1"/>
      <w:numFmt w:val="bullet"/>
      <w:lvlText w:val="o"/>
      <w:lvlJc w:val="left"/>
      <w:pPr>
        <w:tabs>
          <w:tab w:val="num" w:pos="2106"/>
        </w:tabs>
        <w:ind w:left="2106" w:hanging="360"/>
      </w:pPr>
      <w:rPr>
        <w:rFonts w:ascii="Courier New" w:hAnsi="Courier New" w:cs="Courier New" w:hint="default"/>
      </w:rPr>
    </w:lvl>
    <w:lvl w:ilvl="5" w:tplc="04130005" w:tentative="1">
      <w:start w:val="1"/>
      <w:numFmt w:val="bullet"/>
      <w:lvlText w:val=""/>
      <w:lvlJc w:val="left"/>
      <w:pPr>
        <w:tabs>
          <w:tab w:val="num" w:pos="2826"/>
        </w:tabs>
        <w:ind w:left="2826" w:hanging="360"/>
      </w:pPr>
      <w:rPr>
        <w:rFonts w:ascii="Wingdings" w:hAnsi="Wingdings" w:hint="default"/>
      </w:rPr>
    </w:lvl>
    <w:lvl w:ilvl="6" w:tplc="04130001" w:tentative="1">
      <w:start w:val="1"/>
      <w:numFmt w:val="bullet"/>
      <w:lvlText w:val=""/>
      <w:lvlJc w:val="left"/>
      <w:pPr>
        <w:tabs>
          <w:tab w:val="num" w:pos="3546"/>
        </w:tabs>
        <w:ind w:left="3546" w:hanging="360"/>
      </w:pPr>
      <w:rPr>
        <w:rFonts w:ascii="Symbol" w:hAnsi="Symbol" w:hint="default"/>
      </w:rPr>
    </w:lvl>
    <w:lvl w:ilvl="7" w:tplc="04130003" w:tentative="1">
      <w:start w:val="1"/>
      <w:numFmt w:val="bullet"/>
      <w:lvlText w:val="o"/>
      <w:lvlJc w:val="left"/>
      <w:pPr>
        <w:tabs>
          <w:tab w:val="num" w:pos="4266"/>
        </w:tabs>
        <w:ind w:left="4266" w:hanging="360"/>
      </w:pPr>
      <w:rPr>
        <w:rFonts w:ascii="Courier New" w:hAnsi="Courier New" w:cs="Courier New" w:hint="default"/>
      </w:rPr>
    </w:lvl>
    <w:lvl w:ilvl="8" w:tplc="04130005" w:tentative="1">
      <w:start w:val="1"/>
      <w:numFmt w:val="bullet"/>
      <w:lvlText w:val=""/>
      <w:lvlJc w:val="left"/>
      <w:pPr>
        <w:tabs>
          <w:tab w:val="num" w:pos="4986"/>
        </w:tabs>
        <w:ind w:left="4986" w:hanging="360"/>
      </w:pPr>
      <w:rPr>
        <w:rFonts w:ascii="Wingdings" w:hAnsi="Wingdings" w:hint="default"/>
      </w:rPr>
    </w:lvl>
  </w:abstractNum>
  <w:abstractNum w:abstractNumId="48" w15:restartNumberingAfterBreak="0">
    <w:nsid w:val="329701EE"/>
    <w:multiLevelType w:val="hybridMultilevel"/>
    <w:tmpl w:val="620CEC9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34C197D"/>
    <w:multiLevelType w:val="hybridMultilevel"/>
    <w:tmpl w:val="EFE495A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4F84645"/>
    <w:multiLevelType w:val="hybridMultilevel"/>
    <w:tmpl w:val="89561D6E"/>
    <w:lvl w:ilvl="0" w:tplc="4340500C">
      <w:start w:val="1"/>
      <w:numFmt w:val="bullet"/>
      <w:pStyle w:val="Opsomming2"/>
      <w:lvlText w:val=""/>
      <w:lvlJc w:val="left"/>
      <w:pPr>
        <w:tabs>
          <w:tab w:val="num" w:pos="720"/>
        </w:tabs>
        <w:ind w:left="720" w:hanging="360"/>
      </w:pPr>
      <w:rPr>
        <w:rFonts w:ascii="Symbol" w:hAnsi="Symbol" w:hint="default"/>
        <w:sz w:val="16"/>
      </w:rPr>
    </w:lvl>
    <w:lvl w:ilvl="1" w:tplc="04130003">
      <w:start w:val="1"/>
      <w:numFmt w:val="lowerLetter"/>
      <w:lvlText w:val="%2."/>
      <w:lvlJc w:val="left"/>
      <w:pPr>
        <w:tabs>
          <w:tab w:val="num" w:pos="1800"/>
        </w:tabs>
        <w:ind w:left="1800" w:hanging="360"/>
      </w:pPr>
    </w:lvl>
    <w:lvl w:ilvl="2" w:tplc="04130005" w:tentative="1">
      <w:start w:val="1"/>
      <w:numFmt w:val="lowerRoman"/>
      <w:lvlText w:val="%3."/>
      <w:lvlJc w:val="right"/>
      <w:pPr>
        <w:tabs>
          <w:tab w:val="num" w:pos="2520"/>
        </w:tabs>
        <w:ind w:left="2520" w:hanging="180"/>
      </w:pPr>
    </w:lvl>
    <w:lvl w:ilvl="3" w:tplc="04130001" w:tentative="1">
      <w:start w:val="1"/>
      <w:numFmt w:val="decimal"/>
      <w:lvlText w:val="%4."/>
      <w:lvlJc w:val="left"/>
      <w:pPr>
        <w:tabs>
          <w:tab w:val="num" w:pos="3240"/>
        </w:tabs>
        <w:ind w:left="3240" w:hanging="360"/>
      </w:pPr>
    </w:lvl>
    <w:lvl w:ilvl="4" w:tplc="04130003" w:tentative="1">
      <w:start w:val="1"/>
      <w:numFmt w:val="lowerLetter"/>
      <w:lvlText w:val="%5."/>
      <w:lvlJc w:val="left"/>
      <w:pPr>
        <w:tabs>
          <w:tab w:val="num" w:pos="3960"/>
        </w:tabs>
        <w:ind w:left="3960" w:hanging="360"/>
      </w:pPr>
    </w:lvl>
    <w:lvl w:ilvl="5" w:tplc="04130005" w:tentative="1">
      <w:start w:val="1"/>
      <w:numFmt w:val="lowerRoman"/>
      <w:lvlText w:val="%6."/>
      <w:lvlJc w:val="right"/>
      <w:pPr>
        <w:tabs>
          <w:tab w:val="num" w:pos="4680"/>
        </w:tabs>
        <w:ind w:left="4680" w:hanging="180"/>
      </w:pPr>
    </w:lvl>
    <w:lvl w:ilvl="6" w:tplc="04130001" w:tentative="1">
      <w:start w:val="1"/>
      <w:numFmt w:val="decimal"/>
      <w:lvlText w:val="%7."/>
      <w:lvlJc w:val="left"/>
      <w:pPr>
        <w:tabs>
          <w:tab w:val="num" w:pos="5400"/>
        </w:tabs>
        <w:ind w:left="5400" w:hanging="360"/>
      </w:pPr>
    </w:lvl>
    <w:lvl w:ilvl="7" w:tplc="04130003" w:tentative="1">
      <w:start w:val="1"/>
      <w:numFmt w:val="lowerLetter"/>
      <w:lvlText w:val="%8."/>
      <w:lvlJc w:val="left"/>
      <w:pPr>
        <w:tabs>
          <w:tab w:val="num" w:pos="6120"/>
        </w:tabs>
        <w:ind w:left="6120" w:hanging="360"/>
      </w:pPr>
    </w:lvl>
    <w:lvl w:ilvl="8" w:tplc="04130005" w:tentative="1">
      <w:start w:val="1"/>
      <w:numFmt w:val="lowerRoman"/>
      <w:lvlText w:val="%9."/>
      <w:lvlJc w:val="right"/>
      <w:pPr>
        <w:tabs>
          <w:tab w:val="num" w:pos="6840"/>
        </w:tabs>
        <w:ind w:left="6840" w:hanging="180"/>
      </w:pPr>
    </w:lvl>
  </w:abstractNum>
  <w:abstractNum w:abstractNumId="51" w15:restartNumberingAfterBreak="0">
    <w:nsid w:val="390D5A50"/>
    <w:multiLevelType w:val="hybridMultilevel"/>
    <w:tmpl w:val="E0302BC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921776A"/>
    <w:multiLevelType w:val="hybridMultilevel"/>
    <w:tmpl w:val="D592CCC2"/>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93858E8"/>
    <w:multiLevelType w:val="hybridMultilevel"/>
    <w:tmpl w:val="6CE8722C"/>
    <w:lvl w:ilvl="0" w:tplc="4340500C">
      <w:numFmt w:val="bullet"/>
      <w:pStyle w:val="opsomming10"/>
      <w:lvlText w:val=""/>
      <w:lvlJc w:val="left"/>
      <w:pPr>
        <w:tabs>
          <w:tab w:val="num" w:pos="363"/>
        </w:tabs>
        <w:ind w:left="363" w:hanging="363"/>
      </w:pPr>
      <w:rPr>
        <w:rFonts w:ascii="Symbol" w:eastAsia="Times New Roman" w:hAnsi="Symbol" w:cs="Times New Roman" w:hint="default"/>
      </w:rPr>
    </w:lvl>
    <w:lvl w:ilvl="1" w:tplc="04130003">
      <w:start w:val="1"/>
      <w:numFmt w:val="bullet"/>
      <w:lvlText w:val="o"/>
      <w:lvlJc w:val="left"/>
      <w:pPr>
        <w:tabs>
          <w:tab w:val="num" w:pos="-1364"/>
        </w:tabs>
        <w:ind w:left="-1364" w:hanging="360"/>
      </w:pPr>
      <w:rPr>
        <w:rFonts w:ascii="Courier New" w:hAnsi="Courier New" w:hint="default"/>
      </w:rPr>
    </w:lvl>
    <w:lvl w:ilvl="2" w:tplc="04130005">
      <w:start w:val="1"/>
      <w:numFmt w:val="bullet"/>
      <w:lvlText w:val=""/>
      <w:lvlJc w:val="left"/>
      <w:pPr>
        <w:tabs>
          <w:tab w:val="num" w:pos="-644"/>
        </w:tabs>
        <w:ind w:left="-644" w:hanging="360"/>
      </w:pPr>
      <w:rPr>
        <w:rFonts w:ascii="Wingdings" w:hAnsi="Wingdings" w:hint="default"/>
      </w:rPr>
    </w:lvl>
    <w:lvl w:ilvl="3" w:tplc="04130001" w:tentative="1">
      <w:start w:val="1"/>
      <w:numFmt w:val="bullet"/>
      <w:lvlText w:val=""/>
      <w:lvlJc w:val="left"/>
      <w:pPr>
        <w:tabs>
          <w:tab w:val="num" w:pos="76"/>
        </w:tabs>
        <w:ind w:left="76" w:hanging="360"/>
      </w:pPr>
      <w:rPr>
        <w:rFonts w:ascii="Symbol" w:hAnsi="Symbol" w:hint="default"/>
      </w:rPr>
    </w:lvl>
    <w:lvl w:ilvl="4" w:tplc="04130003" w:tentative="1">
      <w:start w:val="1"/>
      <w:numFmt w:val="bullet"/>
      <w:lvlText w:val="o"/>
      <w:lvlJc w:val="left"/>
      <w:pPr>
        <w:tabs>
          <w:tab w:val="num" w:pos="796"/>
        </w:tabs>
        <w:ind w:left="796" w:hanging="360"/>
      </w:pPr>
      <w:rPr>
        <w:rFonts w:ascii="Courier New" w:hAnsi="Courier New" w:hint="default"/>
      </w:rPr>
    </w:lvl>
    <w:lvl w:ilvl="5" w:tplc="04130005" w:tentative="1">
      <w:start w:val="1"/>
      <w:numFmt w:val="bullet"/>
      <w:lvlText w:val=""/>
      <w:lvlJc w:val="left"/>
      <w:pPr>
        <w:tabs>
          <w:tab w:val="num" w:pos="1516"/>
        </w:tabs>
        <w:ind w:left="1516" w:hanging="360"/>
      </w:pPr>
      <w:rPr>
        <w:rFonts w:ascii="Wingdings" w:hAnsi="Wingdings" w:hint="default"/>
      </w:rPr>
    </w:lvl>
    <w:lvl w:ilvl="6" w:tplc="04130001" w:tentative="1">
      <w:start w:val="1"/>
      <w:numFmt w:val="bullet"/>
      <w:lvlText w:val=""/>
      <w:lvlJc w:val="left"/>
      <w:pPr>
        <w:tabs>
          <w:tab w:val="num" w:pos="2236"/>
        </w:tabs>
        <w:ind w:left="2236" w:hanging="360"/>
      </w:pPr>
      <w:rPr>
        <w:rFonts w:ascii="Symbol" w:hAnsi="Symbol" w:hint="default"/>
      </w:rPr>
    </w:lvl>
    <w:lvl w:ilvl="7" w:tplc="04130003" w:tentative="1">
      <w:start w:val="1"/>
      <w:numFmt w:val="bullet"/>
      <w:lvlText w:val="o"/>
      <w:lvlJc w:val="left"/>
      <w:pPr>
        <w:tabs>
          <w:tab w:val="num" w:pos="2956"/>
        </w:tabs>
        <w:ind w:left="2956" w:hanging="360"/>
      </w:pPr>
      <w:rPr>
        <w:rFonts w:ascii="Courier New" w:hAnsi="Courier New" w:hint="default"/>
      </w:rPr>
    </w:lvl>
    <w:lvl w:ilvl="8" w:tplc="04130005" w:tentative="1">
      <w:start w:val="1"/>
      <w:numFmt w:val="bullet"/>
      <w:lvlText w:val=""/>
      <w:lvlJc w:val="left"/>
      <w:pPr>
        <w:tabs>
          <w:tab w:val="num" w:pos="3676"/>
        </w:tabs>
        <w:ind w:left="3676" w:hanging="360"/>
      </w:pPr>
      <w:rPr>
        <w:rFonts w:ascii="Wingdings" w:hAnsi="Wingdings" w:hint="default"/>
      </w:rPr>
    </w:lvl>
  </w:abstractNum>
  <w:abstractNum w:abstractNumId="54" w15:restartNumberingAfterBreak="0">
    <w:nsid w:val="398C7D0D"/>
    <w:multiLevelType w:val="hybridMultilevel"/>
    <w:tmpl w:val="78188CD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5" w15:restartNumberingAfterBreak="0">
    <w:nsid w:val="39F93642"/>
    <w:multiLevelType w:val="hybridMultilevel"/>
    <w:tmpl w:val="8016676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A8D7FA3"/>
    <w:multiLevelType w:val="hybridMultilevel"/>
    <w:tmpl w:val="6F8CA9C8"/>
    <w:lvl w:ilvl="0" w:tplc="D982E710">
      <w:start w:val="1"/>
      <w:numFmt w:val="bullet"/>
      <w:lvlText w:val=""/>
      <w:legacy w:legacy="1" w:legacySpace="120" w:legacyIndent="360"/>
      <w:lvlJc w:val="left"/>
      <w:pPr>
        <w:ind w:left="360" w:hanging="360"/>
      </w:pPr>
      <w:rPr>
        <w:rFonts w:ascii="Symbol" w:hAnsi="Symbol" w:hint="default"/>
        <w:sz w:val="22"/>
      </w:rPr>
    </w:lvl>
    <w:lvl w:ilvl="1" w:tplc="04090019">
      <w:start w:val="1"/>
      <w:numFmt w:val="decimal"/>
      <w:pStyle w:val="OpsommingNummer"/>
      <w:lvlText w:val="%2."/>
      <w:lvlJc w:val="left"/>
      <w:pPr>
        <w:tabs>
          <w:tab w:val="num" w:pos="1440"/>
        </w:tabs>
        <w:ind w:left="1440" w:hanging="360"/>
      </w:pPr>
      <w:rPr>
        <w:rFonts w:hint="default"/>
        <w:sz w:val="22"/>
      </w:rPr>
    </w:lvl>
    <w:lvl w:ilvl="2" w:tplc="0409001B">
      <w:start w:val="1"/>
      <w:numFmt w:val="bullet"/>
      <w:lvlText w:val="-"/>
      <w:lvlJc w:val="left"/>
      <w:pPr>
        <w:tabs>
          <w:tab w:val="num" w:pos="2160"/>
        </w:tabs>
        <w:ind w:left="2160" w:hanging="360"/>
      </w:pPr>
      <w:rPr>
        <w:rFonts w:ascii="Times New Roman" w:eastAsia="Times New Roman" w:hAnsi="Times New Roman" w:cs="Times New Roman"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3ABA2889"/>
    <w:multiLevelType w:val="hybridMultilevel"/>
    <w:tmpl w:val="B0B0C768"/>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8" w15:restartNumberingAfterBreak="0">
    <w:nsid w:val="3B8B0760"/>
    <w:multiLevelType w:val="hybridMultilevel"/>
    <w:tmpl w:val="18444E0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59" w15:restartNumberingAfterBreak="0">
    <w:nsid w:val="3C0D76CF"/>
    <w:multiLevelType w:val="hybridMultilevel"/>
    <w:tmpl w:val="46DAAE9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0" w15:restartNumberingAfterBreak="0">
    <w:nsid w:val="3C942A64"/>
    <w:multiLevelType w:val="singleLevel"/>
    <w:tmpl w:val="B1B4CAD8"/>
    <w:lvl w:ilvl="0">
      <w:start w:val="1"/>
      <w:numFmt w:val="decimal"/>
      <w:lvlText w:val="%1."/>
      <w:lvlJc w:val="left"/>
      <w:pPr>
        <w:tabs>
          <w:tab w:val="num" w:pos="1440"/>
        </w:tabs>
        <w:ind w:left="1440" w:hanging="360"/>
      </w:pPr>
      <w:rPr>
        <w:rFonts w:hint="default"/>
      </w:rPr>
    </w:lvl>
  </w:abstractNum>
  <w:abstractNum w:abstractNumId="61" w15:restartNumberingAfterBreak="0">
    <w:nsid w:val="3CD90132"/>
    <w:multiLevelType w:val="hybridMultilevel"/>
    <w:tmpl w:val="2F705AA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63" w15:restartNumberingAfterBreak="0">
    <w:nsid w:val="3EBF6343"/>
    <w:multiLevelType w:val="hybridMultilevel"/>
    <w:tmpl w:val="975AE31C"/>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1226C4F"/>
    <w:multiLevelType w:val="hybridMultilevel"/>
    <w:tmpl w:val="D38AF6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42D81AF6"/>
    <w:multiLevelType w:val="hybridMultilevel"/>
    <w:tmpl w:val="256867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3374BF5"/>
    <w:multiLevelType w:val="hybridMultilevel"/>
    <w:tmpl w:val="5192D320"/>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3D04699"/>
    <w:multiLevelType w:val="hybridMultilevel"/>
    <w:tmpl w:val="5210B8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8" w15:restartNumberingAfterBreak="0">
    <w:nsid w:val="452C7E9E"/>
    <w:multiLevelType w:val="hybridMultilevel"/>
    <w:tmpl w:val="90860EA0"/>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45BE4329"/>
    <w:multiLevelType w:val="hybridMultilevel"/>
    <w:tmpl w:val="A0AEA5E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0" w15:restartNumberingAfterBreak="0">
    <w:nsid w:val="45C133E3"/>
    <w:multiLevelType w:val="hybridMultilevel"/>
    <w:tmpl w:val="7C46057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1" w15:restartNumberingAfterBreak="0">
    <w:nsid w:val="46253246"/>
    <w:multiLevelType w:val="hybridMultilevel"/>
    <w:tmpl w:val="B02C2016"/>
    <w:lvl w:ilvl="0" w:tplc="0E1E176A">
      <w:start w:val="1"/>
      <w:numFmt w:val="bullet"/>
      <w:pStyle w:val="Opsomming4"/>
      <w:lvlText w:val=""/>
      <w:lvlJc w:val="left"/>
      <w:pPr>
        <w:tabs>
          <w:tab w:val="num" w:pos="720"/>
        </w:tabs>
        <w:ind w:left="720" w:hanging="360"/>
      </w:pPr>
      <w:rPr>
        <w:rFonts w:ascii="Symbol" w:hAnsi="Symbol" w:hint="default"/>
        <w:sz w:val="12"/>
      </w:rPr>
    </w:lvl>
    <w:lvl w:ilvl="1" w:tplc="04090003" w:tentative="1">
      <w:start w:val="1"/>
      <w:numFmt w:val="bullet"/>
      <w:lvlText w:val="o"/>
      <w:lvlJc w:val="left"/>
      <w:pPr>
        <w:tabs>
          <w:tab w:val="num" w:pos="-1004"/>
        </w:tabs>
        <w:ind w:left="-1004" w:hanging="360"/>
      </w:pPr>
      <w:rPr>
        <w:rFonts w:ascii="Courier New" w:hAnsi="Courier New" w:hint="default"/>
      </w:rPr>
    </w:lvl>
    <w:lvl w:ilvl="2" w:tplc="04090005" w:tentative="1">
      <w:start w:val="1"/>
      <w:numFmt w:val="bullet"/>
      <w:lvlText w:val=""/>
      <w:lvlJc w:val="left"/>
      <w:pPr>
        <w:tabs>
          <w:tab w:val="num" w:pos="-284"/>
        </w:tabs>
        <w:ind w:left="-284" w:hanging="360"/>
      </w:pPr>
      <w:rPr>
        <w:rFonts w:ascii="Wingdings" w:hAnsi="Wingdings" w:hint="default"/>
      </w:rPr>
    </w:lvl>
    <w:lvl w:ilvl="3" w:tplc="04090001" w:tentative="1">
      <w:start w:val="1"/>
      <w:numFmt w:val="bullet"/>
      <w:lvlText w:val=""/>
      <w:lvlJc w:val="left"/>
      <w:pPr>
        <w:tabs>
          <w:tab w:val="num" w:pos="436"/>
        </w:tabs>
        <w:ind w:left="436" w:hanging="360"/>
      </w:pPr>
      <w:rPr>
        <w:rFonts w:ascii="Symbol" w:hAnsi="Symbol" w:hint="default"/>
      </w:rPr>
    </w:lvl>
    <w:lvl w:ilvl="4" w:tplc="04090003" w:tentative="1">
      <w:start w:val="1"/>
      <w:numFmt w:val="bullet"/>
      <w:lvlText w:val="o"/>
      <w:lvlJc w:val="left"/>
      <w:pPr>
        <w:tabs>
          <w:tab w:val="num" w:pos="1156"/>
        </w:tabs>
        <w:ind w:left="1156" w:hanging="360"/>
      </w:pPr>
      <w:rPr>
        <w:rFonts w:ascii="Courier New" w:hAnsi="Courier New" w:hint="default"/>
      </w:rPr>
    </w:lvl>
    <w:lvl w:ilvl="5" w:tplc="04090005" w:tentative="1">
      <w:start w:val="1"/>
      <w:numFmt w:val="bullet"/>
      <w:lvlText w:val=""/>
      <w:lvlJc w:val="left"/>
      <w:pPr>
        <w:tabs>
          <w:tab w:val="num" w:pos="1876"/>
        </w:tabs>
        <w:ind w:left="1876" w:hanging="360"/>
      </w:pPr>
      <w:rPr>
        <w:rFonts w:ascii="Wingdings" w:hAnsi="Wingdings" w:hint="default"/>
      </w:rPr>
    </w:lvl>
    <w:lvl w:ilvl="6" w:tplc="04090001" w:tentative="1">
      <w:start w:val="1"/>
      <w:numFmt w:val="bullet"/>
      <w:lvlText w:val=""/>
      <w:lvlJc w:val="left"/>
      <w:pPr>
        <w:tabs>
          <w:tab w:val="num" w:pos="2596"/>
        </w:tabs>
        <w:ind w:left="2596" w:hanging="360"/>
      </w:pPr>
      <w:rPr>
        <w:rFonts w:ascii="Symbol" w:hAnsi="Symbol" w:hint="default"/>
      </w:rPr>
    </w:lvl>
    <w:lvl w:ilvl="7" w:tplc="04090003" w:tentative="1">
      <w:start w:val="1"/>
      <w:numFmt w:val="bullet"/>
      <w:lvlText w:val="o"/>
      <w:lvlJc w:val="left"/>
      <w:pPr>
        <w:tabs>
          <w:tab w:val="num" w:pos="3316"/>
        </w:tabs>
        <w:ind w:left="3316" w:hanging="360"/>
      </w:pPr>
      <w:rPr>
        <w:rFonts w:ascii="Courier New" w:hAnsi="Courier New" w:hint="default"/>
      </w:rPr>
    </w:lvl>
    <w:lvl w:ilvl="8" w:tplc="04090005" w:tentative="1">
      <w:start w:val="1"/>
      <w:numFmt w:val="bullet"/>
      <w:lvlText w:val=""/>
      <w:lvlJc w:val="left"/>
      <w:pPr>
        <w:tabs>
          <w:tab w:val="num" w:pos="4036"/>
        </w:tabs>
        <w:ind w:left="4036" w:hanging="360"/>
      </w:pPr>
      <w:rPr>
        <w:rFonts w:ascii="Wingdings" w:hAnsi="Wingdings" w:hint="default"/>
      </w:rPr>
    </w:lvl>
  </w:abstractNum>
  <w:abstractNum w:abstractNumId="72" w15:restartNumberingAfterBreak="0">
    <w:nsid w:val="475E2FEA"/>
    <w:multiLevelType w:val="hybridMultilevel"/>
    <w:tmpl w:val="DDEC505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8FD4E7A"/>
    <w:multiLevelType w:val="hybridMultilevel"/>
    <w:tmpl w:val="D09220E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91D2D26"/>
    <w:multiLevelType w:val="hybridMultilevel"/>
    <w:tmpl w:val="8BF6E2F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5" w15:restartNumberingAfterBreak="0">
    <w:nsid w:val="49BC70B9"/>
    <w:multiLevelType w:val="hybridMultilevel"/>
    <w:tmpl w:val="952EAD5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4A513743"/>
    <w:multiLevelType w:val="hybridMultilevel"/>
    <w:tmpl w:val="96F6D04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7" w15:restartNumberingAfterBreak="0">
    <w:nsid w:val="4C2B487C"/>
    <w:multiLevelType w:val="hybridMultilevel"/>
    <w:tmpl w:val="E19A5D0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8" w15:restartNumberingAfterBreak="0">
    <w:nsid w:val="4C325E8D"/>
    <w:multiLevelType w:val="hybridMultilevel"/>
    <w:tmpl w:val="0FE29F0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79" w15:restartNumberingAfterBreak="0">
    <w:nsid w:val="4CCC6799"/>
    <w:multiLevelType w:val="hybridMultilevel"/>
    <w:tmpl w:val="2BC0C09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0" w15:restartNumberingAfterBreak="0">
    <w:nsid w:val="4F150E21"/>
    <w:multiLevelType w:val="hybridMultilevel"/>
    <w:tmpl w:val="5374D9E8"/>
    <w:lvl w:ilvl="0" w:tplc="4378AA02">
      <w:start w:val="2"/>
      <w:numFmt w:val="bullet"/>
      <w:lvlText w:val="–"/>
      <w:lvlJc w:val="left"/>
      <w:pPr>
        <w:tabs>
          <w:tab w:val="num" w:pos="360"/>
        </w:tabs>
        <w:ind w:left="284" w:hanging="284"/>
      </w:pPr>
      <w:rPr>
        <w:rFonts w:hint="default"/>
        <w:color w:val="000000"/>
        <w:sz w:val="22"/>
      </w:rPr>
    </w:lvl>
    <w:lvl w:ilvl="1" w:tplc="08090003">
      <w:start w:val="1"/>
      <w:numFmt w:val="bullet"/>
      <w:lvlText w:val="o"/>
      <w:lvlJc w:val="left"/>
      <w:pPr>
        <w:tabs>
          <w:tab w:val="num" w:pos="1440"/>
        </w:tabs>
        <w:ind w:left="1440" w:hanging="360"/>
      </w:pPr>
      <w:rPr>
        <w:rFonts w:ascii="Courier New" w:hAnsi="Courier New" w:cs="Courier New" w:hint="default"/>
        <w:color w:val="000000"/>
        <w:sz w:val="22"/>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4F7F7550"/>
    <w:multiLevelType w:val="hybridMultilevel"/>
    <w:tmpl w:val="B01CD8C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2" w15:restartNumberingAfterBreak="0">
    <w:nsid w:val="4FCE5B53"/>
    <w:multiLevelType w:val="hybridMultilevel"/>
    <w:tmpl w:val="8708DD3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3" w15:restartNumberingAfterBreak="0">
    <w:nsid w:val="503C6066"/>
    <w:multiLevelType w:val="hybridMultilevel"/>
    <w:tmpl w:val="D4381354"/>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513D671B"/>
    <w:multiLevelType w:val="hybridMultilevel"/>
    <w:tmpl w:val="955A01D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5" w15:restartNumberingAfterBreak="0">
    <w:nsid w:val="538976C2"/>
    <w:multiLevelType w:val="hybridMultilevel"/>
    <w:tmpl w:val="5F5E000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6" w15:restartNumberingAfterBreak="0">
    <w:nsid w:val="55F8528F"/>
    <w:multiLevelType w:val="hybridMultilevel"/>
    <w:tmpl w:val="2380530E"/>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7" w15:restartNumberingAfterBreak="0">
    <w:nsid w:val="574C4BEE"/>
    <w:multiLevelType w:val="hybridMultilevel"/>
    <w:tmpl w:val="758CF23A"/>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88" w15:restartNumberingAfterBreak="0">
    <w:nsid w:val="57701D56"/>
    <w:multiLevelType w:val="hybridMultilevel"/>
    <w:tmpl w:val="41A02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9" w15:restartNumberingAfterBreak="0">
    <w:nsid w:val="584F1BE5"/>
    <w:multiLevelType w:val="hybridMultilevel"/>
    <w:tmpl w:val="CAE421D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8591472"/>
    <w:multiLevelType w:val="hybridMultilevel"/>
    <w:tmpl w:val="15F0062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1" w15:restartNumberingAfterBreak="0">
    <w:nsid w:val="58742237"/>
    <w:multiLevelType w:val="hybridMultilevel"/>
    <w:tmpl w:val="C46CD62E"/>
    <w:lvl w:ilvl="0" w:tplc="F53EE15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2"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3" w15:restartNumberingAfterBreak="0">
    <w:nsid w:val="5B1D33B4"/>
    <w:multiLevelType w:val="hybridMultilevel"/>
    <w:tmpl w:val="61404D1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4" w15:restartNumberingAfterBreak="0">
    <w:nsid w:val="5C027594"/>
    <w:multiLevelType w:val="multilevel"/>
    <w:tmpl w:val="641CF8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5" w15:restartNumberingAfterBreak="0">
    <w:nsid w:val="5C41035C"/>
    <w:multiLevelType w:val="hybridMultilevel"/>
    <w:tmpl w:val="006C7C56"/>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5F10454C"/>
    <w:multiLevelType w:val="hybridMultilevel"/>
    <w:tmpl w:val="76D6558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5F1452EE"/>
    <w:multiLevelType w:val="hybridMultilevel"/>
    <w:tmpl w:val="76609C5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8" w15:restartNumberingAfterBreak="0">
    <w:nsid w:val="604C1C17"/>
    <w:multiLevelType w:val="hybridMultilevel"/>
    <w:tmpl w:val="A4A02CF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99" w15:restartNumberingAfterBreak="0">
    <w:nsid w:val="605861B4"/>
    <w:multiLevelType w:val="hybridMultilevel"/>
    <w:tmpl w:val="E2C0734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0" w15:restartNumberingAfterBreak="0">
    <w:nsid w:val="60B003A6"/>
    <w:multiLevelType w:val="hybridMultilevel"/>
    <w:tmpl w:val="6FDCC6F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1" w15:restartNumberingAfterBreak="0">
    <w:nsid w:val="61B24809"/>
    <w:multiLevelType w:val="hybridMultilevel"/>
    <w:tmpl w:val="9642112E"/>
    <w:lvl w:ilvl="0" w:tplc="EB6C3146">
      <w:start w:val="1"/>
      <w:numFmt w:val="decimal"/>
      <w:pStyle w:val="Bijlage2"/>
      <w:lvlText w:val="%1.1"/>
      <w:lvlJc w:val="left"/>
      <w:pPr>
        <w:tabs>
          <w:tab w:val="num" w:pos="680"/>
        </w:tabs>
        <w:ind w:left="680" w:hanging="680"/>
      </w:pPr>
      <w:rPr>
        <w:rFonts w:hint="default"/>
      </w:rPr>
    </w:lvl>
    <w:lvl w:ilvl="1" w:tplc="9C001912" w:tentative="1">
      <w:start w:val="1"/>
      <w:numFmt w:val="lowerLetter"/>
      <w:lvlText w:val="%2."/>
      <w:lvlJc w:val="left"/>
      <w:pPr>
        <w:tabs>
          <w:tab w:val="num" w:pos="1440"/>
        </w:tabs>
        <w:ind w:left="1440" w:hanging="360"/>
      </w:pPr>
    </w:lvl>
    <w:lvl w:ilvl="2" w:tplc="12E05D86" w:tentative="1">
      <w:start w:val="1"/>
      <w:numFmt w:val="lowerRoman"/>
      <w:lvlText w:val="%3."/>
      <w:lvlJc w:val="right"/>
      <w:pPr>
        <w:tabs>
          <w:tab w:val="num" w:pos="2160"/>
        </w:tabs>
        <w:ind w:left="2160" w:hanging="180"/>
      </w:pPr>
    </w:lvl>
    <w:lvl w:ilvl="3" w:tplc="7A50BA98" w:tentative="1">
      <w:start w:val="1"/>
      <w:numFmt w:val="decimal"/>
      <w:lvlText w:val="%4."/>
      <w:lvlJc w:val="left"/>
      <w:pPr>
        <w:tabs>
          <w:tab w:val="num" w:pos="2880"/>
        </w:tabs>
        <w:ind w:left="2880" w:hanging="360"/>
      </w:pPr>
    </w:lvl>
    <w:lvl w:ilvl="4" w:tplc="FE6C2A6A" w:tentative="1">
      <w:start w:val="1"/>
      <w:numFmt w:val="lowerLetter"/>
      <w:lvlText w:val="%5."/>
      <w:lvlJc w:val="left"/>
      <w:pPr>
        <w:tabs>
          <w:tab w:val="num" w:pos="3600"/>
        </w:tabs>
        <w:ind w:left="3600" w:hanging="360"/>
      </w:pPr>
    </w:lvl>
    <w:lvl w:ilvl="5" w:tplc="B0E49E2E" w:tentative="1">
      <w:start w:val="1"/>
      <w:numFmt w:val="lowerRoman"/>
      <w:lvlText w:val="%6."/>
      <w:lvlJc w:val="right"/>
      <w:pPr>
        <w:tabs>
          <w:tab w:val="num" w:pos="4320"/>
        </w:tabs>
        <w:ind w:left="4320" w:hanging="180"/>
      </w:pPr>
    </w:lvl>
    <w:lvl w:ilvl="6" w:tplc="F28EDDA0" w:tentative="1">
      <w:start w:val="1"/>
      <w:numFmt w:val="decimal"/>
      <w:lvlText w:val="%7."/>
      <w:lvlJc w:val="left"/>
      <w:pPr>
        <w:tabs>
          <w:tab w:val="num" w:pos="5040"/>
        </w:tabs>
        <w:ind w:left="5040" w:hanging="360"/>
      </w:pPr>
    </w:lvl>
    <w:lvl w:ilvl="7" w:tplc="E7FE9A88" w:tentative="1">
      <w:start w:val="1"/>
      <w:numFmt w:val="lowerLetter"/>
      <w:lvlText w:val="%8."/>
      <w:lvlJc w:val="left"/>
      <w:pPr>
        <w:tabs>
          <w:tab w:val="num" w:pos="5760"/>
        </w:tabs>
        <w:ind w:left="5760" w:hanging="360"/>
      </w:pPr>
    </w:lvl>
    <w:lvl w:ilvl="8" w:tplc="DCD0B4A0" w:tentative="1">
      <w:start w:val="1"/>
      <w:numFmt w:val="lowerRoman"/>
      <w:lvlText w:val="%9."/>
      <w:lvlJc w:val="right"/>
      <w:pPr>
        <w:tabs>
          <w:tab w:val="num" w:pos="6480"/>
        </w:tabs>
        <w:ind w:left="6480" w:hanging="180"/>
      </w:pPr>
    </w:lvl>
  </w:abstractNum>
  <w:abstractNum w:abstractNumId="102" w15:restartNumberingAfterBreak="0">
    <w:nsid w:val="620C21A3"/>
    <w:multiLevelType w:val="hybridMultilevel"/>
    <w:tmpl w:val="2AB49BE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2EF392D"/>
    <w:multiLevelType w:val="hybridMultilevel"/>
    <w:tmpl w:val="71B4A29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4" w15:restartNumberingAfterBreak="0">
    <w:nsid w:val="64A25E81"/>
    <w:multiLevelType w:val="hybridMultilevel"/>
    <w:tmpl w:val="6DCA750A"/>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5" w15:restartNumberingAfterBreak="0">
    <w:nsid w:val="65C16334"/>
    <w:multiLevelType w:val="hybridMultilevel"/>
    <w:tmpl w:val="192AC2B2"/>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6" w15:restartNumberingAfterBreak="0">
    <w:nsid w:val="6607643F"/>
    <w:multiLevelType w:val="hybridMultilevel"/>
    <w:tmpl w:val="2B92C98E"/>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7" w15:restartNumberingAfterBreak="0">
    <w:nsid w:val="674D402D"/>
    <w:multiLevelType w:val="hybridMultilevel"/>
    <w:tmpl w:val="63BA5CAC"/>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15:restartNumberingAfterBreak="0">
    <w:nsid w:val="676C5AD1"/>
    <w:multiLevelType w:val="hybridMultilevel"/>
    <w:tmpl w:val="A0E64292"/>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9" w15:restartNumberingAfterBreak="0">
    <w:nsid w:val="67877DF8"/>
    <w:multiLevelType w:val="hybridMultilevel"/>
    <w:tmpl w:val="D92E643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0" w15:restartNumberingAfterBreak="0">
    <w:nsid w:val="6844544A"/>
    <w:multiLevelType w:val="hybridMultilevel"/>
    <w:tmpl w:val="B740C4E2"/>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9802267"/>
    <w:multiLevelType w:val="hybridMultilevel"/>
    <w:tmpl w:val="F0603B3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2" w15:restartNumberingAfterBreak="0">
    <w:nsid w:val="6A05039E"/>
    <w:multiLevelType w:val="hybridMultilevel"/>
    <w:tmpl w:val="DE9A5B8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A83717B"/>
    <w:multiLevelType w:val="hybridMultilevel"/>
    <w:tmpl w:val="7C7E5DE0"/>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4" w15:restartNumberingAfterBreak="0">
    <w:nsid w:val="6C1C32A3"/>
    <w:multiLevelType w:val="hybridMultilevel"/>
    <w:tmpl w:val="B6880376"/>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5" w15:restartNumberingAfterBreak="0">
    <w:nsid w:val="6C2B69E7"/>
    <w:multiLevelType w:val="hybridMultilevel"/>
    <w:tmpl w:val="2AEE31DC"/>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6" w15:restartNumberingAfterBreak="0">
    <w:nsid w:val="6CA95EEB"/>
    <w:multiLevelType w:val="hybridMultilevel"/>
    <w:tmpl w:val="6D360EA4"/>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7" w15:restartNumberingAfterBreak="0">
    <w:nsid w:val="6D8F620D"/>
    <w:multiLevelType w:val="hybridMultilevel"/>
    <w:tmpl w:val="A1FA5FD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18" w15:restartNumberingAfterBreak="0">
    <w:nsid w:val="6E602D41"/>
    <w:multiLevelType w:val="hybridMultilevel"/>
    <w:tmpl w:val="FFB685AE"/>
    <w:lvl w:ilvl="0" w:tplc="7A8CD0BC">
      <w:numFmt w:val="bullet"/>
      <w:pStyle w:val="StyleListContinueLeft254cmHanging08cmAfter6pt"/>
      <w:lvlText w:val=""/>
      <w:lvlJc w:val="left"/>
      <w:pPr>
        <w:tabs>
          <w:tab w:val="num" w:pos="360"/>
        </w:tabs>
        <w:ind w:left="360" w:hanging="360"/>
      </w:pPr>
      <w:rPr>
        <w:rFonts w:ascii="Symbol" w:eastAsia="Times New Roman" w:hAnsi="Symbol" w:cs="Times New Roman" w:hint="default"/>
      </w:rPr>
    </w:lvl>
    <w:lvl w:ilvl="1" w:tplc="32A08AE8" w:tentative="1">
      <w:start w:val="1"/>
      <w:numFmt w:val="lowerLetter"/>
      <w:lvlText w:val="%2."/>
      <w:lvlJc w:val="left"/>
      <w:pPr>
        <w:tabs>
          <w:tab w:val="num" w:pos="1500"/>
        </w:tabs>
        <w:ind w:left="1500" w:hanging="360"/>
      </w:pPr>
    </w:lvl>
    <w:lvl w:ilvl="2" w:tplc="8E5258DA" w:tentative="1">
      <w:start w:val="1"/>
      <w:numFmt w:val="lowerRoman"/>
      <w:lvlText w:val="%3."/>
      <w:lvlJc w:val="right"/>
      <w:pPr>
        <w:tabs>
          <w:tab w:val="num" w:pos="2220"/>
        </w:tabs>
        <w:ind w:left="2220" w:hanging="180"/>
      </w:pPr>
    </w:lvl>
    <w:lvl w:ilvl="3" w:tplc="3E3C0D3C" w:tentative="1">
      <w:start w:val="1"/>
      <w:numFmt w:val="decimal"/>
      <w:lvlText w:val="%4."/>
      <w:lvlJc w:val="left"/>
      <w:pPr>
        <w:tabs>
          <w:tab w:val="num" w:pos="2940"/>
        </w:tabs>
        <w:ind w:left="2940" w:hanging="360"/>
      </w:pPr>
    </w:lvl>
    <w:lvl w:ilvl="4" w:tplc="26B6A028" w:tentative="1">
      <w:start w:val="1"/>
      <w:numFmt w:val="lowerLetter"/>
      <w:lvlText w:val="%5."/>
      <w:lvlJc w:val="left"/>
      <w:pPr>
        <w:tabs>
          <w:tab w:val="num" w:pos="3660"/>
        </w:tabs>
        <w:ind w:left="3660" w:hanging="360"/>
      </w:pPr>
    </w:lvl>
    <w:lvl w:ilvl="5" w:tplc="9CB07EE8" w:tentative="1">
      <w:start w:val="1"/>
      <w:numFmt w:val="lowerRoman"/>
      <w:lvlText w:val="%6."/>
      <w:lvlJc w:val="right"/>
      <w:pPr>
        <w:tabs>
          <w:tab w:val="num" w:pos="4380"/>
        </w:tabs>
        <w:ind w:left="4380" w:hanging="180"/>
      </w:pPr>
    </w:lvl>
    <w:lvl w:ilvl="6" w:tplc="FAF8AA48" w:tentative="1">
      <w:start w:val="1"/>
      <w:numFmt w:val="decimal"/>
      <w:lvlText w:val="%7."/>
      <w:lvlJc w:val="left"/>
      <w:pPr>
        <w:tabs>
          <w:tab w:val="num" w:pos="5100"/>
        </w:tabs>
        <w:ind w:left="5100" w:hanging="360"/>
      </w:pPr>
    </w:lvl>
    <w:lvl w:ilvl="7" w:tplc="FF70FED4" w:tentative="1">
      <w:start w:val="1"/>
      <w:numFmt w:val="lowerLetter"/>
      <w:lvlText w:val="%8."/>
      <w:lvlJc w:val="left"/>
      <w:pPr>
        <w:tabs>
          <w:tab w:val="num" w:pos="5820"/>
        </w:tabs>
        <w:ind w:left="5820" w:hanging="360"/>
      </w:pPr>
    </w:lvl>
    <w:lvl w:ilvl="8" w:tplc="8DDE1DDA" w:tentative="1">
      <w:start w:val="1"/>
      <w:numFmt w:val="lowerRoman"/>
      <w:lvlText w:val="%9."/>
      <w:lvlJc w:val="right"/>
      <w:pPr>
        <w:tabs>
          <w:tab w:val="num" w:pos="6540"/>
        </w:tabs>
        <w:ind w:left="6540" w:hanging="180"/>
      </w:pPr>
    </w:lvl>
  </w:abstractNum>
  <w:abstractNum w:abstractNumId="119" w15:restartNumberingAfterBreak="0">
    <w:nsid w:val="6FAF50E7"/>
    <w:multiLevelType w:val="hybridMultilevel"/>
    <w:tmpl w:val="E3D2A62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0" w15:restartNumberingAfterBreak="0">
    <w:nsid w:val="6FB67472"/>
    <w:multiLevelType w:val="hybridMultilevel"/>
    <w:tmpl w:val="F2B6D57C"/>
    <w:lvl w:ilvl="0" w:tplc="4378AA02">
      <w:start w:val="2"/>
      <w:numFmt w:val="bullet"/>
      <w:lvlText w:val="–"/>
      <w:lvlJc w:val="left"/>
      <w:pPr>
        <w:tabs>
          <w:tab w:val="num" w:pos="360"/>
        </w:tabs>
        <w:ind w:left="284" w:hanging="284"/>
      </w:pPr>
      <w:rPr>
        <w:rFonts w:hint="default"/>
        <w:color w:val="000000"/>
        <w:sz w:val="22"/>
      </w:rPr>
    </w:lvl>
    <w:lvl w:ilvl="1" w:tplc="04130003">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21" w15:restartNumberingAfterBreak="0">
    <w:nsid w:val="70635CCD"/>
    <w:multiLevelType w:val="hybridMultilevel"/>
    <w:tmpl w:val="E72E5568"/>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2" w15:restartNumberingAfterBreak="0">
    <w:nsid w:val="70DB4052"/>
    <w:multiLevelType w:val="hybridMultilevel"/>
    <w:tmpl w:val="89D66C6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3" w15:restartNumberingAfterBreak="0">
    <w:nsid w:val="71035FC8"/>
    <w:multiLevelType w:val="hybridMultilevel"/>
    <w:tmpl w:val="AD54FF7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72E74D11"/>
    <w:multiLevelType w:val="hybridMultilevel"/>
    <w:tmpl w:val="8242BA34"/>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72EC1602"/>
    <w:multiLevelType w:val="hybridMultilevel"/>
    <w:tmpl w:val="DFBE0338"/>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6" w15:restartNumberingAfterBreak="0">
    <w:nsid w:val="73014A6B"/>
    <w:multiLevelType w:val="hybridMultilevel"/>
    <w:tmpl w:val="72EE7C86"/>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78BC203F"/>
    <w:multiLevelType w:val="hybridMultilevel"/>
    <w:tmpl w:val="AEF2F0AE"/>
    <w:lvl w:ilvl="0" w:tplc="4378AA02">
      <w:start w:val="2"/>
      <w:numFmt w:val="bullet"/>
      <w:lvlText w:val="–"/>
      <w:lvlJc w:val="left"/>
      <w:pPr>
        <w:tabs>
          <w:tab w:val="num" w:pos="360"/>
        </w:tabs>
        <w:ind w:left="284" w:hanging="284"/>
      </w:pPr>
      <w:rPr>
        <w:rFonts w:hint="default"/>
        <w:color w:val="000000"/>
        <w:sz w:val="22"/>
      </w:rPr>
    </w:lvl>
    <w:lvl w:ilvl="1" w:tplc="04130005">
      <w:start w:val="1"/>
      <w:numFmt w:val="bullet"/>
      <w:lvlText w:val=""/>
      <w:lvlJc w:val="left"/>
      <w:pPr>
        <w:tabs>
          <w:tab w:val="num" w:pos="360"/>
        </w:tabs>
        <w:ind w:left="360" w:hanging="360"/>
      </w:pPr>
      <w:rPr>
        <w:rFonts w:ascii="Wingdings" w:hAnsi="Wingdings" w:hint="default"/>
        <w:color w:val="000000"/>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28" w15:restartNumberingAfterBreak="0">
    <w:nsid w:val="79312996"/>
    <w:multiLevelType w:val="hybridMultilevel"/>
    <w:tmpl w:val="440AA62C"/>
    <w:lvl w:ilvl="0" w:tplc="F53EE1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7A76603E"/>
    <w:multiLevelType w:val="hybridMultilevel"/>
    <w:tmpl w:val="CD302330"/>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7AC7656D"/>
    <w:multiLevelType w:val="hybridMultilevel"/>
    <w:tmpl w:val="8794B996"/>
    <w:lvl w:ilvl="0" w:tplc="4378AA02">
      <w:start w:val="2"/>
      <w:numFmt w:val="bullet"/>
      <w:lvlText w:val="–"/>
      <w:lvlJc w:val="left"/>
      <w:pPr>
        <w:tabs>
          <w:tab w:val="num" w:pos="360"/>
        </w:tabs>
        <w:ind w:left="284" w:hanging="284"/>
      </w:pPr>
      <w:rPr>
        <w:rFonts w:hint="default"/>
        <w:color w:val="000000"/>
        <w:sz w:val="22"/>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1" w15:restartNumberingAfterBreak="0">
    <w:nsid w:val="7C29143D"/>
    <w:multiLevelType w:val="hybridMultilevel"/>
    <w:tmpl w:val="30245278"/>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133" w15:restartNumberingAfterBreak="0">
    <w:nsid w:val="7D9E5DD2"/>
    <w:multiLevelType w:val="hybridMultilevel"/>
    <w:tmpl w:val="18B06A9E"/>
    <w:lvl w:ilvl="0" w:tplc="4378AA02">
      <w:start w:val="2"/>
      <w:numFmt w:val="bullet"/>
      <w:lvlText w:val="–"/>
      <w:lvlJc w:val="left"/>
      <w:pPr>
        <w:tabs>
          <w:tab w:val="num" w:pos="360"/>
        </w:tabs>
        <w:ind w:left="284" w:hanging="284"/>
      </w:pPr>
      <w:rPr>
        <w:rFonts w:hint="default"/>
        <w:color w:val="000000"/>
        <w:sz w:val="22"/>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34"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7F7A3E6E"/>
    <w:multiLevelType w:val="hybridMultilevel"/>
    <w:tmpl w:val="6DEA3B2C"/>
    <w:lvl w:ilvl="0" w:tplc="4378AA02">
      <w:start w:val="2"/>
      <w:numFmt w:val="bullet"/>
      <w:lvlText w:val="–"/>
      <w:lvlJc w:val="left"/>
      <w:pPr>
        <w:tabs>
          <w:tab w:val="num" w:pos="360"/>
        </w:tabs>
        <w:ind w:left="284" w:hanging="284"/>
      </w:pPr>
      <w:rPr>
        <w:rFonts w:hint="default"/>
        <w:color w:val="000000"/>
        <w:sz w:val="22"/>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132"/>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5"/>
  </w:num>
  <w:num w:numId="12">
    <w:abstractNumId w:val="134"/>
  </w:num>
  <w:num w:numId="13">
    <w:abstractNumId w:val="62"/>
  </w:num>
  <w:num w:numId="14">
    <w:abstractNumId w:val="9"/>
  </w:num>
  <w:num w:numId="15">
    <w:abstractNumId w:val="71"/>
  </w:num>
  <w:num w:numId="16">
    <w:abstractNumId w:val="101"/>
  </w:num>
  <w:num w:numId="17">
    <w:abstractNumId w:val="50"/>
  </w:num>
  <w:num w:numId="18">
    <w:abstractNumId w:val="53"/>
  </w:num>
  <w:num w:numId="19">
    <w:abstractNumId w:val="22"/>
  </w:num>
  <w:num w:numId="20">
    <w:abstractNumId w:val="118"/>
  </w:num>
  <w:num w:numId="21">
    <w:abstractNumId w:val="56"/>
  </w:num>
  <w:num w:numId="22">
    <w:abstractNumId w:val="110"/>
  </w:num>
  <w:num w:numId="23">
    <w:abstractNumId w:val="94"/>
  </w:num>
  <w:num w:numId="24">
    <w:abstractNumId w:val="60"/>
  </w:num>
  <w:num w:numId="25">
    <w:abstractNumId w:val="41"/>
  </w:num>
  <w:num w:numId="26">
    <w:abstractNumId w:val="52"/>
  </w:num>
  <w:num w:numId="27">
    <w:abstractNumId w:val="95"/>
  </w:num>
  <w:num w:numId="28">
    <w:abstractNumId w:val="54"/>
  </w:num>
  <w:num w:numId="29">
    <w:abstractNumId w:val="14"/>
  </w:num>
  <w:num w:numId="30">
    <w:abstractNumId w:val="119"/>
  </w:num>
  <w:num w:numId="31">
    <w:abstractNumId w:val="79"/>
  </w:num>
  <w:num w:numId="32">
    <w:abstractNumId w:val="21"/>
  </w:num>
  <w:num w:numId="33">
    <w:abstractNumId w:val="72"/>
  </w:num>
  <w:num w:numId="34">
    <w:abstractNumId w:val="18"/>
  </w:num>
  <w:num w:numId="35">
    <w:abstractNumId w:val="67"/>
  </w:num>
  <w:num w:numId="36">
    <w:abstractNumId w:val="127"/>
  </w:num>
  <w:num w:numId="37">
    <w:abstractNumId w:val="86"/>
  </w:num>
  <w:num w:numId="38">
    <w:abstractNumId w:val="11"/>
  </w:num>
  <w:num w:numId="39">
    <w:abstractNumId w:val="108"/>
  </w:num>
  <w:num w:numId="40">
    <w:abstractNumId w:val="87"/>
  </w:num>
  <w:num w:numId="41">
    <w:abstractNumId w:val="85"/>
  </w:num>
  <w:num w:numId="42">
    <w:abstractNumId w:val="106"/>
  </w:num>
  <w:num w:numId="43">
    <w:abstractNumId w:val="84"/>
  </w:num>
  <w:num w:numId="44">
    <w:abstractNumId w:val="114"/>
  </w:num>
  <w:num w:numId="45">
    <w:abstractNumId w:val="113"/>
  </w:num>
  <w:num w:numId="46">
    <w:abstractNumId w:val="36"/>
  </w:num>
  <w:num w:numId="47">
    <w:abstractNumId w:val="25"/>
  </w:num>
  <w:num w:numId="48">
    <w:abstractNumId w:val="116"/>
  </w:num>
  <w:num w:numId="49">
    <w:abstractNumId w:val="69"/>
  </w:num>
  <w:num w:numId="50">
    <w:abstractNumId w:val="58"/>
  </w:num>
  <w:num w:numId="51">
    <w:abstractNumId w:val="57"/>
  </w:num>
  <w:num w:numId="52">
    <w:abstractNumId w:val="111"/>
  </w:num>
  <w:num w:numId="53">
    <w:abstractNumId w:val="81"/>
  </w:num>
  <w:num w:numId="54">
    <w:abstractNumId w:val="109"/>
  </w:num>
  <w:num w:numId="55">
    <w:abstractNumId w:val="61"/>
  </w:num>
  <w:num w:numId="56">
    <w:abstractNumId w:val="42"/>
  </w:num>
  <w:num w:numId="57">
    <w:abstractNumId w:val="105"/>
  </w:num>
  <w:num w:numId="58">
    <w:abstractNumId w:val="90"/>
  </w:num>
  <w:num w:numId="59">
    <w:abstractNumId w:val="59"/>
  </w:num>
  <w:num w:numId="60">
    <w:abstractNumId w:val="74"/>
  </w:num>
  <w:num w:numId="61">
    <w:abstractNumId w:val="70"/>
  </w:num>
  <w:num w:numId="62">
    <w:abstractNumId w:val="35"/>
  </w:num>
  <w:num w:numId="63">
    <w:abstractNumId w:val="10"/>
  </w:num>
  <w:num w:numId="64">
    <w:abstractNumId w:val="104"/>
  </w:num>
  <w:num w:numId="65">
    <w:abstractNumId w:val="27"/>
  </w:num>
  <w:num w:numId="66">
    <w:abstractNumId w:val="121"/>
  </w:num>
  <w:num w:numId="67">
    <w:abstractNumId w:val="103"/>
  </w:num>
  <w:num w:numId="68">
    <w:abstractNumId w:val="77"/>
  </w:num>
  <w:num w:numId="69">
    <w:abstractNumId w:val="97"/>
  </w:num>
  <w:num w:numId="70">
    <w:abstractNumId w:val="89"/>
  </w:num>
  <w:num w:numId="71">
    <w:abstractNumId w:val="96"/>
  </w:num>
  <w:num w:numId="72">
    <w:abstractNumId w:val="73"/>
  </w:num>
  <w:num w:numId="73">
    <w:abstractNumId w:val="23"/>
  </w:num>
  <w:num w:numId="74">
    <w:abstractNumId w:val="40"/>
  </w:num>
  <w:num w:numId="75">
    <w:abstractNumId w:val="122"/>
  </w:num>
  <w:num w:numId="76">
    <w:abstractNumId w:val="78"/>
  </w:num>
  <w:num w:numId="77">
    <w:abstractNumId w:val="32"/>
  </w:num>
  <w:num w:numId="78">
    <w:abstractNumId w:val="31"/>
  </w:num>
  <w:num w:numId="79">
    <w:abstractNumId w:val="125"/>
  </w:num>
  <w:num w:numId="80">
    <w:abstractNumId w:val="49"/>
  </w:num>
  <w:num w:numId="81">
    <w:abstractNumId w:val="102"/>
  </w:num>
  <w:num w:numId="82">
    <w:abstractNumId w:val="129"/>
  </w:num>
  <w:num w:numId="83">
    <w:abstractNumId w:val="44"/>
  </w:num>
  <w:num w:numId="84">
    <w:abstractNumId w:val="112"/>
  </w:num>
  <w:num w:numId="85">
    <w:abstractNumId w:val="65"/>
  </w:num>
  <w:num w:numId="86">
    <w:abstractNumId w:val="28"/>
  </w:num>
  <w:num w:numId="87">
    <w:abstractNumId w:val="117"/>
  </w:num>
  <w:num w:numId="88">
    <w:abstractNumId w:val="38"/>
  </w:num>
  <w:num w:numId="89">
    <w:abstractNumId w:val="17"/>
  </w:num>
  <w:num w:numId="90">
    <w:abstractNumId w:val="39"/>
  </w:num>
  <w:num w:numId="91">
    <w:abstractNumId w:val="123"/>
  </w:num>
  <w:num w:numId="92">
    <w:abstractNumId w:val="66"/>
  </w:num>
  <w:num w:numId="93">
    <w:abstractNumId w:val="133"/>
  </w:num>
  <w:num w:numId="94">
    <w:abstractNumId w:val="98"/>
  </w:num>
  <w:num w:numId="95">
    <w:abstractNumId w:val="76"/>
  </w:num>
  <w:num w:numId="96">
    <w:abstractNumId w:val="93"/>
  </w:num>
  <w:num w:numId="97">
    <w:abstractNumId w:val="100"/>
  </w:num>
  <w:num w:numId="98">
    <w:abstractNumId w:val="15"/>
  </w:num>
  <w:num w:numId="99">
    <w:abstractNumId w:val="124"/>
  </w:num>
  <w:num w:numId="100">
    <w:abstractNumId w:val="46"/>
  </w:num>
  <w:num w:numId="101">
    <w:abstractNumId w:val="33"/>
  </w:num>
  <w:num w:numId="102">
    <w:abstractNumId w:val="75"/>
  </w:num>
  <w:num w:numId="103">
    <w:abstractNumId w:val="51"/>
  </w:num>
  <w:num w:numId="104">
    <w:abstractNumId w:val="55"/>
  </w:num>
  <w:num w:numId="105">
    <w:abstractNumId w:val="48"/>
  </w:num>
  <w:num w:numId="106">
    <w:abstractNumId w:val="30"/>
  </w:num>
  <w:num w:numId="107">
    <w:abstractNumId w:val="107"/>
  </w:num>
  <w:num w:numId="108">
    <w:abstractNumId w:val="130"/>
  </w:num>
  <w:num w:numId="109">
    <w:abstractNumId w:val="13"/>
  </w:num>
  <w:num w:numId="110">
    <w:abstractNumId w:val="99"/>
  </w:num>
  <w:num w:numId="111">
    <w:abstractNumId w:val="82"/>
  </w:num>
  <w:num w:numId="112">
    <w:abstractNumId w:val="29"/>
  </w:num>
  <w:num w:numId="113">
    <w:abstractNumId w:val="115"/>
  </w:num>
  <w:num w:numId="114">
    <w:abstractNumId w:val="19"/>
  </w:num>
  <w:num w:numId="115">
    <w:abstractNumId w:val="131"/>
  </w:num>
  <w:num w:numId="116">
    <w:abstractNumId w:val="37"/>
  </w:num>
  <w:num w:numId="117">
    <w:abstractNumId w:val="135"/>
  </w:num>
  <w:num w:numId="118">
    <w:abstractNumId w:val="24"/>
  </w:num>
  <w:num w:numId="119">
    <w:abstractNumId w:val="20"/>
  </w:num>
  <w:num w:numId="120">
    <w:abstractNumId w:val="80"/>
  </w:num>
  <w:num w:numId="121">
    <w:abstractNumId w:val="34"/>
  </w:num>
  <w:num w:numId="122">
    <w:abstractNumId w:val="126"/>
  </w:num>
  <w:num w:numId="123">
    <w:abstractNumId w:val="8"/>
  </w:num>
  <w:num w:numId="124">
    <w:abstractNumId w:val="120"/>
  </w:num>
  <w:num w:numId="125">
    <w:abstractNumId w:val="63"/>
  </w:num>
  <w:num w:numId="126">
    <w:abstractNumId w:val="12"/>
  </w:num>
  <w:num w:numId="127">
    <w:abstractNumId w:val="68"/>
  </w:num>
  <w:num w:numId="128">
    <w:abstractNumId w:val="47"/>
  </w:num>
  <w:num w:numId="129">
    <w:abstractNumId w:val="26"/>
  </w:num>
  <w:num w:numId="130">
    <w:abstractNumId w:val="128"/>
  </w:num>
  <w:num w:numId="131">
    <w:abstractNumId w:val="83"/>
  </w:num>
  <w:num w:numId="132">
    <w:abstractNumId w:val="91"/>
  </w:num>
  <w:num w:numId="133">
    <w:abstractNumId w:val="88"/>
  </w:num>
  <w:num w:numId="134">
    <w:abstractNumId w:val="16"/>
  </w:num>
  <w:num w:numId="135">
    <w:abstractNumId w:val="43"/>
  </w:num>
  <w:num w:numId="136">
    <w:abstractNumId w:val="64"/>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embedTrueTypeFonts/>
  <w:embedSystemFonts/>
  <w:saveSubsetFonts/>
  <w:activeWritingStyle w:appName="MSWord" w:lang="nl-NL" w:vendorID="9" w:dllVersion="512" w:checkStyle="1"/>
  <w:activeWritingStyle w:appName="MSWord" w:lang="nl-NL"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D32"/>
    <w:rsid w:val="00006CE4"/>
    <w:rsid w:val="00014346"/>
    <w:rsid w:val="00026D84"/>
    <w:rsid w:val="000273B6"/>
    <w:rsid w:val="000273E3"/>
    <w:rsid w:val="000315FA"/>
    <w:rsid w:val="0003248C"/>
    <w:rsid w:val="000342DD"/>
    <w:rsid w:val="000436BA"/>
    <w:rsid w:val="00046F63"/>
    <w:rsid w:val="000475B9"/>
    <w:rsid w:val="00052D4F"/>
    <w:rsid w:val="00061378"/>
    <w:rsid w:val="00071D42"/>
    <w:rsid w:val="00074522"/>
    <w:rsid w:val="00075835"/>
    <w:rsid w:val="00086FD2"/>
    <w:rsid w:val="00090874"/>
    <w:rsid w:val="00096D10"/>
    <w:rsid w:val="00097C32"/>
    <w:rsid w:val="000A0679"/>
    <w:rsid w:val="000A2F91"/>
    <w:rsid w:val="000A6F85"/>
    <w:rsid w:val="000B0D8E"/>
    <w:rsid w:val="000B642A"/>
    <w:rsid w:val="000C0487"/>
    <w:rsid w:val="000C1C50"/>
    <w:rsid w:val="000C4AA7"/>
    <w:rsid w:val="000C5346"/>
    <w:rsid w:val="000C7114"/>
    <w:rsid w:val="000D0465"/>
    <w:rsid w:val="000D2ABD"/>
    <w:rsid w:val="000D2C14"/>
    <w:rsid w:val="000D506E"/>
    <w:rsid w:val="000F1837"/>
    <w:rsid w:val="00120A0F"/>
    <w:rsid w:val="00121A1E"/>
    <w:rsid w:val="00123F46"/>
    <w:rsid w:val="00126909"/>
    <w:rsid w:val="00135C7F"/>
    <w:rsid w:val="001423BE"/>
    <w:rsid w:val="00181703"/>
    <w:rsid w:val="00191A83"/>
    <w:rsid w:val="001A0007"/>
    <w:rsid w:val="001B3D70"/>
    <w:rsid w:val="001B4744"/>
    <w:rsid w:val="001B76F9"/>
    <w:rsid w:val="001D5CA5"/>
    <w:rsid w:val="001D6D44"/>
    <w:rsid w:val="001F24BF"/>
    <w:rsid w:val="001F33BF"/>
    <w:rsid w:val="00202781"/>
    <w:rsid w:val="00204B9D"/>
    <w:rsid w:val="00213D23"/>
    <w:rsid w:val="00216841"/>
    <w:rsid w:val="0021785D"/>
    <w:rsid w:val="0022550A"/>
    <w:rsid w:val="002349A2"/>
    <w:rsid w:val="00241BB8"/>
    <w:rsid w:val="00242AF2"/>
    <w:rsid w:val="00242C27"/>
    <w:rsid w:val="00244E09"/>
    <w:rsid w:val="00255AEB"/>
    <w:rsid w:val="00261F2A"/>
    <w:rsid w:val="0026221E"/>
    <w:rsid w:val="00265341"/>
    <w:rsid w:val="00275418"/>
    <w:rsid w:val="00276D55"/>
    <w:rsid w:val="00277E4E"/>
    <w:rsid w:val="002830A9"/>
    <w:rsid w:val="0028600C"/>
    <w:rsid w:val="002864A9"/>
    <w:rsid w:val="002929BA"/>
    <w:rsid w:val="002A73D2"/>
    <w:rsid w:val="002B31DE"/>
    <w:rsid w:val="002B5A02"/>
    <w:rsid w:val="002B5E96"/>
    <w:rsid w:val="002D468D"/>
    <w:rsid w:val="002D724B"/>
    <w:rsid w:val="002E1200"/>
    <w:rsid w:val="002E5647"/>
    <w:rsid w:val="002F0192"/>
    <w:rsid w:val="00315575"/>
    <w:rsid w:val="003268BC"/>
    <w:rsid w:val="003271FE"/>
    <w:rsid w:val="00335DFE"/>
    <w:rsid w:val="00336742"/>
    <w:rsid w:val="00337FCD"/>
    <w:rsid w:val="00341E9D"/>
    <w:rsid w:val="003735D0"/>
    <w:rsid w:val="00376212"/>
    <w:rsid w:val="0038236B"/>
    <w:rsid w:val="003858D5"/>
    <w:rsid w:val="0038694B"/>
    <w:rsid w:val="00392482"/>
    <w:rsid w:val="003A0D32"/>
    <w:rsid w:val="003B2614"/>
    <w:rsid w:val="003B56D2"/>
    <w:rsid w:val="003C54FD"/>
    <w:rsid w:val="003D098F"/>
    <w:rsid w:val="003E6EF4"/>
    <w:rsid w:val="00405EC7"/>
    <w:rsid w:val="0040755B"/>
    <w:rsid w:val="00414EC9"/>
    <w:rsid w:val="0042123A"/>
    <w:rsid w:val="0042130A"/>
    <w:rsid w:val="004248EF"/>
    <w:rsid w:val="00424A42"/>
    <w:rsid w:val="00432504"/>
    <w:rsid w:val="004335E7"/>
    <w:rsid w:val="00434516"/>
    <w:rsid w:val="00437DD2"/>
    <w:rsid w:val="004451C1"/>
    <w:rsid w:val="00454F47"/>
    <w:rsid w:val="004551BD"/>
    <w:rsid w:val="00460D67"/>
    <w:rsid w:val="0046572E"/>
    <w:rsid w:val="00474C80"/>
    <w:rsid w:val="00482EF2"/>
    <w:rsid w:val="00483C62"/>
    <w:rsid w:val="00494BD2"/>
    <w:rsid w:val="00497CE8"/>
    <w:rsid w:val="004B6940"/>
    <w:rsid w:val="004B6A0B"/>
    <w:rsid w:val="004B6C0C"/>
    <w:rsid w:val="004C09C3"/>
    <w:rsid w:val="004C4776"/>
    <w:rsid w:val="004E4036"/>
    <w:rsid w:val="004E4B94"/>
    <w:rsid w:val="004F07F2"/>
    <w:rsid w:val="004F3837"/>
    <w:rsid w:val="004F78F3"/>
    <w:rsid w:val="0050016D"/>
    <w:rsid w:val="00510CA4"/>
    <w:rsid w:val="005118E7"/>
    <w:rsid w:val="00512F14"/>
    <w:rsid w:val="005218A9"/>
    <w:rsid w:val="0052588E"/>
    <w:rsid w:val="00526042"/>
    <w:rsid w:val="005341D4"/>
    <w:rsid w:val="00534625"/>
    <w:rsid w:val="00537558"/>
    <w:rsid w:val="00541F2B"/>
    <w:rsid w:val="005459E7"/>
    <w:rsid w:val="00546285"/>
    <w:rsid w:val="005477F2"/>
    <w:rsid w:val="0056308D"/>
    <w:rsid w:val="00574C42"/>
    <w:rsid w:val="005752D8"/>
    <w:rsid w:val="0058225E"/>
    <w:rsid w:val="00595931"/>
    <w:rsid w:val="005A3051"/>
    <w:rsid w:val="005B03A7"/>
    <w:rsid w:val="005B1047"/>
    <w:rsid w:val="005B305F"/>
    <w:rsid w:val="005B6A25"/>
    <w:rsid w:val="005C2E85"/>
    <w:rsid w:val="005C3620"/>
    <w:rsid w:val="005C5FD7"/>
    <w:rsid w:val="005D0A2D"/>
    <w:rsid w:val="005D3C18"/>
    <w:rsid w:val="005D5D3F"/>
    <w:rsid w:val="005F55AB"/>
    <w:rsid w:val="00600CDA"/>
    <w:rsid w:val="00602324"/>
    <w:rsid w:val="006025F6"/>
    <w:rsid w:val="00604E4B"/>
    <w:rsid w:val="0060755F"/>
    <w:rsid w:val="00607D1E"/>
    <w:rsid w:val="0061701B"/>
    <w:rsid w:val="0062699C"/>
    <w:rsid w:val="00626FB1"/>
    <w:rsid w:val="00646BFB"/>
    <w:rsid w:val="006546FE"/>
    <w:rsid w:val="00655100"/>
    <w:rsid w:val="00663D9D"/>
    <w:rsid w:val="00666C48"/>
    <w:rsid w:val="0067491C"/>
    <w:rsid w:val="00675490"/>
    <w:rsid w:val="006773E0"/>
    <w:rsid w:val="006838D4"/>
    <w:rsid w:val="00684534"/>
    <w:rsid w:val="00692D6C"/>
    <w:rsid w:val="0069739F"/>
    <w:rsid w:val="00697C2D"/>
    <w:rsid w:val="006A6968"/>
    <w:rsid w:val="006A6A02"/>
    <w:rsid w:val="006B098B"/>
    <w:rsid w:val="006B1AE3"/>
    <w:rsid w:val="006C129E"/>
    <w:rsid w:val="006C6919"/>
    <w:rsid w:val="006D0714"/>
    <w:rsid w:val="006D7140"/>
    <w:rsid w:val="006E00BB"/>
    <w:rsid w:val="006E2342"/>
    <w:rsid w:val="006E4603"/>
    <w:rsid w:val="006E6A55"/>
    <w:rsid w:val="006F1E7D"/>
    <w:rsid w:val="007038A3"/>
    <w:rsid w:val="00707C75"/>
    <w:rsid w:val="00746646"/>
    <w:rsid w:val="00754423"/>
    <w:rsid w:val="00756606"/>
    <w:rsid w:val="007606C2"/>
    <w:rsid w:val="0076737E"/>
    <w:rsid w:val="00784914"/>
    <w:rsid w:val="007904CB"/>
    <w:rsid w:val="0079146F"/>
    <w:rsid w:val="007927B7"/>
    <w:rsid w:val="007A1320"/>
    <w:rsid w:val="007A534E"/>
    <w:rsid w:val="007B000E"/>
    <w:rsid w:val="007B68D4"/>
    <w:rsid w:val="007C7139"/>
    <w:rsid w:val="007D5404"/>
    <w:rsid w:val="007D6A7D"/>
    <w:rsid w:val="007E29FA"/>
    <w:rsid w:val="007F0368"/>
    <w:rsid w:val="007F0CBC"/>
    <w:rsid w:val="007F1147"/>
    <w:rsid w:val="007F59CD"/>
    <w:rsid w:val="00800B34"/>
    <w:rsid w:val="00801375"/>
    <w:rsid w:val="00803B1D"/>
    <w:rsid w:val="008052BE"/>
    <w:rsid w:val="00806939"/>
    <w:rsid w:val="00820F22"/>
    <w:rsid w:val="00825084"/>
    <w:rsid w:val="0083468B"/>
    <w:rsid w:val="00836B96"/>
    <w:rsid w:val="00836F4B"/>
    <w:rsid w:val="008422F9"/>
    <w:rsid w:val="00845991"/>
    <w:rsid w:val="00845D2B"/>
    <w:rsid w:val="008551A8"/>
    <w:rsid w:val="00872140"/>
    <w:rsid w:val="00873C04"/>
    <w:rsid w:val="00875178"/>
    <w:rsid w:val="00880674"/>
    <w:rsid w:val="00885D62"/>
    <w:rsid w:val="008A285E"/>
    <w:rsid w:val="008A7FCE"/>
    <w:rsid w:val="008B2587"/>
    <w:rsid w:val="008C2393"/>
    <w:rsid w:val="008D45E7"/>
    <w:rsid w:val="008D5C9C"/>
    <w:rsid w:val="008E2B1D"/>
    <w:rsid w:val="008E6627"/>
    <w:rsid w:val="008E7C4E"/>
    <w:rsid w:val="008F3A55"/>
    <w:rsid w:val="008F4330"/>
    <w:rsid w:val="009139BC"/>
    <w:rsid w:val="00920073"/>
    <w:rsid w:val="0093015B"/>
    <w:rsid w:val="009332EA"/>
    <w:rsid w:val="009346EB"/>
    <w:rsid w:val="00936106"/>
    <w:rsid w:val="00937DF7"/>
    <w:rsid w:val="00944BB8"/>
    <w:rsid w:val="00955F5E"/>
    <w:rsid w:val="0095659C"/>
    <w:rsid w:val="0096029A"/>
    <w:rsid w:val="009831B2"/>
    <w:rsid w:val="00984D71"/>
    <w:rsid w:val="00990857"/>
    <w:rsid w:val="009909B5"/>
    <w:rsid w:val="0099113E"/>
    <w:rsid w:val="009948D9"/>
    <w:rsid w:val="009A08EE"/>
    <w:rsid w:val="009A117F"/>
    <w:rsid w:val="009B68A6"/>
    <w:rsid w:val="009B7554"/>
    <w:rsid w:val="009C49AA"/>
    <w:rsid w:val="009D1060"/>
    <w:rsid w:val="009E20C9"/>
    <w:rsid w:val="009E381C"/>
    <w:rsid w:val="009E7E2C"/>
    <w:rsid w:val="009F4B0B"/>
    <w:rsid w:val="00A37634"/>
    <w:rsid w:val="00A42F6E"/>
    <w:rsid w:val="00A4475F"/>
    <w:rsid w:val="00A532B5"/>
    <w:rsid w:val="00A62B94"/>
    <w:rsid w:val="00A711E9"/>
    <w:rsid w:val="00A81E60"/>
    <w:rsid w:val="00A82424"/>
    <w:rsid w:val="00A82BC5"/>
    <w:rsid w:val="00A83C02"/>
    <w:rsid w:val="00A84C49"/>
    <w:rsid w:val="00A9220E"/>
    <w:rsid w:val="00A96AE2"/>
    <w:rsid w:val="00AA29AA"/>
    <w:rsid w:val="00AA423A"/>
    <w:rsid w:val="00AA5CF6"/>
    <w:rsid w:val="00AA71BD"/>
    <w:rsid w:val="00AB6580"/>
    <w:rsid w:val="00AC38A8"/>
    <w:rsid w:val="00AC492C"/>
    <w:rsid w:val="00AC652C"/>
    <w:rsid w:val="00AC66BA"/>
    <w:rsid w:val="00AC7A4A"/>
    <w:rsid w:val="00AD0D3B"/>
    <w:rsid w:val="00AE740D"/>
    <w:rsid w:val="00AF7C2A"/>
    <w:rsid w:val="00AF7E87"/>
    <w:rsid w:val="00B06855"/>
    <w:rsid w:val="00B072D5"/>
    <w:rsid w:val="00B1459D"/>
    <w:rsid w:val="00B308B3"/>
    <w:rsid w:val="00B350C7"/>
    <w:rsid w:val="00B36995"/>
    <w:rsid w:val="00B37463"/>
    <w:rsid w:val="00B5653B"/>
    <w:rsid w:val="00B601D8"/>
    <w:rsid w:val="00B61A92"/>
    <w:rsid w:val="00B702E4"/>
    <w:rsid w:val="00B71457"/>
    <w:rsid w:val="00B831B6"/>
    <w:rsid w:val="00B918D2"/>
    <w:rsid w:val="00BA0349"/>
    <w:rsid w:val="00BA1E05"/>
    <w:rsid w:val="00BB079D"/>
    <w:rsid w:val="00BB5DB5"/>
    <w:rsid w:val="00BC0973"/>
    <w:rsid w:val="00BC5E34"/>
    <w:rsid w:val="00BD645E"/>
    <w:rsid w:val="00BE39D3"/>
    <w:rsid w:val="00BE6F5A"/>
    <w:rsid w:val="00BF4BA7"/>
    <w:rsid w:val="00C024DA"/>
    <w:rsid w:val="00C05D71"/>
    <w:rsid w:val="00C1493D"/>
    <w:rsid w:val="00C14BAF"/>
    <w:rsid w:val="00C21237"/>
    <w:rsid w:val="00C212A7"/>
    <w:rsid w:val="00C24256"/>
    <w:rsid w:val="00C330BC"/>
    <w:rsid w:val="00C42C9F"/>
    <w:rsid w:val="00C549C5"/>
    <w:rsid w:val="00C55F14"/>
    <w:rsid w:val="00C5793A"/>
    <w:rsid w:val="00C67416"/>
    <w:rsid w:val="00C702AF"/>
    <w:rsid w:val="00C7030D"/>
    <w:rsid w:val="00C72014"/>
    <w:rsid w:val="00C76492"/>
    <w:rsid w:val="00C851C7"/>
    <w:rsid w:val="00C97A8B"/>
    <w:rsid w:val="00CA635D"/>
    <w:rsid w:val="00CB7CE3"/>
    <w:rsid w:val="00CC3ABD"/>
    <w:rsid w:val="00CD235D"/>
    <w:rsid w:val="00CD3437"/>
    <w:rsid w:val="00CD3D04"/>
    <w:rsid w:val="00CE0611"/>
    <w:rsid w:val="00CE3F5F"/>
    <w:rsid w:val="00CE4CA7"/>
    <w:rsid w:val="00CE4D5A"/>
    <w:rsid w:val="00CF5EB8"/>
    <w:rsid w:val="00CF7398"/>
    <w:rsid w:val="00D007F1"/>
    <w:rsid w:val="00D01A90"/>
    <w:rsid w:val="00D01C0D"/>
    <w:rsid w:val="00D07823"/>
    <w:rsid w:val="00D07907"/>
    <w:rsid w:val="00D1214C"/>
    <w:rsid w:val="00D176BF"/>
    <w:rsid w:val="00D22519"/>
    <w:rsid w:val="00D35946"/>
    <w:rsid w:val="00D4680A"/>
    <w:rsid w:val="00D51FF5"/>
    <w:rsid w:val="00D67120"/>
    <w:rsid w:val="00D87CC7"/>
    <w:rsid w:val="00D939A9"/>
    <w:rsid w:val="00DA06AE"/>
    <w:rsid w:val="00DC0198"/>
    <w:rsid w:val="00DC08F2"/>
    <w:rsid w:val="00DC122A"/>
    <w:rsid w:val="00DD15E9"/>
    <w:rsid w:val="00DD4207"/>
    <w:rsid w:val="00DE044B"/>
    <w:rsid w:val="00DE05AD"/>
    <w:rsid w:val="00DE305E"/>
    <w:rsid w:val="00DE76F2"/>
    <w:rsid w:val="00DF266E"/>
    <w:rsid w:val="00DF5AE5"/>
    <w:rsid w:val="00E028DE"/>
    <w:rsid w:val="00E057EE"/>
    <w:rsid w:val="00E06C24"/>
    <w:rsid w:val="00E16F67"/>
    <w:rsid w:val="00E26120"/>
    <w:rsid w:val="00E27348"/>
    <w:rsid w:val="00E3282A"/>
    <w:rsid w:val="00E349D0"/>
    <w:rsid w:val="00E3563B"/>
    <w:rsid w:val="00E40BCA"/>
    <w:rsid w:val="00E41D31"/>
    <w:rsid w:val="00E47773"/>
    <w:rsid w:val="00E54059"/>
    <w:rsid w:val="00E56775"/>
    <w:rsid w:val="00E64766"/>
    <w:rsid w:val="00E65C17"/>
    <w:rsid w:val="00E764F4"/>
    <w:rsid w:val="00E77D40"/>
    <w:rsid w:val="00E81B07"/>
    <w:rsid w:val="00E85738"/>
    <w:rsid w:val="00E86BE7"/>
    <w:rsid w:val="00E91976"/>
    <w:rsid w:val="00EB0C83"/>
    <w:rsid w:val="00EB7331"/>
    <w:rsid w:val="00EB74B1"/>
    <w:rsid w:val="00EC747F"/>
    <w:rsid w:val="00ED04BB"/>
    <w:rsid w:val="00ED147A"/>
    <w:rsid w:val="00ED3FF5"/>
    <w:rsid w:val="00ED781C"/>
    <w:rsid w:val="00EE3AAB"/>
    <w:rsid w:val="00F0172F"/>
    <w:rsid w:val="00F01AE6"/>
    <w:rsid w:val="00F026FC"/>
    <w:rsid w:val="00F0359E"/>
    <w:rsid w:val="00F0539C"/>
    <w:rsid w:val="00F14D60"/>
    <w:rsid w:val="00F14E29"/>
    <w:rsid w:val="00F15FC5"/>
    <w:rsid w:val="00F1626F"/>
    <w:rsid w:val="00F2101F"/>
    <w:rsid w:val="00F31ADF"/>
    <w:rsid w:val="00F353D4"/>
    <w:rsid w:val="00F4226C"/>
    <w:rsid w:val="00F53C39"/>
    <w:rsid w:val="00F56458"/>
    <w:rsid w:val="00F665AB"/>
    <w:rsid w:val="00F67814"/>
    <w:rsid w:val="00F72C20"/>
    <w:rsid w:val="00F7678A"/>
    <w:rsid w:val="00F865A0"/>
    <w:rsid w:val="00FB7994"/>
    <w:rsid w:val="00FC3258"/>
    <w:rsid w:val="00FC69A4"/>
    <w:rsid w:val="00FC6BE5"/>
    <w:rsid w:val="00FC6ED6"/>
    <w:rsid w:val="00FD3659"/>
    <w:rsid w:val="00FD5ECC"/>
    <w:rsid w:val="00FE2FFA"/>
    <w:rsid w:val="00FE6BFC"/>
    <w:rsid w:val="00FF10A2"/>
    <w:rsid w:val="00FF649D"/>
    <w:rsid w:val="00FF7C3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49"/>
    <o:shapelayout v:ext="edit">
      <o:idmap v:ext="edit" data="1"/>
    </o:shapelayout>
  </w:shapeDefaults>
  <w:decimalSymbol w:val=","/>
  <w:listSeparator w:val=";"/>
  <w14:docId w14:val="553A4484"/>
  <w15:docId w15:val="{1F9CB618-F8CC-4967-8F3D-CB400308B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sz w:val="22"/>
        <w:szCs w:val="22"/>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0D32"/>
    <w:rPr>
      <w:rFonts w:asciiTheme="minorHAnsi" w:hAnsiTheme="minorHAnsi"/>
    </w:rPr>
  </w:style>
  <w:style w:type="paragraph" w:styleId="Heading1">
    <w:name w:val="heading 1"/>
    <w:basedOn w:val="Normal"/>
    <w:next w:val="Normal"/>
    <w:link w:val="Heading1Char"/>
    <w:uiPriority w:val="9"/>
    <w:qFormat/>
    <w:rsid w:val="003A0D32"/>
    <w:pPr>
      <w:keepNext/>
      <w:numPr>
        <w:numId w:val="13"/>
      </w:numPr>
      <w:spacing w:before="240" w:after="120"/>
      <w:ind w:left="0" w:firstLine="0"/>
      <w:outlineLvl w:val="0"/>
    </w:pPr>
    <w:rPr>
      <w:rFonts w:asciiTheme="majorHAnsi" w:hAnsiTheme="majorHAnsi" w:cs="Arial"/>
      <w:b/>
      <w:bCs/>
      <w:color w:val="C00000"/>
      <w:kern w:val="32"/>
      <w:sz w:val="32"/>
      <w:szCs w:val="32"/>
    </w:rPr>
  </w:style>
  <w:style w:type="paragraph" w:styleId="Heading2">
    <w:name w:val="heading 2"/>
    <w:basedOn w:val="Normal"/>
    <w:next w:val="Normal"/>
    <w:link w:val="Heading2Char"/>
    <w:qFormat/>
    <w:rsid w:val="003A0D32"/>
    <w:pPr>
      <w:keepNext/>
      <w:numPr>
        <w:ilvl w:val="1"/>
        <w:numId w:val="13"/>
      </w:numPr>
      <w:spacing w:before="120" w:after="60"/>
      <w:ind w:left="0" w:firstLine="0"/>
      <w:outlineLvl w:val="1"/>
    </w:pPr>
    <w:rPr>
      <w:rFonts w:asciiTheme="majorHAnsi" w:hAnsiTheme="majorHAnsi" w:cs="Tahoma"/>
      <w:b/>
      <w:iCs/>
      <w:color w:val="C00000"/>
      <w:sz w:val="28"/>
      <w:szCs w:val="28"/>
    </w:rPr>
  </w:style>
  <w:style w:type="paragraph" w:styleId="Heading3">
    <w:name w:val="heading 3"/>
    <w:basedOn w:val="Normal"/>
    <w:next w:val="Normal"/>
    <w:link w:val="Heading3Char"/>
    <w:qFormat/>
    <w:rsid w:val="00A83C02"/>
    <w:pPr>
      <w:keepNext/>
      <w:numPr>
        <w:ilvl w:val="2"/>
        <w:numId w:val="13"/>
      </w:numPr>
      <w:spacing w:before="60" w:after="60"/>
      <w:ind w:left="0" w:firstLine="0"/>
      <w:outlineLvl w:val="2"/>
    </w:pPr>
    <w:rPr>
      <w:rFonts w:eastAsia="Arial Unicode MS" w:cs="Tahoma"/>
      <w:b/>
      <w:bCs/>
      <w:szCs w:val="26"/>
    </w:rPr>
  </w:style>
  <w:style w:type="paragraph" w:styleId="Heading4">
    <w:name w:val="heading 4"/>
    <w:basedOn w:val="Normal"/>
    <w:next w:val="Normal"/>
    <w:link w:val="Heading4Char"/>
    <w:qFormat/>
    <w:rsid w:val="0093015B"/>
    <w:pPr>
      <w:keepNext/>
      <w:numPr>
        <w:ilvl w:val="3"/>
        <w:numId w:val="13"/>
      </w:numPr>
      <w:spacing w:before="60"/>
      <w:outlineLvl w:val="3"/>
    </w:pPr>
    <w:rPr>
      <w:rFonts w:cs="Tahoma"/>
      <w:i/>
      <w:iCs/>
      <w:sz w:val="24"/>
      <w:szCs w:val="28"/>
    </w:rPr>
  </w:style>
  <w:style w:type="paragraph" w:styleId="Heading5">
    <w:name w:val="heading 5"/>
    <w:basedOn w:val="Normal"/>
    <w:next w:val="Normal"/>
    <w:link w:val="Heading5Char"/>
    <w:qFormat/>
    <w:rsid w:val="0093015B"/>
    <w:pPr>
      <w:numPr>
        <w:ilvl w:val="4"/>
        <w:numId w:val="13"/>
      </w:numPr>
      <w:spacing w:before="60"/>
      <w:outlineLvl w:val="4"/>
    </w:pPr>
    <w:rPr>
      <w:bCs/>
      <w:iCs/>
      <w:szCs w:val="26"/>
    </w:rPr>
  </w:style>
  <w:style w:type="paragraph" w:styleId="Heading6">
    <w:name w:val="heading 6"/>
    <w:basedOn w:val="Normal"/>
    <w:next w:val="Normal"/>
    <w:link w:val="Heading6Char"/>
    <w:qFormat/>
    <w:rsid w:val="0093015B"/>
    <w:pPr>
      <w:numPr>
        <w:ilvl w:val="5"/>
        <w:numId w:val="11"/>
      </w:numPr>
      <w:spacing w:before="60"/>
      <w:outlineLvl w:val="5"/>
    </w:pPr>
    <w:rPr>
      <w:bCs/>
    </w:rPr>
  </w:style>
  <w:style w:type="paragraph" w:styleId="Heading7">
    <w:name w:val="heading 7"/>
    <w:basedOn w:val="Normal"/>
    <w:next w:val="Normal"/>
    <w:link w:val="Heading7Char"/>
    <w:rsid w:val="0093015B"/>
    <w:pPr>
      <w:numPr>
        <w:ilvl w:val="6"/>
        <w:numId w:val="11"/>
      </w:numPr>
      <w:spacing w:before="60"/>
      <w:outlineLvl w:val="6"/>
    </w:pPr>
  </w:style>
  <w:style w:type="paragraph" w:styleId="Heading8">
    <w:name w:val="heading 8"/>
    <w:basedOn w:val="Normal"/>
    <w:next w:val="Normal"/>
    <w:link w:val="Heading8Char"/>
    <w:rsid w:val="0093015B"/>
    <w:pPr>
      <w:numPr>
        <w:ilvl w:val="7"/>
        <w:numId w:val="11"/>
      </w:numPr>
      <w:spacing w:before="60"/>
      <w:outlineLvl w:val="7"/>
    </w:pPr>
    <w:rPr>
      <w:iCs/>
    </w:rPr>
  </w:style>
  <w:style w:type="paragraph" w:styleId="Heading9">
    <w:name w:val="heading 9"/>
    <w:basedOn w:val="Normal"/>
    <w:next w:val="Normal"/>
    <w:link w:val="Heading9Char"/>
    <w:rsid w:val="0093015B"/>
    <w:pPr>
      <w:numPr>
        <w:ilvl w:val="8"/>
        <w:numId w:val="11"/>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93015B"/>
    <w:rPr>
      <w:rFonts w:ascii="Myriad Web Pro" w:hAnsi="Myriad Web Pro"/>
      <w:color w:val="0070C0"/>
      <w:sz w:val="22"/>
      <w:u w:val="single"/>
    </w:rPr>
  </w:style>
  <w:style w:type="character" w:styleId="FollowedHyperlink">
    <w:name w:val="FollowedHyperlink"/>
    <w:rsid w:val="0093015B"/>
    <w:rPr>
      <w:rFonts w:ascii="Arial" w:hAnsi="Arial"/>
      <w:color w:val="800080"/>
      <w:u w:val="single"/>
    </w:rPr>
  </w:style>
  <w:style w:type="paragraph" w:styleId="TOC1">
    <w:name w:val="toc 1"/>
    <w:basedOn w:val="Normal"/>
    <w:next w:val="Normal"/>
    <w:autoRedefine/>
    <w:uiPriority w:val="39"/>
    <w:qFormat/>
    <w:rsid w:val="002F0192"/>
    <w:pPr>
      <w:tabs>
        <w:tab w:val="right" w:leader="dot" w:pos="9923"/>
      </w:tabs>
    </w:pPr>
    <w:rPr>
      <w:b/>
      <w:smallCaps/>
      <w:noProof/>
    </w:rPr>
  </w:style>
  <w:style w:type="paragraph" w:styleId="TOC2">
    <w:name w:val="toc 2"/>
    <w:basedOn w:val="Normal"/>
    <w:next w:val="Normal"/>
    <w:autoRedefine/>
    <w:uiPriority w:val="39"/>
    <w:qFormat/>
    <w:rsid w:val="009B68A6"/>
    <w:pPr>
      <w:tabs>
        <w:tab w:val="left" w:pos="709"/>
        <w:tab w:val="right" w:leader="dot" w:pos="9923"/>
      </w:tabs>
      <w:ind w:left="187" w:firstLine="97"/>
    </w:pPr>
    <w:rPr>
      <w:smallCaps/>
      <w:noProof/>
      <w:szCs w:val="26"/>
    </w:rPr>
  </w:style>
  <w:style w:type="paragraph" w:styleId="TOC3">
    <w:name w:val="toc 3"/>
    <w:basedOn w:val="Normal"/>
    <w:next w:val="Normal"/>
    <w:link w:val="TOC3Char"/>
    <w:autoRedefine/>
    <w:uiPriority w:val="39"/>
    <w:qFormat/>
    <w:rsid w:val="009B68A6"/>
    <w:pPr>
      <w:tabs>
        <w:tab w:val="left" w:pos="1077"/>
        <w:tab w:val="left" w:pos="1560"/>
        <w:tab w:val="right" w:leader="dot" w:pos="9923"/>
      </w:tabs>
      <w:ind w:left="363" w:firstLine="346"/>
    </w:pPr>
    <w:rPr>
      <w:noProof/>
    </w:rPr>
  </w:style>
  <w:style w:type="paragraph" w:styleId="TOC4">
    <w:name w:val="toc 4"/>
    <w:basedOn w:val="Normal"/>
    <w:next w:val="Normal"/>
    <w:autoRedefine/>
    <w:rsid w:val="0093015B"/>
    <w:pPr>
      <w:tabs>
        <w:tab w:val="right" w:leader="dot" w:pos="9633"/>
      </w:tabs>
      <w:ind w:left="544"/>
    </w:pPr>
    <w:rPr>
      <w:noProof/>
    </w:rPr>
  </w:style>
  <w:style w:type="paragraph" w:styleId="TOC5">
    <w:name w:val="toc 5"/>
    <w:basedOn w:val="Normal"/>
    <w:next w:val="Normal"/>
    <w:autoRedefine/>
    <w:semiHidden/>
    <w:rsid w:val="0093015B"/>
    <w:pPr>
      <w:tabs>
        <w:tab w:val="right" w:leader="dot" w:pos="9633"/>
      </w:tabs>
      <w:ind w:left="720"/>
    </w:pPr>
    <w:rPr>
      <w:noProof/>
    </w:rPr>
  </w:style>
  <w:style w:type="paragraph" w:styleId="TOC6">
    <w:name w:val="toc 6"/>
    <w:basedOn w:val="Normal"/>
    <w:next w:val="Normal"/>
    <w:autoRedefine/>
    <w:semiHidden/>
    <w:rsid w:val="0093015B"/>
    <w:pPr>
      <w:tabs>
        <w:tab w:val="right" w:leader="dot" w:pos="9633"/>
      </w:tabs>
      <w:ind w:left="907"/>
    </w:pPr>
    <w:rPr>
      <w:noProof/>
    </w:rPr>
  </w:style>
  <w:style w:type="paragraph" w:styleId="TOC7">
    <w:name w:val="toc 7"/>
    <w:basedOn w:val="Normal"/>
    <w:next w:val="Normal"/>
    <w:autoRedefine/>
    <w:semiHidden/>
    <w:rsid w:val="0093015B"/>
    <w:pPr>
      <w:tabs>
        <w:tab w:val="right" w:leader="dot" w:pos="9633"/>
      </w:tabs>
      <w:ind w:left="1077"/>
    </w:pPr>
    <w:rPr>
      <w:noProof/>
    </w:rPr>
  </w:style>
  <w:style w:type="paragraph" w:styleId="TOC8">
    <w:name w:val="toc 8"/>
    <w:basedOn w:val="Normal"/>
    <w:next w:val="Normal"/>
    <w:autoRedefine/>
    <w:semiHidden/>
    <w:rsid w:val="0093015B"/>
    <w:pPr>
      <w:tabs>
        <w:tab w:val="right" w:leader="dot" w:pos="9633"/>
      </w:tabs>
      <w:ind w:left="1264"/>
    </w:pPr>
    <w:rPr>
      <w:noProof/>
    </w:rPr>
  </w:style>
  <w:style w:type="paragraph" w:styleId="TOC9">
    <w:name w:val="toc 9"/>
    <w:basedOn w:val="Normal"/>
    <w:next w:val="Normal"/>
    <w:autoRedefine/>
    <w:semiHidden/>
    <w:rsid w:val="0093015B"/>
    <w:pPr>
      <w:tabs>
        <w:tab w:val="right" w:leader="dot" w:pos="9633"/>
      </w:tabs>
      <w:ind w:left="1446"/>
    </w:pPr>
    <w:rPr>
      <w:noProof/>
    </w:rPr>
  </w:style>
  <w:style w:type="paragraph" w:styleId="Caption">
    <w:name w:val="caption"/>
    <w:aliases w:val="Caption Char1,Caption Char Char1,Caption Char1 Char Char,Caption Char Char1 Char Char,Caption Char Char2 Char"/>
    <w:basedOn w:val="Normal"/>
    <w:next w:val="Normal"/>
    <w:link w:val="CaptionChar"/>
    <w:rsid w:val="0093015B"/>
    <w:rPr>
      <w:bCs/>
      <w:szCs w:val="20"/>
    </w:rPr>
  </w:style>
  <w:style w:type="paragraph" w:styleId="ListBullet">
    <w:name w:val="List Bullet"/>
    <w:basedOn w:val="Normal"/>
    <w:rsid w:val="0093015B"/>
    <w:pPr>
      <w:numPr>
        <w:numId w:val="1"/>
      </w:numPr>
      <w:tabs>
        <w:tab w:val="clear" w:pos="360"/>
      </w:tabs>
    </w:pPr>
  </w:style>
  <w:style w:type="paragraph" w:styleId="ListNumber">
    <w:name w:val="List Number"/>
    <w:basedOn w:val="Normal"/>
    <w:rsid w:val="0093015B"/>
    <w:pPr>
      <w:numPr>
        <w:numId w:val="2"/>
      </w:numPr>
      <w:tabs>
        <w:tab w:val="clear" w:pos="360"/>
      </w:tabs>
    </w:pPr>
  </w:style>
  <w:style w:type="paragraph" w:styleId="Title">
    <w:name w:val="Title"/>
    <w:basedOn w:val="Normal"/>
    <w:link w:val="TitleChar"/>
    <w:rsid w:val="0093015B"/>
    <w:pPr>
      <w:jc w:val="center"/>
    </w:pPr>
    <w:rPr>
      <w:rFonts w:cs="Tahoma"/>
      <w:b/>
      <w:kern w:val="28"/>
      <w:sz w:val="44"/>
      <w:szCs w:val="32"/>
    </w:rPr>
  </w:style>
  <w:style w:type="paragraph" w:styleId="BodyText">
    <w:name w:val="Body Text"/>
    <w:basedOn w:val="Normal"/>
    <w:link w:val="BodyTextChar"/>
    <w:rsid w:val="0093015B"/>
    <w:pPr>
      <w:spacing w:after="120"/>
    </w:pPr>
  </w:style>
  <w:style w:type="paragraph" w:styleId="ListContinue">
    <w:name w:val="List Continue"/>
    <w:basedOn w:val="Normal"/>
    <w:rsid w:val="0093015B"/>
    <w:pPr>
      <w:numPr>
        <w:numId w:val="3"/>
      </w:numPr>
    </w:pPr>
  </w:style>
  <w:style w:type="paragraph" w:styleId="Subtitle">
    <w:name w:val="Subtitle"/>
    <w:basedOn w:val="Normal"/>
    <w:link w:val="SubtitleChar"/>
    <w:rsid w:val="0093015B"/>
    <w:pPr>
      <w:jc w:val="center"/>
    </w:pPr>
    <w:rPr>
      <w:rFonts w:cs="Tahoma"/>
      <w:b/>
      <w:i/>
      <w:sz w:val="28"/>
    </w:rPr>
  </w:style>
  <w:style w:type="paragraph" w:customStyle="1" w:styleId="ColumnHeading">
    <w:name w:val="Column Heading"/>
    <w:basedOn w:val="Normal"/>
    <w:next w:val="TOC1"/>
    <w:rsid w:val="0093015B"/>
    <w:pPr>
      <w:spacing w:after="120"/>
    </w:pPr>
    <w:rPr>
      <w:b/>
      <w:bCs/>
    </w:rPr>
  </w:style>
  <w:style w:type="paragraph" w:customStyle="1" w:styleId="Documenttype">
    <w:name w:val="Document type"/>
    <w:basedOn w:val="Normal"/>
    <w:rsid w:val="0093015B"/>
    <w:pPr>
      <w:jc w:val="center"/>
    </w:pPr>
    <w:rPr>
      <w:bCs/>
      <w:sz w:val="28"/>
    </w:rPr>
  </w:style>
  <w:style w:type="paragraph" w:styleId="TableofAuthorities">
    <w:name w:val="table of authorities"/>
    <w:basedOn w:val="Normal"/>
    <w:next w:val="Normal"/>
    <w:semiHidden/>
    <w:rsid w:val="0093015B"/>
    <w:pPr>
      <w:ind w:left="220" w:hanging="220"/>
    </w:pPr>
  </w:style>
  <w:style w:type="paragraph" w:styleId="BodyTextIndent">
    <w:name w:val="Body Text Indent"/>
    <w:basedOn w:val="Normal"/>
    <w:link w:val="BodyTextIndentChar"/>
    <w:rsid w:val="0093015B"/>
    <w:pPr>
      <w:spacing w:after="120"/>
      <w:ind w:left="284"/>
    </w:pPr>
  </w:style>
  <w:style w:type="paragraph" w:styleId="BodyTextIndent2">
    <w:name w:val="Body Text Indent 2"/>
    <w:basedOn w:val="Normal"/>
    <w:link w:val="BodyTextIndent2Char"/>
    <w:rsid w:val="0093015B"/>
    <w:pPr>
      <w:spacing w:after="120" w:line="360" w:lineRule="auto"/>
      <w:ind w:left="284"/>
    </w:pPr>
  </w:style>
  <w:style w:type="paragraph" w:styleId="BodyTextIndent3">
    <w:name w:val="Body Text Indent 3"/>
    <w:basedOn w:val="Normal"/>
    <w:link w:val="BodyTextIndent3Char"/>
    <w:rsid w:val="0093015B"/>
    <w:pPr>
      <w:spacing w:after="120" w:line="480" w:lineRule="auto"/>
      <w:ind w:left="284"/>
    </w:pPr>
    <w:rPr>
      <w:szCs w:val="16"/>
    </w:rPr>
  </w:style>
  <w:style w:type="paragraph" w:styleId="DocumentMap">
    <w:name w:val="Document Map"/>
    <w:basedOn w:val="Normal"/>
    <w:link w:val="DocumentMapChar"/>
    <w:semiHidden/>
    <w:rsid w:val="0093015B"/>
    <w:pPr>
      <w:shd w:val="clear" w:color="auto" w:fill="000080"/>
    </w:pPr>
    <w:rPr>
      <w:rFonts w:cs="Tahoma"/>
    </w:rPr>
  </w:style>
  <w:style w:type="paragraph" w:styleId="Date">
    <w:name w:val="Date"/>
    <w:basedOn w:val="Normal"/>
    <w:next w:val="Normal"/>
    <w:rsid w:val="0093015B"/>
  </w:style>
  <w:style w:type="character" w:styleId="CommentReference">
    <w:name w:val="annotation reference"/>
    <w:semiHidden/>
    <w:rsid w:val="0093015B"/>
    <w:rPr>
      <w:rFonts w:ascii="Arial" w:hAnsi="Arial"/>
      <w:sz w:val="16"/>
      <w:szCs w:val="16"/>
    </w:rPr>
  </w:style>
  <w:style w:type="character" w:styleId="Emphasis">
    <w:name w:val="Emphasis"/>
    <w:rsid w:val="0093015B"/>
    <w:rPr>
      <w:rFonts w:ascii="Myriad Web Pro" w:hAnsi="Myriad Web Pro"/>
      <w:iCs/>
      <w:sz w:val="20"/>
    </w:rPr>
  </w:style>
  <w:style w:type="character" w:styleId="EndnoteReference">
    <w:name w:val="endnote reference"/>
    <w:semiHidden/>
    <w:rsid w:val="0093015B"/>
    <w:rPr>
      <w:rFonts w:ascii="Arial" w:hAnsi="Arial"/>
      <w:vertAlign w:val="superscript"/>
    </w:rPr>
  </w:style>
  <w:style w:type="character" w:styleId="FootnoteReference">
    <w:name w:val="footnote reference"/>
    <w:semiHidden/>
    <w:rsid w:val="0093015B"/>
    <w:rPr>
      <w:rFonts w:ascii="Arial" w:hAnsi="Arial"/>
      <w:vertAlign w:val="superscript"/>
    </w:rPr>
  </w:style>
  <w:style w:type="character" w:styleId="HTMLAcronym">
    <w:name w:val="HTML Acronym"/>
    <w:rsid w:val="0093015B"/>
    <w:rPr>
      <w:rFonts w:ascii="Arial" w:hAnsi="Arial"/>
    </w:rPr>
  </w:style>
  <w:style w:type="character" w:styleId="HTMLCite">
    <w:name w:val="HTML Cite"/>
    <w:rsid w:val="0093015B"/>
    <w:rPr>
      <w:rFonts w:ascii="Arial" w:hAnsi="Arial"/>
      <w:iCs/>
    </w:rPr>
  </w:style>
  <w:style w:type="paragraph" w:styleId="ListBullet2">
    <w:name w:val="List Bullet 2"/>
    <w:basedOn w:val="Normal"/>
    <w:autoRedefine/>
    <w:rsid w:val="0093015B"/>
    <w:pPr>
      <w:numPr>
        <w:numId w:val="4"/>
      </w:numPr>
      <w:tabs>
        <w:tab w:val="clear" w:pos="644"/>
      </w:tabs>
      <w:ind w:left="568" w:hanging="284"/>
    </w:pPr>
  </w:style>
  <w:style w:type="paragraph" w:styleId="ListBullet3">
    <w:name w:val="List Bullet 3"/>
    <w:basedOn w:val="Normal"/>
    <w:autoRedefine/>
    <w:rsid w:val="0093015B"/>
    <w:pPr>
      <w:numPr>
        <w:numId w:val="12"/>
      </w:numPr>
    </w:pPr>
  </w:style>
  <w:style w:type="paragraph" w:styleId="ListBullet4">
    <w:name w:val="List Bullet 4"/>
    <w:basedOn w:val="Normal"/>
    <w:autoRedefine/>
    <w:rsid w:val="0093015B"/>
    <w:pPr>
      <w:numPr>
        <w:numId w:val="5"/>
      </w:numPr>
      <w:tabs>
        <w:tab w:val="clear" w:pos="1211"/>
      </w:tabs>
    </w:pPr>
  </w:style>
  <w:style w:type="paragraph" w:styleId="ListBullet5">
    <w:name w:val="List Bullet 5"/>
    <w:basedOn w:val="Normal"/>
    <w:autoRedefine/>
    <w:rsid w:val="0093015B"/>
    <w:pPr>
      <w:numPr>
        <w:numId w:val="6"/>
      </w:numPr>
      <w:tabs>
        <w:tab w:val="clear" w:pos="1494"/>
      </w:tabs>
    </w:pPr>
  </w:style>
  <w:style w:type="paragraph" w:styleId="ListContinue2">
    <w:name w:val="List Continue 2"/>
    <w:basedOn w:val="Normal"/>
    <w:rsid w:val="0093015B"/>
    <w:pPr>
      <w:ind w:left="1077" w:hanging="720"/>
    </w:pPr>
  </w:style>
  <w:style w:type="paragraph" w:styleId="ListContinue3">
    <w:name w:val="List Continue 3"/>
    <w:basedOn w:val="Normal"/>
    <w:rsid w:val="0093015B"/>
    <w:pPr>
      <w:spacing w:after="120"/>
      <w:ind w:left="1797" w:hanging="1077"/>
    </w:pPr>
  </w:style>
  <w:style w:type="paragraph" w:styleId="ListContinue4">
    <w:name w:val="List Continue 4"/>
    <w:basedOn w:val="Normal"/>
    <w:rsid w:val="0093015B"/>
    <w:pPr>
      <w:ind w:left="2512" w:hanging="1435"/>
    </w:pPr>
  </w:style>
  <w:style w:type="paragraph" w:styleId="ListContinue5">
    <w:name w:val="List Continue 5"/>
    <w:basedOn w:val="Normal"/>
    <w:rsid w:val="0093015B"/>
    <w:pPr>
      <w:ind w:left="3227" w:hanging="1792"/>
    </w:pPr>
  </w:style>
  <w:style w:type="paragraph" w:styleId="ListNumber2">
    <w:name w:val="List Number 2"/>
    <w:basedOn w:val="Normal"/>
    <w:rsid w:val="0093015B"/>
    <w:pPr>
      <w:numPr>
        <w:numId w:val="7"/>
      </w:numPr>
      <w:tabs>
        <w:tab w:val="clear" w:pos="643"/>
      </w:tabs>
      <w:ind w:left="568"/>
    </w:pPr>
  </w:style>
  <w:style w:type="paragraph" w:styleId="ListNumber3">
    <w:name w:val="List Number 3"/>
    <w:basedOn w:val="Normal"/>
    <w:rsid w:val="0093015B"/>
    <w:pPr>
      <w:numPr>
        <w:numId w:val="8"/>
      </w:numPr>
      <w:tabs>
        <w:tab w:val="clear" w:pos="927"/>
      </w:tabs>
    </w:pPr>
  </w:style>
  <w:style w:type="paragraph" w:styleId="ListNumber4">
    <w:name w:val="List Number 4"/>
    <w:basedOn w:val="Normal"/>
    <w:rsid w:val="0093015B"/>
    <w:pPr>
      <w:numPr>
        <w:numId w:val="9"/>
      </w:numPr>
      <w:tabs>
        <w:tab w:val="clear" w:pos="1211"/>
      </w:tabs>
    </w:pPr>
  </w:style>
  <w:style w:type="paragraph" w:styleId="ListNumber5">
    <w:name w:val="List Number 5"/>
    <w:basedOn w:val="Normal"/>
    <w:rsid w:val="0093015B"/>
    <w:pPr>
      <w:numPr>
        <w:numId w:val="10"/>
      </w:numPr>
    </w:pPr>
  </w:style>
  <w:style w:type="paragraph" w:styleId="NormalWeb">
    <w:name w:val="Normal (Web)"/>
    <w:basedOn w:val="Normal"/>
    <w:rsid w:val="0093015B"/>
  </w:style>
  <w:style w:type="paragraph" w:styleId="NormalIndent">
    <w:name w:val="Normal Indent"/>
    <w:basedOn w:val="Normal"/>
    <w:rsid w:val="0093015B"/>
    <w:pPr>
      <w:ind w:left="567"/>
    </w:pPr>
  </w:style>
  <w:style w:type="character" w:styleId="PageNumber">
    <w:name w:val="page number"/>
    <w:rsid w:val="0093015B"/>
    <w:rPr>
      <w:rFonts w:ascii="Times New Roman" w:hAnsi="Times New Roman"/>
    </w:rPr>
  </w:style>
  <w:style w:type="paragraph" w:styleId="Index1">
    <w:name w:val="index 1"/>
    <w:basedOn w:val="Normal"/>
    <w:next w:val="Normal"/>
    <w:autoRedefine/>
    <w:semiHidden/>
    <w:rsid w:val="0093015B"/>
    <w:pPr>
      <w:ind w:left="220" w:hanging="220"/>
    </w:pPr>
  </w:style>
  <w:style w:type="paragraph" w:styleId="Index2">
    <w:name w:val="index 2"/>
    <w:basedOn w:val="Normal"/>
    <w:next w:val="Normal"/>
    <w:autoRedefine/>
    <w:semiHidden/>
    <w:rsid w:val="0093015B"/>
    <w:pPr>
      <w:ind w:left="440" w:hanging="220"/>
    </w:pPr>
  </w:style>
  <w:style w:type="paragraph" w:styleId="Index3">
    <w:name w:val="index 3"/>
    <w:basedOn w:val="Normal"/>
    <w:next w:val="Normal"/>
    <w:autoRedefine/>
    <w:semiHidden/>
    <w:rsid w:val="0093015B"/>
    <w:pPr>
      <w:ind w:left="660" w:hanging="220"/>
    </w:pPr>
  </w:style>
  <w:style w:type="paragraph" w:styleId="Index4">
    <w:name w:val="index 4"/>
    <w:basedOn w:val="Normal"/>
    <w:next w:val="Normal"/>
    <w:autoRedefine/>
    <w:semiHidden/>
    <w:rsid w:val="0093015B"/>
    <w:pPr>
      <w:ind w:left="880" w:hanging="220"/>
    </w:pPr>
  </w:style>
  <w:style w:type="paragraph" w:styleId="Index5">
    <w:name w:val="index 5"/>
    <w:basedOn w:val="Normal"/>
    <w:next w:val="Normal"/>
    <w:autoRedefine/>
    <w:semiHidden/>
    <w:rsid w:val="0093015B"/>
    <w:pPr>
      <w:ind w:left="1100" w:hanging="220"/>
    </w:pPr>
  </w:style>
  <w:style w:type="paragraph" w:styleId="Index6">
    <w:name w:val="index 6"/>
    <w:basedOn w:val="Normal"/>
    <w:next w:val="Normal"/>
    <w:autoRedefine/>
    <w:semiHidden/>
    <w:rsid w:val="0093015B"/>
    <w:pPr>
      <w:ind w:left="1320" w:hanging="220"/>
    </w:pPr>
  </w:style>
  <w:style w:type="paragraph" w:styleId="Index7">
    <w:name w:val="index 7"/>
    <w:basedOn w:val="Normal"/>
    <w:next w:val="Normal"/>
    <w:autoRedefine/>
    <w:semiHidden/>
    <w:rsid w:val="0093015B"/>
    <w:pPr>
      <w:ind w:left="1540" w:hanging="220"/>
    </w:pPr>
  </w:style>
  <w:style w:type="paragraph" w:styleId="Index8">
    <w:name w:val="index 8"/>
    <w:basedOn w:val="Normal"/>
    <w:next w:val="Normal"/>
    <w:autoRedefine/>
    <w:semiHidden/>
    <w:rsid w:val="0093015B"/>
    <w:pPr>
      <w:ind w:left="1760" w:hanging="220"/>
    </w:pPr>
  </w:style>
  <w:style w:type="paragraph" w:styleId="Index9">
    <w:name w:val="index 9"/>
    <w:basedOn w:val="Normal"/>
    <w:next w:val="Normal"/>
    <w:autoRedefine/>
    <w:semiHidden/>
    <w:rsid w:val="0093015B"/>
    <w:pPr>
      <w:ind w:left="1980" w:hanging="220"/>
    </w:pPr>
  </w:style>
  <w:style w:type="paragraph" w:styleId="TOAHeading">
    <w:name w:val="toa heading"/>
    <w:basedOn w:val="Normal"/>
    <w:next w:val="Normal"/>
    <w:semiHidden/>
    <w:rsid w:val="0093015B"/>
    <w:pPr>
      <w:spacing w:before="120"/>
    </w:pPr>
    <w:rPr>
      <w:b/>
      <w:bCs/>
    </w:rPr>
  </w:style>
  <w:style w:type="paragraph" w:styleId="Header">
    <w:name w:val="header"/>
    <w:basedOn w:val="Normal"/>
    <w:link w:val="HeaderChar"/>
    <w:uiPriority w:val="99"/>
    <w:unhideWhenUsed/>
    <w:rsid w:val="0093015B"/>
    <w:pPr>
      <w:tabs>
        <w:tab w:val="center" w:pos="4536"/>
        <w:tab w:val="right" w:pos="9072"/>
      </w:tabs>
    </w:pPr>
  </w:style>
  <w:style w:type="character" w:customStyle="1" w:styleId="HeaderChar">
    <w:name w:val="Header Char"/>
    <w:link w:val="Header"/>
    <w:uiPriority w:val="99"/>
    <w:rsid w:val="0093015B"/>
  </w:style>
  <w:style w:type="paragraph" w:styleId="Footer">
    <w:name w:val="footer"/>
    <w:basedOn w:val="Normal"/>
    <w:link w:val="FooterChar"/>
    <w:unhideWhenUsed/>
    <w:rsid w:val="0093015B"/>
    <w:pPr>
      <w:tabs>
        <w:tab w:val="center" w:pos="4536"/>
        <w:tab w:val="right" w:pos="9072"/>
      </w:tabs>
    </w:pPr>
  </w:style>
  <w:style w:type="character" w:customStyle="1" w:styleId="FooterChar">
    <w:name w:val="Footer Char"/>
    <w:link w:val="Footer"/>
    <w:rsid w:val="0093015B"/>
  </w:style>
  <w:style w:type="paragraph" w:styleId="BalloonText">
    <w:name w:val="Balloon Text"/>
    <w:basedOn w:val="Normal"/>
    <w:link w:val="BalloonTextChar"/>
    <w:uiPriority w:val="99"/>
    <w:semiHidden/>
    <w:unhideWhenUsed/>
    <w:rsid w:val="0093015B"/>
    <w:rPr>
      <w:rFonts w:ascii="Tahoma" w:hAnsi="Tahoma" w:cs="Tahoma"/>
      <w:sz w:val="16"/>
      <w:szCs w:val="16"/>
    </w:rPr>
  </w:style>
  <w:style w:type="character" w:customStyle="1" w:styleId="BalloonTextChar">
    <w:name w:val="Balloon Text Char"/>
    <w:link w:val="BalloonText"/>
    <w:uiPriority w:val="99"/>
    <w:semiHidden/>
    <w:rsid w:val="0093015B"/>
    <w:rPr>
      <w:rFonts w:ascii="Tahoma" w:hAnsi="Tahoma" w:cs="Tahoma"/>
      <w:sz w:val="16"/>
      <w:szCs w:val="16"/>
    </w:rPr>
  </w:style>
  <w:style w:type="table" w:styleId="TableGrid">
    <w:name w:val="Table Grid"/>
    <w:basedOn w:val="TableNormal"/>
    <w:uiPriority w:val="59"/>
    <w:rsid w:val="00930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rsid w:val="0093015B"/>
    <w:rPr>
      <w:spacing w:val="-10"/>
    </w:rPr>
  </w:style>
  <w:style w:type="character" w:customStyle="1" w:styleId="NoSpacingChar">
    <w:name w:val="No Spacing Char"/>
    <w:link w:val="NoSpacing"/>
    <w:uiPriority w:val="1"/>
    <w:rsid w:val="0093015B"/>
    <w:rPr>
      <w:spacing w:val="-10"/>
    </w:rPr>
  </w:style>
  <w:style w:type="paragraph" w:customStyle="1" w:styleId="ExpansionofaSum">
    <w:name w:val="Expansion of a Sum"/>
    <w:rsid w:val="0093015B"/>
    <w:pPr>
      <w:spacing w:after="200" w:line="276" w:lineRule="auto"/>
    </w:pPr>
    <w:rPr>
      <w:rFonts w:ascii="Calibri" w:hAnsi="Calibri"/>
      <w:spacing w:val="-10"/>
    </w:rPr>
  </w:style>
  <w:style w:type="character" w:styleId="PlaceholderText">
    <w:name w:val="Placeholder Text"/>
    <w:uiPriority w:val="99"/>
    <w:semiHidden/>
    <w:rsid w:val="0093015B"/>
    <w:rPr>
      <w:color w:val="808080"/>
    </w:rPr>
  </w:style>
  <w:style w:type="paragraph" w:styleId="CommentText">
    <w:name w:val="annotation text"/>
    <w:basedOn w:val="Normal"/>
    <w:link w:val="CommentTextChar"/>
    <w:uiPriority w:val="99"/>
    <w:semiHidden/>
    <w:unhideWhenUsed/>
    <w:rsid w:val="0093015B"/>
    <w:rPr>
      <w:szCs w:val="20"/>
    </w:rPr>
  </w:style>
  <w:style w:type="character" w:customStyle="1" w:styleId="CommentTextChar">
    <w:name w:val="Comment Text Char"/>
    <w:link w:val="CommentText"/>
    <w:uiPriority w:val="99"/>
    <w:semiHidden/>
    <w:rsid w:val="0093015B"/>
    <w:rPr>
      <w:szCs w:val="20"/>
    </w:rPr>
  </w:style>
  <w:style w:type="paragraph" w:styleId="CommentSubject">
    <w:name w:val="annotation subject"/>
    <w:basedOn w:val="CommentText"/>
    <w:next w:val="CommentText"/>
    <w:link w:val="CommentSubjectChar"/>
    <w:uiPriority w:val="99"/>
    <w:semiHidden/>
    <w:unhideWhenUsed/>
    <w:rsid w:val="0093015B"/>
    <w:rPr>
      <w:b/>
      <w:bCs/>
    </w:rPr>
  </w:style>
  <w:style w:type="character" w:customStyle="1" w:styleId="CommentSubjectChar">
    <w:name w:val="Comment Subject Char"/>
    <w:link w:val="CommentSubject"/>
    <w:uiPriority w:val="99"/>
    <w:semiHidden/>
    <w:rsid w:val="0093015B"/>
    <w:rPr>
      <w:b/>
      <w:bCs/>
      <w:szCs w:val="20"/>
    </w:rPr>
  </w:style>
  <w:style w:type="character" w:styleId="IntenseEmphasis">
    <w:name w:val="Intense Emphasis"/>
    <w:uiPriority w:val="21"/>
    <w:rsid w:val="0093015B"/>
    <w:rPr>
      <w:b/>
      <w:bCs/>
      <w:i/>
      <w:iCs/>
      <w:color w:val="4F81BD"/>
    </w:rPr>
  </w:style>
  <w:style w:type="character" w:styleId="BookTitle">
    <w:name w:val="Book Title"/>
    <w:uiPriority w:val="33"/>
    <w:rsid w:val="0093015B"/>
    <w:rPr>
      <w:rFonts w:ascii="Myriad Web Pro" w:hAnsi="Myriad Web Pro"/>
      <w:b/>
      <w:bCs/>
      <w:smallCaps/>
      <w:spacing w:val="5"/>
      <w:sz w:val="16"/>
    </w:rPr>
  </w:style>
  <w:style w:type="paragraph" w:styleId="TOCHeading">
    <w:name w:val="TOC Heading"/>
    <w:basedOn w:val="Heading1"/>
    <w:next w:val="Normal"/>
    <w:uiPriority w:val="39"/>
    <w:unhideWhenUsed/>
    <w:qFormat/>
    <w:rsid w:val="0093015B"/>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uiPriority w:val="9"/>
    <w:rsid w:val="003A0D32"/>
    <w:rPr>
      <w:rFonts w:asciiTheme="majorHAnsi" w:hAnsiTheme="majorHAnsi" w:cs="Arial"/>
      <w:b/>
      <w:bCs/>
      <w:color w:val="C00000"/>
      <w:kern w:val="32"/>
      <w:sz w:val="32"/>
      <w:szCs w:val="32"/>
    </w:rPr>
  </w:style>
  <w:style w:type="character" w:customStyle="1" w:styleId="Heading2Char">
    <w:name w:val="Heading 2 Char"/>
    <w:link w:val="Heading2"/>
    <w:rsid w:val="003A0D32"/>
    <w:rPr>
      <w:rFonts w:asciiTheme="majorHAnsi" w:hAnsiTheme="majorHAnsi" w:cs="Tahoma"/>
      <w:b/>
      <w:iCs/>
      <w:color w:val="C00000"/>
      <w:sz w:val="28"/>
      <w:szCs w:val="28"/>
    </w:rPr>
  </w:style>
  <w:style w:type="paragraph" w:styleId="ListParagraph">
    <w:name w:val="List Paragraph"/>
    <w:basedOn w:val="Normal"/>
    <w:uiPriority w:val="34"/>
    <w:qFormat/>
    <w:rsid w:val="0093015B"/>
    <w:pPr>
      <w:ind w:left="720"/>
      <w:contextualSpacing/>
    </w:pPr>
  </w:style>
  <w:style w:type="character" w:styleId="Strong">
    <w:name w:val="Strong"/>
    <w:uiPriority w:val="22"/>
    <w:rsid w:val="0093015B"/>
    <w:rPr>
      <w:b/>
      <w:bCs w:val="0"/>
    </w:rPr>
  </w:style>
  <w:style w:type="paragraph" w:styleId="Quote">
    <w:name w:val="Quote"/>
    <w:basedOn w:val="Normal"/>
    <w:next w:val="Normal"/>
    <w:link w:val="QuoteChar"/>
    <w:uiPriority w:val="29"/>
    <w:rsid w:val="0093015B"/>
    <w:rPr>
      <w:i/>
      <w:iCs/>
      <w:color w:val="000000"/>
    </w:rPr>
  </w:style>
  <w:style w:type="character" w:customStyle="1" w:styleId="QuoteChar">
    <w:name w:val="Quote Char"/>
    <w:link w:val="Quote"/>
    <w:uiPriority w:val="29"/>
    <w:rsid w:val="0093015B"/>
    <w:rPr>
      <w:i/>
      <w:iCs/>
      <w:color w:val="000000"/>
    </w:rPr>
  </w:style>
  <w:style w:type="paragraph" w:styleId="IntenseQuote">
    <w:name w:val="Intense Quote"/>
    <w:basedOn w:val="Normal"/>
    <w:next w:val="Normal"/>
    <w:link w:val="IntenseQuoteChar"/>
    <w:uiPriority w:val="30"/>
    <w:rsid w:val="0093015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93015B"/>
    <w:rPr>
      <w:b/>
      <w:bCs/>
      <w:i/>
      <w:iCs/>
      <w:color w:val="4F81BD"/>
    </w:rPr>
  </w:style>
  <w:style w:type="character" w:styleId="SubtleReference">
    <w:name w:val="Subtle Reference"/>
    <w:uiPriority w:val="31"/>
    <w:rsid w:val="0093015B"/>
    <w:rPr>
      <w:smallCaps/>
      <w:color w:val="C0504D"/>
      <w:u w:val="single"/>
    </w:rPr>
  </w:style>
  <w:style w:type="character" w:styleId="IntenseReference">
    <w:name w:val="Intense Reference"/>
    <w:uiPriority w:val="32"/>
    <w:rsid w:val="0093015B"/>
    <w:rPr>
      <w:b/>
      <w:bCs w:val="0"/>
      <w:smallCaps/>
      <w:color w:val="C0504D"/>
      <w:spacing w:val="5"/>
      <w:u w:val="single"/>
    </w:rPr>
  </w:style>
  <w:style w:type="paragraph" w:customStyle="1" w:styleId="KSEaddress">
    <w:name w:val="KSE address"/>
    <w:basedOn w:val="Normal"/>
    <w:rsid w:val="0093015B"/>
    <w:pPr>
      <w:spacing w:line="200" w:lineRule="exact"/>
    </w:pPr>
    <w:rPr>
      <w:rFonts w:eastAsia="Calibri"/>
      <w:bCs/>
      <w:sz w:val="18"/>
      <w:lang w:val="en-US" w:eastAsia="en-US"/>
    </w:rPr>
  </w:style>
  <w:style w:type="paragraph" w:customStyle="1" w:styleId="hoofdtitel">
    <w:name w:val="hoofdtitel"/>
    <w:basedOn w:val="Normal"/>
    <w:next w:val="Normal"/>
    <w:rsid w:val="0093015B"/>
    <w:pPr>
      <w:overflowPunct w:val="0"/>
      <w:autoSpaceDE w:val="0"/>
      <w:autoSpaceDN w:val="0"/>
      <w:adjustRightInd w:val="0"/>
      <w:spacing w:before="120" w:after="240"/>
      <w:textAlignment w:val="baseline"/>
    </w:pPr>
    <w:rPr>
      <w:rFonts w:ascii="Arial" w:hAnsi="Arial"/>
      <w:b/>
      <w:sz w:val="32"/>
      <w:szCs w:val="20"/>
      <w:lang w:eastAsia="en-US"/>
    </w:rPr>
  </w:style>
  <w:style w:type="paragraph" w:customStyle="1" w:styleId="Korteomschrijving">
    <w:name w:val="Korte omschrijving"/>
    <w:basedOn w:val="Normal"/>
    <w:rsid w:val="0093015B"/>
    <w:pPr>
      <w:overflowPunct w:val="0"/>
      <w:autoSpaceDE w:val="0"/>
      <w:autoSpaceDN w:val="0"/>
      <w:adjustRightInd w:val="0"/>
      <w:ind w:left="2268" w:hanging="2268"/>
      <w:textAlignment w:val="baseline"/>
    </w:pPr>
    <w:rPr>
      <w:rFonts w:ascii="Arial" w:hAnsi="Arial"/>
      <w:sz w:val="20"/>
      <w:szCs w:val="20"/>
      <w:lang w:eastAsia="en-US"/>
    </w:rPr>
  </w:style>
  <w:style w:type="character" w:customStyle="1" w:styleId="normaal">
    <w:name w:val="normaal"/>
    <w:basedOn w:val="DefaultParagraphFont"/>
    <w:rsid w:val="0093015B"/>
    <w:rPr>
      <w:rFonts w:ascii="Courier" w:hAnsi="Courier"/>
      <w:noProof w:val="0"/>
      <w:sz w:val="24"/>
      <w:lang w:val="en-US"/>
    </w:rPr>
  </w:style>
  <w:style w:type="character" w:customStyle="1" w:styleId="Heading3Char">
    <w:name w:val="Heading 3 Char"/>
    <w:basedOn w:val="DefaultParagraphFont"/>
    <w:link w:val="Heading3"/>
    <w:rsid w:val="00A83C02"/>
    <w:rPr>
      <w:rFonts w:eastAsia="Arial Unicode MS" w:cs="Tahoma"/>
      <w:b/>
      <w:bCs/>
      <w:szCs w:val="26"/>
    </w:rPr>
  </w:style>
  <w:style w:type="character" w:customStyle="1" w:styleId="Heading4Char">
    <w:name w:val="Heading 4 Char"/>
    <w:basedOn w:val="DefaultParagraphFont"/>
    <w:link w:val="Heading4"/>
    <w:rsid w:val="00595931"/>
    <w:rPr>
      <w:rFonts w:cs="Tahoma"/>
      <w:i/>
      <w:iCs/>
      <w:sz w:val="24"/>
      <w:szCs w:val="28"/>
    </w:rPr>
  </w:style>
  <w:style w:type="character" w:customStyle="1" w:styleId="Heading5Char">
    <w:name w:val="Heading 5 Char"/>
    <w:basedOn w:val="DefaultParagraphFont"/>
    <w:link w:val="Heading5"/>
    <w:rsid w:val="00595931"/>
    <w:rPr>
      <w:bCs/>
      <w:iCs/>
      <w:szCs w:val="26"/>
    </w:rPr>
  </w:style>
  <w:style w:type="character" w:customStyle="1" w:styleId="Heading6Char">
    <w:name w:val="Heading 6 Char"/>
    <w:basedOn w:val="DefaultParagraphFont"/>
    <w:link w:val="Heading6"/>
    <w:rsid w:val="00595931"/>
    <w:rPr>
      <w:bCs/>
    </w:rPr>
  </w:style>
  <w:style w:type="character" w:customStyle="1" w:styleId="Heading7Char">
    <w:name w:val="Heading 7 Char"/>
    <w:basedOn w:val="DefaultParagraphFont"/>
    <w:link w:val="Heading7"/>
    <w:rsid w:val="00595931"/>
  </w:style>
  <w:style w:type="character" w:customStyle="1" w:styleId="Heading8Char">
    <w:name w:val="Heading 8 Char"/>
    <w:basedOn w:val="DefaultParagraphFont"/>
    <w:link w:val="Heading8"/>
    <w:rsid w:val="00595931"/>
    <w:rPr>
      <w:iCs/>
    </w:rPr>
  </w:style>
  <w:style w:type="character" w:customStyle="1" w:styleId="Heading9Char">
    <w:name w:val="Heading 9 Char"/>
    <w:basedOn w:val="DefaultParagraphFont"/>
    <w:link w:val="Heading9"/>
    <w:rsid w:val="00595931"/>
    <w:rPr>
      <w:rFonts w:cs="Arial"/>
    </w:rPr>
  </w:style>
  <w:style w:type="paragraph" w:customStyle="1" w:styleId="FootnoteBase">
    <w:name w:val="Footnote Base"/>
    <w:basedOn w:val="Normal"/>
    <w:rsid w:val="00595931"/>
    <w:pPr>
      <w:keepLines/>
      <w:overflowPunct w:val="0"/>
      <w:autoSpaceDE w:val="0"/>
      <w:autoSpaceDN w:val="0"/>
      <w:adjustRightInd w:val="0"/>
      <w:spacing w:line="200" w:lineRule="atLeast"/>
      <w:textAlignment w:val="baseline"/>
    </w:pPr>
    <w:rPr>
      <w:rFonts w:ascii="Arial" w:hAnsi="Arial"/>
      <w:sz w:val="16"/>
      <w:szCs w:val="20"/>
      <w:lang w:eastAsia="en-US"/>
    </w:rPr>
  </w:style>
  <w:style w:type="paragraph" w:customStyle="1" w:styleId="Picture">
    <w:name w:val="Picture"/>
    <w:basedOn w:val="Normal"/>
    <w:next w:val="Caption"/>
    <w:link w:val="PictureChar"/>
    <w:rsid w:val="00595931"/>
    <w:pPr>
      <w:keepNext/>
      <w:overflowPunct w:val="0"/>
      <w:autoSpaceDE w:val="0"/>
      <w:autoSpaceDN w:val="0"/>
      <w:adjustRightInd w:val="0"/>
      <w:textAlignment w:val="baseline"/>
    </w:pPr>
    <w:rPr>
      <w:rFonts w:ascii="Arial" w:hAnsi="Arial"/>
      <w:szCs w:val="20"/>
      <w:lang w:eastAsia="en-US"/>
    </w:rPr>
  </w:style>
  <w:style w:type="character" w:customStyle="1" w:styleId="PictureChar">
    <w:name w:val="Picture Char"/>
    <w:basedOn w:val="DefaultParagraphFont"/>
    <w:link w:val="Picture"/>
    <w:rsid w:val="00595931"/>
    <w:rPr>
      <w:rFonts w:ascii="Arial" w:hAnsi="Arial"/>
      <w:szCs w:val="20"/>
      <w:lang w:eastAsia="en-US"/>
    </w:rPr>
  </w:style>
  <w:style w:type="character" w:customStyle="1" w:styleId="CaptionChar">
    <w:name w:val="Caption Char"/>
    <w:aliases w:val="Caption Char1 Char1,Caption Char Char1 Char1,Caption Char1 Char Char Char,Caption Char Char1 Char Char Char,Caption Char Char2 Char Char"/>
    <w:basedOn w:val="PictureChar"/>
    <w:link w:val="Caption"/>
    <w:rsid w:val="00595931"/>
    <w:rPr>
      <w:rFonts w:ascii="Arial" w:hAnsi="Arial"/>
      <w:bCs/>
      <w:szCs w:val="20"/>
      <w:lang w:eastAsia="en-US"/>
    </w:rPr>
  </w:style>
  <w:style w:type="paragraph" w:styleId="FootnoteText">
    <w:name w:val="footnote text"/>
    <w:basedOn w:val="FootnoteBase"/>
    <w:link w:val="FootnoteTextChar"/>
    <w:semiHidden/>
    <w:rsid w:val="00595931"/>
  </w:style>
  <w:style w:type="character" w:customStyle="1" w:styleId="FootnoteTextChar">
    <w:name w:val="Footnote Text Char"/>
    <w:basedOn w:val="DefaultParagraphFont"/>
    <w:link w:val="FootnoteText"/>
    <w:semiHidden/>
    <w:rsid w:val="00595931"/>
    <w:rPr>
      <w:rFonts w:ascii="Arial" w:hAnsi="Arial"/>
      <w:sz w:val="16"/>
      <w:szCs w:val="20"/>
      <w:lang w:eastAsia="en-US"/>
    </w:rPr>
  </w:style>
  <w:style w:type="paragraph" w:customStyle="1" w:styleId="Documentgegevens">
    <w:name w:val="Document gegevens"/>
    <w:basedOn w:val="Normal"/>
    <w:rsid w:val="00595931"/>
    <w:pPr>
      <w:tabs>
        <w:tab w:val="left" w:pos="2835"/>
      </w:tabs>
      <w:overflowPunct w:val="0"/>
      <w:autoSpaceDE w:val="0"/>
      <w:autoSpaceDN w:val="0"/>
      <w:adjustRightInd w:val="0"/>
      <w:textAlignment w:val="baseline"/>
    </w:pPr>
    <w:rPr>
      <w:rFonts w:ascii="Arial" w:hAnsi="Arial"/>
      <w:szCs w:val="20"/>
      <w:lang w:eastAsia="en-US"/>
    </w:rPr>
  </w:style>
  <w:style w:type="paragraph" w:customStyle="1" w:styleId="Documenttitel">
    <w:name w:val="Document titel"/>
    <w:basedOn w:val="Normal"/>
    <w:rsid w:val="00595931"/>
    <w:pPr>
      <w:overflowPunct w:val="0"/>
      <w:autoSpaceDE w:val="0"/>
      <w:autoSpaceDN w:val="0"/>
      <w:adjustRightInd w:val="0"/>
      <w:jc w:val="center"/>
      <w:textAlignment w:val="baseline"/>
    </w:pPr>
    <w:rPr>
      <w:rFonts w:ascii="Arial" w:hAnsi="Arial"/>
      <w:b/>
      <w:sz w:val="56"/>
      <w:szCs w:val="20"/>
      <w:lang w:eastAsia="en-US"/>
    </w:rPr>
  </w:style>
  <w:style w:type="paragraph" w:customStyle="1" w:styleId="Opsomming1">
    <w:name w:val="Opsomming 1"/>
    <w:basedOn w:val="Normal"/>
    <w:link w:val="Opsomming1Char1"/>
    <w:rsid w:val="00595931"/>
    <w:pPr>
      <w:numPr>
        <w:ilvl w:val="1"/>
        <w:numId w:val="14"/>
      </w:numPr>
      <w:overflowPunct w:val="0"/>
      <w:autoSpaceDE w:val="0"/>
      <w:autoSpaceDN w:val="0"/>
      <w:adjustRightInd w:val="0"/>
      <w:textAlignment w:val="baseline"/>
    </w:pPr>
    <w:rPr>
      <w:rFonts w:ascii="Arial" w:hAnsi="Arial"/>
      <w:szCs w:val="20"/>
      <w:lang w:eastAsia="en-US"/>
    </w:rPr>
  </w:style>
  <w:style w:type="character" w:customStyle="1" w:styleId="Opsomming1Char1">
    <w:name w:val="Opsomming 1 Char1"/>
    <w:basedOn w:val="DefaultParagraphFont"/>
    <w:link w:val="Opsomming1"/>
    <w:rsid w:val="00595931"/>
    <w:rPr>
      <w:rFonts w:ascii="Arial" w:hAnsi="Arial"/>
      <w:szCs w:val="20"/>
      <w:lang w:eastAsia="en-US"/>
    </w:rPr>
  </w:style>
  <w:style w:type="paragraph" w:styleId="List">
    <w:name w:val="List"/>
    <w:basedOn w:val="Normal"/>
    <w:rsid w:val="00595931"/>
    <w:pPr>
      <w:overflowPunct w:val="0"/>
      <w:autoSpaceDE w:val="0"/>
      <w:autoSpaceDN w:val="0"/>
      <w:adjustRightInd w:val="0"/>
    </w:pPr>
    <w:rPr>
      <w:rFonts w:ascii="Arial" w:hAnsi="Arial"/>
      <w:szCs w:val="20"/>
      <w:lang w:val="en-GB" w:eastAsia="en-US"/>
    </w:rPr>
  </w:style>
  <w:style w:type="paragraph" w:customStyle="1" w:styleId="bijlage">
    <w:name w:val="bijlage"/>
    <w:basedOn w:val="Normal"/>
    <w:next w:val="Normal"/>
    <w:rsid w:val="00595931"/>
    <w:pPr>
      <w:tabs>
        <w:tab w:val="right" w:pos="9639"/>
      </w:tabs>
      <w:overflowPunct w:val="0"/>
      <w:autoSpaceDE w:val="0"/>
      <w:autoSpaceDN w:val="0"/>
      <w:adjustRightInd w:val="0"/>
      <w:spacing w:line="240" w:lineRule="atLeast"/>
      <w:textAlignment w:val="baseline"/>
    </w:pPr>
    <w:rPr>
      <w:rFonts w:ascii="Arial Bold" w:hAnsi="Arial Bold"/>
      <w:b/>
      <w:sz w:val="28"/>
      <w:szCs w:val="20"/>
      <w:lang w:eastAsia="en-US"/>
    </w:rPr>
  </w:style>
  <w:style w:type="paragraph" w:customStyle="1" w:styleId="Opsomming2">
    <w:name w:val="Opsomming 2"/>
    <w:basedOn w:val="Opsomming1"/>
    <w:next w:val="Normal"/>
    <w:rsid w:val="00595931"/>
    <w:pPr>
      <w:numPr>
        <w:ilvl w:val="0"/>
        <w:numId w:val="17"/>
      </w:numPr>
      <w:tabs>
        <w:tab w:val="clear" w:pos="720"/>
        <w:tab w:val="num" w:pos="643"/>
      </w:tabs>
      <w:ind w:left="567" w:hanging="284"/>
    </w:pPr>
  </w:style>
  <w:style w:type="character" w:customStyle="1" w:styleId="BodyTextChar">
    <w:name w:val="Body Text Char"/>
    <w:basedOn w:val="DefaultParagraphFont"/>
    <w:link w:val="BodyText"/>
    <w:rsid w:val="00595931"/>
  </w:style>
  <w:style w:type="character" w:customStyle="1" w:styleId="BodyTextIndentChar">
    <w:name w:val="Body Text Indent Char"/>
    <w:basedOn w:val="DefaultParagraphFont"/>
    <w:link w:val="BodyTextIndent"/>
    <w:rsid w:val="00595931"/>
  </w:style>
  <w:style w:type="character" w:customStyle="1" w:styleId="BodyTextIndent2Char">
    <w:name w:val="Body Text Indent 2 Char"/>
    <w:basedOn w:val="DefaultParagraphFont"/>
    <w:link w:val="BodyTextIndent2"/>
    <w:rsid w:val="00595931"/>
  </w:style>
  <w:style w:type="paragraph" w:customStyle="1" w:styleId="Tabel">
    <w:name w:val="Tabel"/>
    <w:basedOn w:val="Normal"/>
    <w:next w:val="Normal"/>
    <w:rsid w:val="00595931"/>
    <w:pPr>
      <w:overflowPunct w:val="0"/>
      <w:autoSpaceDE w:val="0"/>
      <w:autoSpaceDN w:val="0"/>
      <w:adjustRightInd w:val="0"/>
      <w:textAlignment w:val="baseline"/>
    </w:pPr>
    <w:rPr>
      <w:rFonts w:ascii="Arial" w:hAnsi="Arial"/>
      <w:sz w:val="20"/>
      <w:szCs w:val="20"/>
      <w:lang w:eastAsia="en-US"/>
    </w:rPr>
  </w:style>
  <w:style w:type="paragraph" w:styleId="BodyText2">
    <w:name w:val="Body Text 2"/>
    <w:basedOn w:val="Normal"/>
    <w:link w:val="BodyText2Char"/>
    <w:rsid w:val="00595931"/>
    <w:pPr>
      <w:overflowPunct w:val="0"/>
      <w:autoSpaceDE w:val="0"/>
      <w:autoSpaceDN w:val="0"/>
      <w:adjustRightInd w:val="0"/>
      <w:textAlignment w:val="baseline"/>
    </w:pPr>
    <w:rPr>
      <w:rFonts w:ascii="Arial" w:hAnsi="Arial"/>
      <w:color w:val="FF0000"/>
      <w:szCs w:val="20"/>
      <w:lang w:eastAsia="en-US"/>
    </w:rPr>
  </w:style>
  <w:style w:type="character" w:customStyle="1" w:styleId="BodyText2Char">
    <w:name w:val="Body Text 2 Char"/>
    <w:basedOn w:val="DefaultParagraphFont"/>
    <w:link w:val="BodyText2"/>
    <w:rsid w:val="00595931"/>
    <w:rPr>
      <w:rFonts w:ascii="Arial" w:hAnsi="Arial"/>
      <w:color w:val="FF0000"/>
      <w:szCs w:val="20"/>
      <w:lang w:eastAsia="en-US"/>
    </w:rPr>
  </w:style>
  <w:style w:type="character" w:customStyle="1" w:styleId="BodyTextIndent3Char">
    <w:name w:val="Body Text Indent 3 Char"/>
    <w:basedOn w:val="DefaultParagraphFont"/>
    <w:link w:val="BodyTextIndent3"/>
    <w:rsid w:val="00595931"/>
    <w:rPr>
      <w:szCs w:val="16"/>
    </w:rPr>
  </w:style>
  <w:style w:type="paragraph" w:customStyle="1" w:styleId="Opsomming4">
    <w:name w:val="Opsomming 4"/>
    <w:basedOn w:val="Normal"/>
    <w:rsid w:val="00595931"/>
    <w:pPr>
      <w:numPr>
        <w:numId w:val="15"/>
      </w:numPr>
      <w:overflowPunct w:val="0"/>
      <w:autoSpaceDE w:val="0"/>
      <w:autoSpaceDN w:val="0"/>
      <w:adjustRightInd w:val="0"/>
      <w:spacing w:before="40" w:after="40"/>
      <w:textAlignment w:val="baseline"/>
    </w:pPr>
    <w:rPr>
      <w:rFonts w:ascii="Arial" w:hAnsi="Arial"/>
      <w:szCs w:val="20"/>
      <w:lang w:eastAsia="en-US"/>
    </w:rPr>
  </w:style>
  <w:style w:type="paragraph" w:styleId="BodyText3">
    <w:name w:val="Body Text 3"/>
    <w:basedOn w:val="Normal"/>
    <w:link w:val="BodyText3Char"/>
    <w:rsid w:val="00595931"/>
    <w:pPr>
      <w:overflowPunct w:val="0"/>
      <w:autoSpaceDE w:val="0"/>
      <w:autoSpaceDN w:val="0"/>
      <w:adjustRightInd w:val="0"/>
      <w:spacing w:before="40" w:after="40"/>
      <w:textAlignment w:val="baseline"/>
    </w:pPr>
    <w:rPr>
      <w:rFonts w:ascii="Arial" w:hAnsi="Arial"/>
      <w:szCs w:val="20"/>
      <w:lang w:eastAsia="en-US"/>
    </w:rPr>
  </w:style>
  <w:style w:type="character" w:customStyle="1" w:styleId="BodyText3Char">
    <w:name w:val="Body Text 3 Char"/>
    <w:basedOn w:val="DefaultParagraphFont"/>
    <w:link w:val="BodyText3"/>
    <w:rsid w:val="00595931"/>
    <w:rPr>
      <w:rFonts w:ascii="Arial" w:hAnsi="Arial"/>
      <w:szCs w:val="20"/>
      <w:lang w:eastAsia="en-US"/>
    </w:rPr>
  </w:style>
  <w:style w:type="paragraph" w:styleId="BlockText">
    <w:name w:val="Block Text"/>
    <w:basedOn w:val="Normal"/>
    <w:rsid w:val="00595931"/>
    <w:pPr>
      <w:overflowPunct w:val="0"/>
      <w:autoSpaceDE w:val="0"/>
      <w:autoSpaceDN w:val="0"/>
      <w:adjustRightInd w:val="0"/>
      <w:spacing w:before="40" w:after="40"/>
      <w:ind w:left="916" w:right="46"/>
      <w:textAlignment w:val="baseline"/>
    </w:pPr>
    <w:rPr>
      <w:rFonts w:ascii="Arial" w:hAnsi="Arial"/>
      <w:szCs w:val="20"/>
      <w:lang w:eastAsia="en-US"/>
    </w:rPr>
  </w:style>
  <w:style w:type="paragraph" w:styleId="TableofFigures">
    <w:name w:val="table of figures"/>
    <w:basedOn w:val="Normal"/>
    <w:next w:val="Normal"/>
    <w:semiHidden/>
    <w:rsid w:val="00595931"/>
    <w:pPr>
      <w:overflowPunct w:val="0"/>
      <w:autoSpaceDE w:val="0"/>
      <w:autoSpaceDN w:val="0"/>
      <w:adjustRightInd w:val="0"/>
      <w:ind w:left="440" w:hanging="440"/>
      <w:textAlignment w:val="baseline"/>
    </w:pPr>
    <w:rPr>
      <w:rFonts w:ascii="Arial" w:hAnsi="Arial"/>
      <w:szCs w:val="20"/>
      <w:lang w:eastAsia="en-US"/>
    </w:rPr>
  </w:style>
  <w:style w:type="paragraph" w:customStyle="1" w:styleId="Figuur">
    <w:name w:val="Figuur"/>
    <w:basedOn w:val="Normal"/>
    <w:next w:val="Normal"/>
    <w:rsid w:val="00595931"/>
    <w:pPr>
      <w:overflowPunct w:val="0"/>
      <w:autoSpaceDE w:val="0"/>
      <w:autoSpaceDN w:val="0"/>
      <w:adjustRightInd w:val="0"/>
      <w:spacing w:before="20" w:after="40"/>
      <w:ind w:left="1134"/>
      <w:textAlignment w:val="baseline"/>
    </w:pPr>
    <w:rPr>
      <w:rFonts w:ascii="Arial Bold" w:hAnsi="Arial Bold"/>
      <w:b/>
      <w:sz w:val="18"/>
      <w:szCs w:val="20"/>
      <w:lang w:eastAsia="en-US"/>
    </w:rPr>
  </w:style>
  <w:style w:type="character" w:customStyle="1" w:styleId="DocumentMapChar">
    <w:name w:val="Document Map Char"/>
    <w:basedOn w:val="DefaultParagraphFont"/>
    <w:link w:val="DocumentMap"/>
    <w:semiHidden/>
    <w:rsid w:val="00595931"/>
    <w:rPr>
      <w:rFonts w:cs="Tahoma"/>
      <w:shd w:val="clear" w:color="auto" w:fill="000080"/>
    </w:rPr>
  </w:style>
  <w:style w:type="paragraph" w:customStyle="1" w:styleId="Heading">
    <w:name w:val="Heading"/>
    <w:basedOn w:val="Normal"/>
    <w:next w:val="Normal"/>
    <w:rsid w:val="00595931"/>
    <w:pPr>
      <w:overflowPunct w:val="0"/>
      <w:autoSpaceDE w:val="0"/>
      <w:autoSpaceDN w:val="0"/>
      <w:adjustRightInd w:val="0"/>
      <w:spacing w:before="180"/>
    </w:pPr>
    <w:rPr>
      <w:rFonts w:ascii="Arial" w:hAnsi="Arial"/>
      <w:b/>
      <w:szCs w:val="20"/>
      <w:lang w:eastAsia="en-US"/>
    </w:rPr>
  </w:style>
  <w:style w:type="paragraph" w:customStyle="1" w:styleId="Bijlage2">
    <w:name w:val="Bijlage 2"/>
    <w:basedOn w:val="Normal"/>
    <w:next w:val="Normal"/>
    <w:rsid w:val="00595931"/>
    <w:pPr>
      <w:numPr>
        <w:numId w:val="16"/>
      </w:numPr>
      <w:overflowPunct w:val="0"/>
      <w:autoSpaceDE w:val="0"/>
      <w:autoSpaceDN w:val="0"/>
      <w:adjustRightInd w:val="0"/>
      <w:textAlignment w:val="baseline"/>
    </w:pPr>
    <w:rPr>
      <w:rFonts w:ascii="Arial Bold" w:hAnsi="Arial Bold"/>
      <w:b/>
      <w:sz w:val="26"/>
      <w:szCs w:val="20"/>
      <w:lang w:eastAsia="en-US"/>
    </w:rPr>
  </w:style>
  <w:style w:type="paragraph" w:customStyle="1" w:styleId="Bijlage3">
    <w:name w:val="Bijlage 3"/>
    <w:basedOn w:val="Normal"/>
    <w:next w:val="Normal"/>
    <w:rsid w:val="00595931"/>
    <w:pPr>
      <w:overflowPunct w:val="0"/>
      <w:autoSpaceDE w:val="0"/>
      <w:autoSpaceDN w:val="0"/>
      <w:adjustRightInd w:val="0"/>
      <w:textAlignment w:val="baseline"/>
    </w:pPr>
    <w:rPr>
      <w:rFonts w:ascii="Arial Bold" w:hAnsi="Arial Bold"/>
      <w:b/>
      <w:szCs w:val="20"/>
      <w:lang w:eastAsia="en-US"/>
    </w:rPr>
  </w:style>
  <w:style w:type="paragraph" w:customStyle="1" w:styleId="OpsommingNummer">
    <w:name w:val="Opsomming Nummer"/>
    <w:basedOn w:val="Normal"/>
    <w:rsid w:val="00595931"/>
    <w:pPr>
      <w:numPr>
        <w:ilvl w:val="1"/>
        <w:numId w:val="21"/>
      </w:numPr>
      <w:tabs>
        <w:tab w:val="right" w:pos="9639"/>
      </w:tabs>
      <w:overflowPunct w:val="0"/>
      <w:autoSpaceDE w:val="0"/>
      <w:autoSpaceDN w:val="0"/>
      <w:adjustRightInd w:val="0"/>
      <w:textAlignment w:val="baseline"/>
    </w:pPr>
    <w:rPr>
      <w:rFonts w:ascii="Arial" w:eastAsia="MS Mincho" w:hAnsi="Arial"/>
      <w:szCs w:val="20"/>
      <w:lang w:val="nl" w:eastAsia="en-US"/>
    </w:rPr>
  </w:style>
  <w:style w:type="paragraph" w:customStyle="1" w:styleId="StyleCaptionArialNotBold">
    <w:name w:val="Style Caption + Arial Not Bold"/>
    <w:basedOn w:val="Caption"/>
    <w:link w:val="StyleCaptionArialNotBoldChar"/>
    <w:rsid w:val="00595931"/>
    <w:pPr>
      <w:keepNext/>
      <w:overflowPunct w:val="0"/>
      <w:autoSpaceDE w:val="0"/>
      <w:autoSpaceDN w:val="0"/>
      <w:adjustRightInd w:val="0"/>
      <w:spacing w:line="220" w:lineRule="atLeast"/>
      <w:ind w:left="1734" w:hangingChars="600" w:hanging="600"/>
      <w:textAlignment w:val="baseline"/>
    </w:pPr>
    <w:rPr>
      <w:rFonts w:ascii="Arial Bold" w:hAnsi="Arial Bold"/>
      <w:b/>
      <w:bCs w:val="0"/>
      <w:i/>
      <w:iCs/>
      <w:lang w:eastAsia="en-US"/>
    </w:rPr>
  </w:style>
  <w:style w:type="character" w:customStyle="1" w:styleId="StyleCaptionArialNotBoldChar">
    <w:name w:val="Style Caption + Arial Not Bold Char"/>
    <w:basedOn w:val="CaptionChar"/>
    <w:link w:val="StyleCaptionArialNotBold"/>
    <w:rsid w:val="00595931"/>
    <w:rPr>
      <w:rFonts w:ascii="Arial Bold" w:hAnsi="Arial Bold"/>
      <w:b/>
      <w:bCs w:val="0"/>
      <w:i/>
      <w:iCs/>
      <w:szCs w:val="20"/>
      <w:lang w:eastAsia="en-US"/>
    </w:rPr>
  </w:style>
  <w:style w:type="character" w:customStyle="1" w:styleId="eindebeeld">
    <w:name w:val="einde beeld"/>
    <w:basedOn w:val="DefaultParagraphFont"/>
    <w:rsid w:val="00595931"/>
  </w:style>
  <w:style w:type="paragraph" w:customStyle="1" w:styleId="CaptionArial">
    <w:name w:val="Caption + Arial"/>
    <w:basedOn w:val="Normal"/>
    <w:next w:val="Normal"/>
    <w:link w:val="CaptionArialChar"/>
    <w:rsid w:val="00595931"/>
    <w:pPr>
      <w:overflowPunct w:val="0"/>
      <w:autoSpaceDE w:val="0"/>
      <w:autoSpaceDN w:val="0"/>
      <w:adjustRightInd w:val="0"/>
      <w:ind w:left="1026" w:hanging="1026"/>
      <w:jc w:val="center"/>
      <w:textAlignment w:val="baseline"/>
    </w:pPr>
    <w:rPr>
      <w:rFonts w:ascii="Arial Bold" w:hAnsi="Arial Bold"/>
      <w:b/>
      <w:bCs/>
      <w:i/>
      <w:iCs/>
      <w:szCs w:val="20"/>
      <w:lang w:eastAsia="en-US"/>
    </w:rPr>
  </w:style>
  <w:style w:type="character" w:customStyle="1" w:styleId="CaptionArialChar">
    <w:name w:val="Caption + Arial Char"/>
    <w:basedOn w:val="DefaultParagraphFont"/>
    <w:link w:val="CaptionArial"/>
    <w:rsid w:val="00595931"/>
    <w:rPr>
      <w:rFonts w:ascii="Arial Bold" w:hAnsi="Arial Bold"/>
      <w:b/>
      <w:bCs/>
      <w:i/>
      <w:iCs/>
      <w:szCs w:val="20"/>
      <w:lang w:eastAsia="en-US"/>
    </w:rPr>
  </w:style>
  <w:style w:type="character" w:customStyle="1" w:styleId="CaptionCharChar">
    <w:name w:val="Caption Char Char"/>
    <w:basedOn w:val="PictureChar"/>
    <w:rsid w:val="00595931"/>
    <w:rPr>
      <w:rFonts w:ascii="Arial Bold" w:hAnsi="Arial Bold"/>
      <w:b/>
      <w:i/>
      <w:szCs w:val="20"/>
      <w:lang w:eastAsia="en-US"/>
    </w:rPr>
  </w:style>
  <w:style w:type="paragraph" w:customStyle="1" w:styleId="Opsomming1CharChar">
    <w:name w:val="Opsomming 1 Char Char"/>
    <w:basedOn w:val="Normal"/>
    <w:link w:val="Opsomming1CharCharChar"/>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CharChar">
    <w:name w:val="Opsomming 1 Char Char Char"/>
    <w:basedOn w:val="DefaultParagraphFont"/>
    <w:link w:val="Opsomming1CharChar"/>
    <w:rsid w:val="00595931"/>
    <w:rPr>
      <w:rFonts w:ascii="Arial" w:hAnsi="Arial"/>
      <w:szCs w:val="20"/>
      <w:lang w:eastAsia="en-US"/>
    </w:rPr>
  </w:style>
  <w:style w:type="character" w:customStyle="1" w:styleId="CaptionChar1Char">
    <w:name w:val="Caption Char1 Char"/>
    <w:aliases w:val="Caption Char Char1 Char"/>
    <w:basedOn w:val="DefaultParagraphFont"/>
    <w:rsid w:val="00595931"/>
    <w:rPr>
      <w:rFonts w:ascii="Arial Bold" w:hAnsi="Arial Bold"/>
      <w:b/>
      <w:i/>
      <w:lang w:val="nl-NL" w:eastAsia="en-US" w:bidi="ar-SA"/>
    </w:rPr>
  </w:style>
  <w:style w:type="paragraph" w:customStyle="1" w:styleId="opsomming10">
    <w:name w:val="opsomming 1"/>
    <w:basedOn w:val="Normal"/>
    <w:link w:val="opsomming1Char"/>
    <w:rsid w:val="00595931"/>
    <w:pPr>
      <w:numPr>
        <w:numId w:val="18"/>
      </w:numPr>
      <w:overflowPunct w:val="0"/>
      <w:autoSpaceDE w:val="0"/>
      <w:autoSpaceDN w:val="0"/>
      <w:adjustRightInd w:val="0"/>
      <w:spacing w:before="40" w:after="40"/>
      <w:textAlignment w:val="baseline"/>
    </w:pPr>
    <w:rPr>
      <w:rFonts w:ascii="Arial" w:eastAsia="MS Mincho" w:hAnsi="Arial"/>
      <w:szCs w:val="20"/>
      <w:lang w:eastAsia="en-US"/>
    </w:rPr>
  </w:style>
  <w:style w:type="character" w:customStyle="1" w:styleId="opsomming1Char">
    <w:name w:val="opsomming 1 Char"/>
    <w:basedOn w:val="DefaultParagraphFont"/>
    <w:link w:val="opsomming10"/>
    <w:rsid w:val="00595931"/>
    <w:rPr>
      <w:rFonts w:ascii="Arial" w:eastAsia="MS Mincho" w:hAnsi="Arial"/>
      <w:szCs w:val="20"/>
      <w:lang w:eastAsia="en-US"/>
    </w:rPr>
  </w:style>
  <w:style w:type="paragraph" w:customStyle="1" w:styleId="StyleCaptionArialChar">
    <w:name w:val="Style Caption + Arial Char"/>
    <w:basedOn w:val="Caption"/>
    <w:link w:val="StyleCaptionArialCharChar"/>
    <w:rsid w:val="00595931"/>
    <w:pPr>
      <w:keepNext/>
      <w:overflowPunct w:val="0"/>
      <w:autoSpaceDE w:val="0"/>
      <w:autoSpaceDN w:val="0"/>
      <w:adjustRightInd w:val="0"/>
      <w:spacing w:line="220" w:lineRule="atLeast"/>
      <w:ind w:left="851"/>
      <w:textAlignment w:val="baseline"/>
    </w:pPr>
    <w:rPr>
      <w:rFonts w:ascii="Arial" w:eastAsia="MS Mincho" w:hAnsi="Arial"/>
      <w:b/>
      <w:i/>
      <w:iCs/>
      <w:lang w:eastAsia="en-US"/>
    </w:rPr>
  </w:style>
  <w:style w:type="character" w:customStyle="1" w:styleId="StyleCaptionArialCharChar">
    <w:name w:val="Style Caption + Arial Char Char"/>
    <w:basedOn w:val="DefaultParagraphFont"/>
    <w:link w:val="StyleCaptionArialChar"/>
    <w:rsid w:val="00595931"/>
    <w:rPr>
      <w:rFonts w:ascii="Arial" w:eastAsia="MS Mincho" w:hAnsi="Arial"/>
      <w:b/>
      <w:bCs/>
      <w:i/>
      <w:iCs/>
      <w:szCs w:val="20"/>
      <w:lang w:eastAsia="en-US"/>
    </w:rPr>
  </w:style>
  <w:style w:type="paragraph" w:customStyle="1" w:styleId="Opsomming1Inspring">
    <w:name w:val="Opsomming 1 Inspring"/>
    <w:basedOn w:val="Opsomming1"/>
    <w:rsid w:val="00595931"/>
    <w:pPr>
      <w:numPr>
        <w:ilvl w:val="0"/>
        <w:numId w:val="19"/>
      </w:numPr>
      <w:tabs>
        <w:tab w:val="clear" w:pos="1077"/>
        <w:tab w:val="left" w:pos="1440"/>
        <w:tab w:val="num" w:pos="1494"/>
      </w:tabs>
      <w:ind w:left="1418" w:hanging="284"/>
    </w:pPr>
    <w:rPr>
      <w:rFonts w:eastAsia="MS Mincho"/>
      <w:szCs w:val="22"/>
    </w:rPr>
  </w:style>
  <w:style w:type="paragraph" w:customStyle="1" w:styleId="Opsomming1Inspring2">
    <w:name w:val="Opsomming 1 Inspring 2"/>
    <w:basedOn w:val="Opsomming1"/>
    <w:rsid w:val="00595931"/>
    <w:pPr>
      <w:numPr>
        <w:ilvl w:val="0"/>
        <w:numId w:val="0"/>
      </w:numPr>
      <w:tabs>
        <w:tab w:val="left" w:pos="1491"/>
      </w:tabs>
      <w:ind w:left="1491" w:hanging="360"/>
    </w:pPr>
    <w:rPr>
      <w:rFonts w:eastAsia="MS Mincho"/>
    </w:rPr>
  </w:style>
  <w:style w:type="paragraph" w:customStyle="1" w:styleId="PictureCharChar">
    <w:name w:val="Picture Char Char"/>
    <w:basedOn w:val="Normal"/>
    <w:next w:val="Caption"/>
    <w:link w:val="PictureCharCharChar"/>
    <w:rsid w:val="00595931"/>
    <w:pPr>
      <w:keepNext/>
      <w:overflowPunct w:val="0"/>
      <w:autoSpaceDE w:val="0"/>
      <w:autoSpaceDN w:val="0"/>
      <w:adjustRightInd w:val="0"/>
      <w:textAlignment w:val="baseline"/>
    </w:pPr>
    <w:rPr>
      <w:rFonts w:ascii="Arial" w:hAnsi="Arial"/>
      <w:szCs w:val="20"/>
      <w:lang w:eastAsia="en-US"/>
    </w:rPr>
  </w:style>
  <w:style w:type="character" w:customStyle="1" w:styleId="PictureCharCharChar">
    <w:name w:val="Picture Char Char Char"/>
    <w:basedOn w:val="DefaultParagraphFont"/>
    <w:link w:val="PictureCharChar"/>
    <w:rsid w:val="00595931"/>
    <w:rPr>
      <w:rFonts w:ascii="Arial" w:hAnsi="Arial"/>
      <w:szCs w:val="20"/>
      <w:lang w:eastAsia="en-US"/>
    </w:rPr>
  </w:style>
  <w:style w:type="character" w:customStyle="1" w:styleId="CaptionArialCharChar">
    <w:name w:val="Caption + Arial Char Char"/>
    <w:basedOn w:val="DefaultParagraphFont"/>
    <w:rsid w:val="00595931"/>
    <w:rPr>
      <w:rFonts w:ascii="Arial Bold" w:hAnsi="Arial Bold"/>
      <w:b/>
      <w:bCs/>
      <w:i/>
      <w:iCs/>
      <w:sz w:val="22"/>
      <w:lang w:val="nl-NL" w:eastAsia="en-US" w:bidi="ar-SA"/>
    </w:rPr>
  </w:style>
  <w:style w:type="paragraph" w:customStyle="1" w:styleId="Opsomming1CharCharCharChar">
    <w:name w:val="Opsomming 1 Char Char Char Char"/>
    <w:basedOn w:val="Normal"/>
    <w:link w:val="Opsomming1CharCharCharCharChar"/>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CharCharCharChar">
    <w:name w:val="Opsomming 1 Char Char Char Char Char"/>
    <w:basedOn w:val="DefaultParagraphFont"/>
    <w:link w:val="Opsomming1CharCharCharChar"/>
    <w:rsid w:val="00595931"/>
    <w:rPr>
      <w:rFonts w:ascii="Arial" w:hAnsi="Arial"/>
      <w:szCs w:val="20"/>
      <w:lang w:eastAsia="en-US"/>
    </w:rPr>
  </w:style>
  <w:style w:type="paragraph" w:customStyle="1" w:styleId="StyleListContinueLeft254cmHanging08cmAfter6pt">
    <w:name w:val="Style List Continue + Left:  254 cm Hanging:  08 cm After:  6 pt"/>
    <w:basedOn w:val="Normal"/>
    <w:rsid w:val="00595931"/>
    <w:pPr>
      <w:numPr>
        <w:numId w:val="20"/>
      </w:numPr>
      <w:overflowPunct w:val="0"/>
      <w:autoSpaceDE w:val="0"/>
      <w:autoSpaceDN w:val="0"/>
      <w:adjustRightInd w:val="0"/>
      <w:textAlignment w:val="baseline"/>
    </w:pPr>
    <w:rPr>
      <w:rFonts w:ascii="Arial" w:eastAsia="MS Mincho" w:hAnsi="Arial"/>
      <w:szCs w:val="20"/>
      <w:lang w:eastAsia="en-US"/>
    </w:rPr>
  </w:style>
  <w:style w:type="character" w:customStyle="1" w:styleId="PictureCharChar1">
    <w:name w:val="Picture Char Char1"/>
    <w:basedOn w:val="DefaultParagraphFont"/>
    <w:rsid w:val="00595931"/>
    <w:rPr>
      <w:rFonts w:ascii="Arial" w:hAnsi="Arial"/>
      <w:sz w:val="22"/>
      <w:lang w:val="nl-NL" w:eastAsia="en-US" w:bidi="ar-SA"/>
    </w:rPr>
  </w:style>
  <w:style w:type="paragraph" w:customStyle="1" w:styleId="Opsomming1CharChar1">
    <w:name w:val="Opsomming 1 Char Char1"/>
    <w:basedOn w:val="Normal"/>
    <w:link w:val="Opsomming1CharChar1Char"/>
    <w:rsid w:val="00595931"/>
    <w:pPr>
      <w:tabs>
        <w:tab w:val="num" w:pos="340"/>
      </w:tabs>
      <w:overflowPunct w:val="0"/>
      <w:autoSpaceDE w:val="0"/>
      <w:autoSpaceDN w:val="0"/>
      <w:adjustRightInd w:val="0"/>
      <w:ind w:left="340" w:hanging="340"/>
      <w:textAlignment w:val="baseline"/>
    </w:pPr>
    <w:rPr>
      <w:rFonts w:ascii="Arial" w:eastAsia="MS Mincho" w:hAnsi="Arial"/>
      <w:szCs w:val="20"/>
      <w:lang w:eastAsia="en-US"/>
    </w:rPr>
  </w:style>
  <w:style w:type="character" w:customStyle="1" w:styleId="Opsomming1CharChar1Char">
    <w:name w:val="Opsomming 1 Char Char1 Char"/>
    <w:basedOn w:val="DefaultParagraphFont"/>
    <w:link w:val="Opsomming1CharChar1"/>
    <w:rsid w:val="00595931"/>
    <w:rPr>
      <w:rFonts w:ascii="Arial" w:eastAsia="MS Mincho" w:hAnsi="Arial"/>
      <w:szCs w:val="20"/>
      <w:lang w:eastAsia="en-US"/>
    </w:rPr>
  </w:style>
  <w:style w:type="paragraph" w:customStyle="1" w:styleId="Opsomming1Char0">
    <w:name w:val="Opsomming 1 Char"/>
    <w:basedOn w:val="Normal"/>
    <w:rsid w:val="00595931"/>
    <w:pPr>
      <w:tabs>
        <w:tab w:val="num" w:pos="340"/>
      </w:tabs>
      <w:overflowPunct w:val="0"/>
      <w:autoSpaceDE w:val="0"/>
      <w:autoSpaceDN w:val="0"/>
      <w:adjustRightInd w:val="0"/>
      <w:ind w:left="340" w:hanging="340"/>
      <w:textAlignment w:val="baseline"/>
    </w:pPr>
    <w:rPr>
      <w:rFonts w:ascii="Arial" w:hAnsi="Arial"/>
      <w:szCs w:val="20"/>
      <w:lang w:eastAsia="en-US"/>
    </w:rPr>
  </w:style>
  <w:style w:type="character" w:customStyle="1" w:styleId="Opsomming1Char1Char">
    <w:name w:val="Opsomming 1 Char1 Char"/>
    <w:basedOn w:val="DefaultParagraphFont"/>
    <w:rsid w:val="00595931"/>
    <w:rPr>
      <w:rFonts w:ascii="Arial" w:eastAsia="MS Mincho" w:hAnsi="Arial"/>
      <w:sz w:val="22"/>
      <w:lang w:val="nl-NL" w:eastAsia="en-US" w:bidi="ar-SA"/>
    </w:rPr>
  </w:style>
  <w:style w:type="character" w:customStyle="1" w:styleId="hoofdstuk2">
    <w:name w:val="hoofdstuk 2"/>
    <w:basedOn w:val="DefaultParagraphFont"/>
    <w:rsid w:val="00595931"/>
  </w:style>
  <w:style w:type="character" w:customStyle="1" w:styleId="smal">
    <w:name w:val="smal"/>
    <w:basedOn w:val="DefaultParagraphFont"/>
    <w:rsid w:val="00595931"/>
    <w:rPr>
      <w:rFonts w:ascii="Courier New" w:hAnsi="Courier New" w:cs="Courier New"/>
      <w:sz w:val="24"/>
      <w:szCs w:val="24"/>
      <w:lang w:val="en-US"/>
    </w:rPr>
  </w:style>
  <w:style w:type="character" w:customStyle="1" w:styleId="beginbeeld">
    <w:name w:val="begin beeld"/>
    <w:basedOn w:val="DefaultParagraphFont"/>
    <w:rsid w:val="00595931"/>
  </w:style>
  <w:style w:type="character" w:customStyle="1" w:styleId="hoofdstuk1">
    <w:name w:val="hoofdstuk 1"/>
    <w:basedOn w:val="DefaultParagraphFont"/>
    <w:rsid w:val="00595931"/>
  </w:style>
  <w:style w:type="character" w:customStyle="1" w:styleId="hoofdstuk3">
    <w:name w:val="hoofdstuk 3"/>
    <w:basedOn w:val="DefaultParagraphFont"/>
    <w:rsid w:val="00595931"/>
  </w:style>
  <w:style w:type="character" w:customStyle="1" w:styleId="startbeeld">
    <w:name w:val="start beeld"/>
    <w:basedOn w:val="DefaultParagraphFont"/>
    <w:rsid w:val="00595931"/>
    <w:rPr>
      <w:rFonts w:ascii="Courier New" w:hAnsi="Courier New" w:cs="Courier New"/>
      <w:sz w:val="24"/>
      <w:szCs w:val="24"/>
      <w:lang w:val="en-US"/>
    </w:rPr>
  </w:style>
  <w:style w:type="character" w:customStyle="1" w:styleId="test">
    <w:name w:val="test"/>
    <w:basedOn w:val="DefaultParagraphFont"/>
    <w:rsid w:val="00595931"/>
  </w:style>
  <w:style w:type="character" w:customStyle="1" w:styleId="EquationCaption">
    <w:name w:val="_Equation Caption"/>
    <w:rsid w:val="00595931"/>
  </w:style>
  <w:style w:type="paragraph" w:customStyle="1" w:styleId="InhoudsOpgave">
    <w:name w:val="InhoudsOpgave"/>
    <w:basedOn w:val="TOC3"/>
    <w:link w:val="InhoudsOpgaveChar"/>
    <w:qFormat/>
    <w:rsid w:val="00595931"/>
    <w:pPr>
      <w:tabs>
        <w:tab w:val="clear" w:pos="9923"/>
        <w:tab w:val="left" w:pos="1701"/>
        <w:tab w:val="right" w:leader="dot" w:pos="9072"/>
      </w:tabs>
      <w:overflowPunct w:val="0"/>
      <w:autoSpaceDE w:val="0"/>
      <w:autoSpaceDN w:val="0"/>
      <w:adjustRightInd w:val="0"/>
      <w:ind w:left="794"/>
      <w:textAlignment w:val="baseline"/>
    </w:pPr>
    <w:rPr>
      <w:sz w:val="20"/>
      <w:szCs w:val="20"/>
    </w:rPr>
  </w:style>
  <w:style w:type="character" w:customStyle="1" w:styleId="TOC3Char">
    <w:name w:val="TOC 3 Char"/>
    <w:basedOn w:val="DefaultParagraphFont"/>
    <w:link w:val="TOC3"/>
    <w:uiPriority w:val="39"/>
    <w:rsid w:val="009B68A6"/>
    <w:rPr>
      <w:noProof/>
    </w:rPr>
  </w:style>
  <w:style w:type="character" w:customStyle="1" w:styleId="InhoudsOpgaveChar">
    <w:name w:val="InhoudsOpgave Char"/>
    <w:basedOn w:val="TOC3Char"/>
    <w:link w:val="InhoudsOpgave"/>
    <w:rsid w:val="00595931"/>
    <w:rPr>
      <w:noProof/>
      <w:sz w:val="20"/>
      <w:szCs w:val="20"/>
    </w:rPr>
  </w:style>
  <w:style w:type="character" w:customStyle="1" w:styleId="DefaultParagraphFo">
    <w:name w:val="Default Paragraph Fo"/>
    <w:basedOn w:val="DefaultParagraphFont"/>
    <w:rsid w:val="00825084"/>
  </w:style>
  <w:style w:type="character" w:customStyle="1" w:styleId="TitleChar">
    <w:name w:val="Title Char"/>
    <w:basedOn w:val="DefaultParagraphFont"/>
    <w:link w:val="Title"/>
    <w:rsid w:val="00825084"/>
    <w:rPr>
      <w:rFonts w:cs="Tahoma"/>
      <w:b/>
      <w:kern w:val="28"/>
      <w:sz w:val="44"/>
      <w:szCs w:val="32"/>
    </w:rPr>
  </w:style>
  <w:style w:type="character" w:customStyle="1" w:styleId="SubtitleChar">
    <w:name w:val="Subtitle Char"/>
    <w:basedOn w:val="DefaultParagraphFont"/>
    <w:link w:val="Subtitle"/>
    <w:rsid w:val="00825084"/>
    <w:rPr>
      <w:rFonts w:cs="Tahoma"/>
      <w:b/>
      <w:i/>
      <w:sz w:val="28"/>
    </w:rPr>
  </w:style>
  <w:style w:type="paragraph" w:customStyle="1" w:styleId="Memogegevens">
    <w:name w:val="Memo gegevens"/>
    <w:basedOn w:val="Normal"/>
    <w:rsid w:val="00825084"/>
    <w:pPr>
      <w:tabs>
        <w:tab w:val="left" w:pos="1701"/>
      </w:tabs>
      <w:overflowPunct w:val="0"/>
      <w:autoSpaceDE w:val="0"/>
      <w:autoSpaceDN w:val="0"/>
      <w:adjustRightInd w:val="0"/>
      <w:textAlignment w:val="baseline"/>
    </w:pPr>
    <w:rPr>
      <w:rFonts w:ascii="Arial" w:eastAsia="MS Mincho" w:hAnsi="Arial"/>
      <w:sz w:val="24"/>
      <w:szCs w:val="20"/>
      <w:lang w:val="nl" w:eastAsia="en-US"/>
    </w:rPr>
  </w:style>
  <w:style w:type="paragraph" w:customStyle="1" w:styleId="Tabelbody">
    <w:name w:val="Tabel body"/>
    <w:basedOn w:val="Normal"/>
    <w:locked/>
    <w:rsid w:val="003A0D32"/>
    <w:pPr>
      <w:spacing w:before="60" w:after="60"/>
    </w:pPr>
    <w:rPr>
      <w:rFonts w:ascii="Arial" w:hAnsi="Arial"/>
      <w:sz w:val="18"/>
      <w:szCs w:val="20"/>
      <w:lang w:eastAsia="en-US"/>
    </w:rPr>
  </w:style>
  <w:style w:type="paragraph" w:customStyle="1" w:styleId="tabelheader">
    <w:name w:val="tabel header"/>
    <w:basedOn w:val="Normal"/>
    <w:locked/>
    <w:rsid w:val="003A0D32"/>
    <w:pPr>
      <w:spacing w:before="120" w:after="120"/>
    </w:pPr>
    <w:rPr>
      <w:rFonts w:ascii="Arial" w:hAnsi="Arial"/>
      <w:sz w:val="18"/>
      <w:szCs w:val="20"/>
      <w:lang w:eastAsia="en-US"/>
    </w:rPr>
  </w:style>
  <w:style w:type="paragraph" w:customStyle="1" w:styleId="OnderKop">
    <w:name w:val="OnderKop"/>
    <w:basedOn w:val="Normal"/>
    <w:link w:val="OnderKopChar"/>
    <w:qFormat/>
    <w:rsid w:val="00872140"/>
    <w:pPr>
      <w:spacing w:after="160" w:line="259" w:lineRule="auto"/>
    </w:pPr>
    <w:rPr>
      <w:rFonts w:ascii="Cambria" w:eastAsiaTheme="minorHAnsi" w:hAnsi="Cambria" w:cstheme="minorBidi"/>
      <w:b/>
      <w:color w:val="365F91" w:themeColor="accent1" w:themeShade="BF"/>
      <w:sz w:val="24"/>
      <w:lang w:eastAsia="en-US"/>
    </w:rPr>
  </w:style>
  <w:style w:type="character" w:customStyle="1" w:styleId="OnderKopChar">
    <w:name w:val="OnderKop Char"/>
    <w:basedOn w:val="DefaultParagraphFont"/>
    <w:link w:val="OnderKop"/>
    <w:rsid w:val="00872140"/>
    <w:rPr>
      <w:rFonts w:ascii="Cambria" w:eastAsiaTheme="minorHAnsi" w:hAnsi="Cambria" w:cstheme="minorBidi"/>
      <w:b/>
      <w:color w:val="365F91" w:themeColor="accent1" w:themeShade="BF"/>
      <w:sz w:val="24"/>
      <w:lang w:eastAsia="en-US"/>
    </w:rPr>
  </w:style>
  <w:style w:type="paragraph" w:customStyle="1" w:styleId="Style1">
    <w:name w:val="Style1"/>
    <w:basedOn w:val="OnderKop"/>
    <w:link w:val="Style1Char"/>
    <w:qFormat/>
    <w:rsid w:val="00872140"/>
    <w:pPr>
      <w:spacing w:after="0"/>
    </w:pPr>
    <w:rPr>
      <w:rFonts w:asciiTheme="minorHAnsi" w:hAnsiTheme="minorHAnsi"/>
      <w:color w:val="auto"/>
    </w:rPr>
  </w:style>
  <w:style w:type="character" w:customStyle="1" w:styleId="Style1Char">
    <w:name w:val="Style1 Char"/>
    <w:basedOn w:val="OnderKopChar"/>
    <w:link w:val="Style1"/>
    <w:rsid w:val="00872140"/>
    <w:rPr>
      <w:rFonts w:asciiTheme="minorHAnsi" w:eastAsiaTheme="minorHAnsi" w:hAnsiTheme="minorHAnsi" w:cstheme="minorBidi"/>
      <w:b/>
      <w:color w:val="365F91" w:themeColor="accent1" w:themeShade="B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460405">
      <w:bodyDiv w:val="1"/>
      <w:marLeft w:val="0"/>
      <w:marRight w:val="0"/>
      <w:marTop w:val="0"/>
      <w:marBottom w:val="0"/>
      <w:divBdr>
        <w:top w:val="none" w:sz="0" w:space="0" w:color="auto"/>
        <w:left w:val="none" w:sz="0" w:space="0" w:color="auto"/>
        <w:bottom w:val="none" w:sz="0" w:space="0" w:color="auto"/>
        <w:right w:val="none" w:sz="0" w:space="0" w:color="auto"/>
      </w:divBdr>
    </w:div>
    <w:div w:id="12725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enesis.ksegroup.com\stylen\Office\Algemeen\TP%20Basis%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2010-12-21T00:00:00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WORKGROUPS-134-3116</_dlc_DocId>
    <_dlc_DocIdUrl xmlns="7a4d95f4-7f15-415b-840a-e24ffd53e98e">
      <Url>http://workgroups.kse.nl/students/_layouts/15/DocIdRedir.aspx?ID=WORKGROUPS-134-3116</Url>
      <Description>WORKGROUPS-134-3116</Description>
    </_dlc_DocIdUrl>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9C86FE-7494-4CD0-991D-29978D4FC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9A751D-A028-4339-AF13-15F55F67BEDB}">
  <ds:schemaRefs>
    <ds:schemaRef ds:uri="http://schemas.microsoft.com/sharepoint/events"/>
  </ds:schemaRefs>
</ds:datastoreItem>
</file>

<file path=customXml/itemProps4.xml><?xml version="1.0" encoding="utf-8"?>
<ds:datastoreItem xmlns:ds="http://schemas.openxmlformats.org/officeDocument/2006/customXml" ds:itemID="{DF11878F-3C17-4D49-95A3-590020F90D1B}">
  <ds:schemaRefs>
    <ds:schemaRef ds:uri="http://schemas.microsoft.com/sharepoint/v3/contenttype/forms"/>
  </ds:schemaRefs>
</ds:datastoreItem>
</file>

<file path=customXml/itemProps5.xml><?xml version="1.0" encoding="utf-8"?>
<ds:datastoreItem xmlns:ds="http://schemas.openxmlformats.org/officeDocument/2006/customXml" ds:itemID="{161C1AD0-B2D4-46CF-872A-F282B68425E8}">
  <ds:schemaRefs>
    <ds:schemaRef ds:uri="http://purl.org/dc/terms/"/>
    <ds:schemaRef ds:uri="http://schemas.openxmlformats.org/package/2006/metadata/core-properties"/>
    <ds:schemaRef ds:uri="http://purl.org/dc/dcmitype/"/>
    <ds:schemaRef ds:uri="http://www.w3.org/XML/1998/namespace"/>
    <ds:schemaRef ds:uri="http://schemas.microsoft.com/office/2006/documentManagement/types"/>
    <ds:schemaRef ds:uri="http://purl.org/dc/elements/1.1/"/>
    <ds:schemaRef ds:uri="http://schemas.microsoft.com/office/infopath/2007/PartnerControls"/>
    <ds:schemaRef ds:uri="7a4d95f4-7f15-415b-840a-e24ffd53e98e"/>
    <ds:schemaRef ds:uri="http://schemas.microsoft.com/office/2006/metadata/properties"/>
  </ds:schemaRefs>
</ds:datastoreItem>
</file>

<file path=customXml/itemProps6.xml><?xml version="1.0" encoding="utf-8"?>
<ds:datastoreItem xmlns:ds="http://schemas.openxmlformats.org/officeDocument/2006/customXml" ds:itemID="{DB02096D-A378-47C0-9F15-453F05B3D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 Basis document.dotx</Template>
  <TotalTime>0</TotalTime>
  <Pages>53</Pages>
  <Words>10341</Words>
  <Characters>56879</Characters>
  <Application>Microsoft Office Word</Application>
  <DocSecurity>0</DocSecurity>
  <Lines>473</Lines>
  <Paragraphs>134</Paragraphs>
  <ScaleCrop>false</ScaleCrop>
  <HeadingPairs>
    <vt:vector size="2" baseType="variant">
      <vt:variant>
        <vt:lpstr>Title</vt:lpstr>
      </vt:variant>
      <vt:variant>
        <vt:i4>1</vt:i4>
      </vt:variant>
    </vt:vector>
  </HeadingPairs>
  <TitlesOfParts>
    <vt:vector size="1" baseType="lpstr">
      <vt:lpstr>Document</vt:lpstr>
    </vt:vector>
  </TitlesOfParts>
  <Company>KSE</Company>
  <LinksUpToDate>false</LinksUpToDate>
  <CharactersWithSpaces>67086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Koen Wartenberg</dc:creator>
  <cp:keywords/>
  <dc:description/>
  <cp:lastModifiedBy>Koen Wartenberg</cp:lastModifiedBy>
  <cp:revision>2</cp:revision>
  <cp:lastPrinted>2011-07-05T10:09:00Z</cp:lastPrinted>
  <dcterms:created xsi:type="dcterms:W3CDTF">2018-06-01T13:50:00Z</dcterms:created>
  <dcterms:modified xsi:type="dcterms:W3CDTF">2018-06-01T13:50:00Z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9593631a-6e05-4614-afc7-e440ed51c6e0</vt:lpwstr>
  </property>
</Properties>
</file>